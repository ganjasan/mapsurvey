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E15B2" w14:textId="77777777" w:rsidR="002D7218" w:rsidRDefault="002D7218" w:rsidP="002D7218">
      <w:pPr>
        <w:pStyle w:val="afb"/>
        <w:rPr>
          <w:color w:val="auto"/>
        </w:rPr>
      </w:pPr>
      <w:bookmarkStart w:id="0" w:name="_Toc279494841"/>
      <w:bookmarkStart w:id="1" w:name="_Toc279494907"/>
      <w:bookmarkStart w:id="2" w:name="_Toc279516399"/>
      <w:bookmarkStart w:id="3" w:name="_Toc290375321"/>
      <w:bookmarkStart w:id="4" w:name="_Toc290408238"/>
      <w:r>
        <w:rPr>
          <w:color w:val="auto"/>
        </w:rPr>
        <w:t>МИНИСТЕРСТВО ОБРАЗОВАНИЯ И НАУКИ</w:t>
      </w:r>
      <w:bookmarkEnd w:id="0"/>
      <w:bookmarkEnd w:id="1"/>
      <w:bookmarkEnd w:id="2"/>
      <w:bookmarkEnd w:id="3"/>
      <w:bookmarkEnd w:id="4"/>
    </w:p>
    <w:p w14:paraId="20D99626" w14:textId="77777777" w:rsidR="002D7218" w:rsidRDefault="002D7218" w:rsidP="002D7218">
      <w:pPr>
        <w:pStyle w:val="afb"/>
        <w:rPr>
          <w:color w:val="auto"/>
        </w:rPr>
      </w:pPr>
      <w:bookmarkStart w:id="5" w:name="_Toc279494842"/>
      <w:bookmarkStart w:id="6" w:name="_Toc279494908"/>
      <w:bookmarkStart w:id="7" w:name="_Toc279516400"/>
      <w:bookmarkStart w:id="8" w:name="_Toc290375322"/>
      <w:bookmarkStart w:id="9" w:name="_Toc290408239"/>
      <w:r>
        <w:rPr>
          <w:color w:val="auto"/>
        </w:rPr>
        <w:t>РОССИЙСКОЙ ФЕДЕРАЦИИ</w:t>
      </w:r>
      <w:bookmarkEnd w:id="5"/>
      <w:bookmarkEnd w:id="6"/>
      <w:bookmarkEnd w:id="7"/>
      <w:bookmarkEnd w:id="8"/>
      <w:bookmarkEnd w:id="9"/>
    </w:p>
    <w:p w14:paraId="672A6659" w14:textId="77777777" w:rsidR="002D7218" w:rsidRDefault="002D7218" w:rsidP="002D7218">
      <w:pPr>
        <w:pBdr>
          <w:top w:val="single" w:sz="4" w:space="1" w:color="auto"/>
        </w:pBdr>
        <w:spacing w:line="240" w:lineRule="auto"/>
        <w:ind w:firstLine="0"/>
        <w:rPr>
          <w:b/>
          <w:sz w:val="28"/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36"/>
        <w:gridCol w:w="3836"/>
      </w:tblGrid>
      <w:tr w:rsidR="007D5622" w:rsidRPr="00D015EC" w14:paraId="72394050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E78EBBD" w14:textId="77777777" w:rsidR="007D5622" w:rsidRPr="00E16BDB" w:rsidRDefault="007D5622" w:rsidP="007D5622">
            <w:pPr>
              <w:pStyle w:val="Title1"/>
              <w:spacing w:line="240" w:lineRule="auto"/>
              <w:jc w:val="both"/>
              <w:rPr>
                <w:highlight w:val="yellow"/>
              </w:rPr>
            </w:pPr>
            <w:bookmarkStart w:id="10" w:name="_Toc215985551"/>
            <w:bookmarkStart w:id="11" w:name="_Toc215985411"/>
            <w:bookmarkStart w:id="12" w:name="_Toc215985228"/>
            <w:r w:rsidRPr="00FF1A28">
              <w:t>УТВЕРЖДАЮ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0A37501D" w14:textId="77777777" w:rsidR="007D5622" w:rsidRPr="00D015EC" w:rsidRDefault="007D5622" w:rsidP="007D5622">
            <w:pPr>
              <w:spacing w:line="240" w:lineRule="auto"/>
              <w:ind w:firstLine="15"/>
              <w:rPr>
                <w:b/>
                <w:bCs/>
                <w:highlight w:val="yellow"/>
              </w:rPr>
            </w:pPr>
          </w:p>
        </w:tc>
      </w:tr>
      <w:tr w:rsidR="007D5622" w:rsidRPr="00D015EC" w14:paraId="18E83365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40BB2EC" w14:textId="77777777" w:rsidR="007D5622" w:rsidRDefault="007D5622" w:rsidP="007D5622">
            <w:pPr>
              <w:pStyle w:val="table1"/>
              <w:spacing w:line="240" w:lineRule="auto"/>
            </w:pPr>
            <w:r>
              <w:t>Проректор по НР</w:t>
            </w:r>
          </w:p>
          <w:p w14:paraId="71C534B3" w14:textId="77777777" w:rsidR="007D5622" w:rsidRPr="00084FAD" w:rsidRDefault="007D5622" w:rsidP="007D5622">
            <w:pPr>
              <w:pStyle w:val="table1"/>
              <w:spacing w:line="240" w:lineRule="auto"/>
              <w:rPr>
                <w:highlight w:val="yellow"/>
              </w:rPr>
            </w:pPr>
            <w:proofErr w:type="gramStart"/>
            <w:r>
              <w:t xml:space="preserve">Университета </w:t>
            </w:r>
            <w:r w:rsidRPr="005228A3">
              <w:t xml:space="preserve"> ИТМО</w:t>
            </w:r>
            <w:proofErr w:type="gramEnd"/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5DAB6C7B" w14:textId="77777777" w:rsidR="007D5622" w:rsidRPr="00084FAD" w:rsidRDefault="007D5622" w:rsidP="007D5622">
            <w:pPr>
              <w:pStyle w:val="table1"/>
              <w:spacing w:line="240" w:lineRule="auto"/>
              <w:rPr>
                <w:highlight w:val="yellow"/>
              </w:rPr>
            </w:pPr>
          </w:p>
        </w:tc>
      </w:tr>
      <w:tr w:rsidR="007D5622" w:rsidRPr="00D015EC" w14:paraId="1DA483DB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02EB378F" w14:textId="77777777" w:rsidR="007D5622" w:rsidRPr="005228A3" w:rsidRDefault="007D5622" w:rsidP="007D5622">
            <w:pPr>
              <w:pStyle w:val="table"/>
              <w:spacing w:line="240" w:lineRule="auto"/>
            </w:pPr>
          </w:p>
          <w:p w14:paraId="7D7F3CD2" w14:textId="77777777" w:rsidR="007D5622" w:rsidRPr="005228A3" w:rsidRDefault="007D5622" w:rsidP="007D5622">
            <w:pPr>
              <w:pStyle w:val="table"/>
              <w:spacing w:line="240" w:lineRule="auto"/>
            </w:pPr>
            <w:r w:rsidRPr="005228A3">
              <w:t>_______________</w:t>
            </w:r>
            <w:r>
              <w:t xml:space="preserve">Никифоров </w:t>
            </w:r>
            <w:proofErr w:type="gramStart"/>
            <w:r>
              <w:t>В.О.</w:t>
            </w:r>
            <w:proofErr w:type="gramEnd"/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6A05A809" w14:textId="77777777" w:rsidR="007D5622" w:rsidRPr="005228A3" w:rsidRDefault="007D5622" w:rsidP="007D5622">
            <w:pPr>
              <w:pStyle w:val="table"/>
              <w:spacing w:line="240" w:lineRule="auto"/>
            </w:pPr>
          </w:p>
        </w:tc>
      </w:tr>
      <w:tr w:rsidR="007D5622" w:rsidRPr="00D015EC" w14:paraId="741DFFC8" w14:textId="77777777" w:rsidTr="00BF1658">
        <w:trPr>
          <w:trHeight w:val="316"/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B6C9262" w14:textId="775A23E7" w:rsidR="007D5622" w:rsidRPr="00D015EC" w:rsidRDefault="007D5622" w:rsidP="007D5622">
            <w:pPr>
              <w:pStyle w:val="table"/>
              <w:spacing w:line="240" w:lineRule="auto"/>
            </w:pPr>
            <w:r w:rsidRPr="00D015EC">
              <w:t>“__</w:t>
            </w:r>
            <w:proofErr w:type="gramStart"/>
            <w:r w:rsidRPr="00D015EC">
              <w:t>_”_</w:t>
            </w:r>
            <w:proofErr w:type="gramEnd"/>
            <w:r w:rsidRPr="00D015EC">
              <w:t xml:space="preserve">__________ </w:t>
            </w:r>
            <w:r w:rsidR="005B3949">
              <w:t>201</w:t>
            </w:r>
            <w:r w:rsidR="004C59B4">
              <w:t>9</w:t>
            </w:r>
            <w:r w:rsidRPr="00D015EC">
              <w:t xml:space="preserve"> г.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5A39BBE3" w14:textId="77777777" w:rsidR="007D5622" w:rsidRPr="00D015EC" w:rsidRDefault="007D5622" w:rsidP="007D5622">
            <w:pPr>
              <w:pStyle w:val="table"/>
              <w:spacing w:line="240" w:lineRule="auto"/>
            </w:pPr>
          </w:p>
        </w:tc>
      </w:tr>
    </w:tbl>
    <w:p w14:paraId="41C8F396" w14:textId="77777777" w:rsidR="002D7218" w:rsidRDefault="002D7218" w:rsidP="002D7218">
      <w:pPr>
        <w:pStyle w:val="afb"/>
        <w:jc w:val="both"/>
        <w:rPr>
          <w:color w:val="auto"/>
        </w:rPr>
      </w:pPr>
    </w:p>
    <w:p w14:paraId="2E7632A0" w14:textId="77777777" w:rsidR="004C59B4" w:rsidRDefault="00E16BDB" w:rsidP="004C59B4">
      <w:pPr>
        <w:pStyle w:val="afb"/>
        <w:rPr>
          <w:color w:val="auto"/>
          <w:shd w:val="clear" w:color="auto" w:fill="FFFFFF"/>
        </w:rPr>
      </w:pPr>
      <w:r w:rsidRPr="00E16BDB">
        <w:rPr>
          <w:color w:val="auto"/>
          <w:shd w:val="clear" w:color="auto" w:fill="FFFFFF"/>
        </w:rPr>
        <w:t xml:space="preserve">ПРОГРАММНЫЙ КОМПЛЕКС </w:t>
      </w:r>
    </w:p>
    <w:p w14:paraId="2234BE66" w14:textId="5C792466" w:rsidR="004C59B4" w:rsidRPr="005644EB" w:rsidRDefault="004C59B4" w:rsidP="004C59B4">
      <w:pPr>
        <w:pStyle w:val="afb"/>
        <w:rPr>
          <w:color w:val="auto"/>
          <w:shd w:val="clear" w:color="auto" w:fill="FFFFFF"/>
        </w:rPr>
      </w:pPr>
      <w:r w:rsidRPr="00B12BB3">
        <w:rPr>
          <w:sz w:val="26"/>
          <w:szCs w:val="26"/>
        </w:rPr>
        <w:t>геоинформационн</w:t>
      </w:r>
      <w:r>
        <w:rPr>
          <w:sz w:val="26"/>
          <w:szCs w:val="26"/>
        </w:rPr>
        <w:t>ая</w:t>
      </w:r>
      <w:r w:rsidRPr="00B12BB3">
        <w:rPr>
          <w:sz w:val="26"/>
          <w:szCs w:val="26"/>
        </w:rPr>
        <w:t xml:space="preserve"> систем</w:t>
      </w:r>
      <w:r>
        <w:rPr>
          <w:sz w:val="26"/>
          <w:szCs w:val="26"/>
        </w:rPr>
        <w:t>а</w:t>
      </w:r>
      <w:r w:rsidRPr="00B12BB3">
        <w:rPr>
          <w:sz w:val="26"/>
          <w:szCs w:val="26"/>
        </w:rPr>
        <w:t xml:space="preserve"> общественного участия «</w:t>
      </w:r>
      <w:r w:rsidRPr="00B12BB3">
        <w:rPr>
          <w:sz w:val="26"/>
          <w:szCs w:val="26"/>
          <w:lang w:val="en-US"/>
        </w:rPr>
        <w:t>Mapsurvey</w:t>
      </w:r>
      <w:r w:rsidRPr="00B12BB3">
        <w:rPr>
          <w:sz w:val="26"/>
          <w:szCs w:val="26"/>
        </w:rPr>
        <w:t>»</w:t>
      </w:r>
    </w:p>
    <w:p w14:paraId="19D80CC4" w14:textId="43334D99" w:rsidR="002D7218" w:rsidRPr="005644EB" w:rsidRDefault="002D7218" w:rsidP="005644EB">
      <w:pPr>
        <w:pStyle w:val="afb"/>
        <w:rPr>
          <w:color w:val="auto"/>
          <w:shd w:val="clear" w:color="auto" w:fill="FFFFFF"/>
        </w:rPr>
      </w:pPr>
    </w:p>
    <w:bookmarkEnd w:id="10"/>
    <w:bookmarkEnd w:id="11"/>
    <w:bookmarkEnd w:id="12"/>
    <w:p w14:paraId="72A3D3EC" w14:textId="77777777" w:rsidR="002D7218" w:rsidRDefault="002D7218" w:rsidP="002D7218">
      <w:pPr>
        <w:pStyle w:val="afb"/>
        <w:jc w:val="both"/>
        <w:rPr>
          <w:color w:val="auto"/>
        </w:rPr>
      </w:pPr>
    </w:p>
    <w:p w14:paraId="0D0B940D" w14:textId="77777777" w:rsidR="002D7218" w:rsidRDefault="002D7218" w:rsidP="002D7218">
      <w:pPr>
        <w:pStyle w:val="af7"/>
        <w:jc w:val="both"/>
      </w:pPr>
    </w:p>
    <w:p w14:paraId="740C2DF0" w14:textId="13327BFD" w:rsidR="002D7218" w:rsidRPr="002D7218" w:rsidRDefault="00532B8A" w:rsidP="002D7218">
      <w:pPr>
        <w:pStyle w:val="af7"/>
      </w:pPr>
      <w:r>
        <w:t>Руководство системного программиста</w:t>
      </w:r>
    </w:p>
    <w:p w14:paraId="0E27B00A" w14:textId="77777777" w:rsidR="002D7218" w:rsidRDefault="002D7218" w:rsidP="002D7218">
      <w:pPr>
        <w:pStyle w:val="af7"/>
      </w:pPr>
    </w:p>
    <w:p w14:paraId="26870980" w14:textId="77777777" w:rsidR="002D7218" w:rsidRDefault="002D7218" w:rsidP="002D7218">
      <w:pPr>
        <w:pStyle w:val="af7"/>
        <w:rPr>
          <w:szCs w:val="40"/>
        </w:rPr>
      </w:pPr>
      <w:r>
        <w:t>ЛИСТ УТВЕРЖДЕНИЯ</w:t>
      </w:r>
    </w:p>
    <w:p w14:paraId="3D69EC94" w14:textId="77777777" w:rsidR="002D7218" w:rsidRDefault="00BF5FB6" w:rsidP="002D7218">
      <w:pPr>
        <w:pStyle w:val="af7"/>
      </w:pPr>
      <w:r>
        <w:rPr>
          <w:noProof/>
          <w:sz w:val="40"/>
          <w:lang w:eastAsia="ru-RU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63E6AD8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36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37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BD58A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B0B76F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F5A2BC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19574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E35661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6AD8E" id="Group 100" o:spid="_x0000_s1026" style="position:absolute;left:0;text-align:left;margin-left:-54pt;margin-top:371.7pt;width:34.15pt;height:412.05pt;z-index:-251659264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">
                <v:rect id="Rectangle 101" o:spid="_x0000_s1027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<v:rect id="Rectangle 102" o:spid="_x0000_s1028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">
                  <v:textbox style="layout-flow:vertical;mso-layout-flow-alt:bottom-to-top" inset="0,0,0,0">
                    <w:txbxContent>
                      <w:p w14:paraId="618BD58A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03" o:spid="_x0000_s1029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<v:rect id="Rectangle 104" o:spid="_x0000_s1030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5FB0B76F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05" o:spid="_x0000_s1031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/>
                <v:rect id="Rectangle 106" o:spid="_x0000_s1032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n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Z/D/Jf4AufsDAAD//wMAUEsBAi0AFAAGAAgAAAAhANvh9svuAAAAhQEAABMAAAAAAAAAAAAA&#10;AAAAAAAAAFtDb250ZW50X1R5cGVzXS54bWxQSwECLQAUAAYACAAAACEAWvQsW78AAAAVAQAACwAA&#10;AAAAAAAAAAAAAAAfAQAAX3JlbHMvLnJlbHNQSwECLQAUAAYACAAAACEAzAIhZ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25F5A2BC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07" o:spid="_x0000_s1033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/>
                <v:rect id="Rectangle 108" o:spid="_x0000_s1034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18E19574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09" o:spid="_x0000_s1035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  <v:rect id="Rectangle 110" o:spid="_x0000_s1036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30E35661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noProof/>
          <w:sz w:val="40"/>
          <w:lang w:eastAsia="ru-RU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96C1074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2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2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1F0AB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60E767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CAB64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D65C8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497E0D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C1074" id="Group 89" o:spid="_x0000_s1037" style="position:absolute;left:0;text-align:left;margin-left:-54pt;margin-top:371.7pt;width:34.15pt;height:412.05pt;z-index:-251660288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">
                <v:rect id="Rectangle 90" o:spid="_x0000_s1038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91" o:spid="_x0000_s1039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52C1F0AB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92" o:spid="_x0000_s1040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93" o:spid="_x0000_s1041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2960E767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94" o:spid="_x0000_s1042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95" o:spid="_x0000_s1043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098CAB64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96" o:spid="_x0000_s1044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97" o:spid="_x0000_s1045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627D65C8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98" o:spid="_x0000_s1046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<v:rect id="Rectangle 99" o:spid="_x0000_s1047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05497E0D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2679877" w14:textId="66535793" w:rsidR="002D7218" w:rsidRPr="00A75D93" w:rsidRDefault="00FA4935" w:rsidP="002D7218">
      <w:pPr>
        <w:pStyle w:val="textall"/>
        <w:spacing w:line="240" w:lineRule="auto"/>
        <w:ind w:firstLine="0"/>
        <w:jc w:val="center"/>
        <w:rPr>
          <w:b/>
        </w:rPr>
      </w:pPr>
      <w:r w:rsidRPr="006A303C">
        <w:rPr>
          <w:b/>
          <w:highlight w:val="yellow"/>
        </w:rPr>
        <w:t>RU.</w:t>
      </w:r>
      <w:r w:rsidR="006A303C" w:rsidRPr="006A303C">
        <w:rPr>
          <w:b/>
          <w:highlight w:val="yellow"/>
          <w:lang w:val="en-US"/>
        </w:rPr>
        <w:t>XXXX</w:t>
      </w:r>
      <w:r w:rsidRPr="006A303C">
        <w:rPr>
          <w:b/>
          <w:highlight w:val="yellow"/>
        </w:rPr>
        <w:t>.</w:t>
      </w:r>
      <w:r w:rsidR="006A303C" w:rsidRPr="006A303C">
        <w:rPr>
          <w:b/>
          <w:highlight w:val="yellow"/>
          <w:lang w:val="en-US"/>
        </w:rPr>
        <w:t>XXXXX</w:t>
      </w:r>
      <w:r w:rsidR="00E16BDB" w:rsidRPr="006A303C">
        <w:rPr>
          <w:b/>
          <w:highlight w:val="yellow"/>
        </w:rPr>
        <w:t xml:space="preserve"> </w:t>
      </w:r>
      <w:r w:rsidR="00532B8A">
        <w:rPr>
          <w:b/>
          <w:highlight w:val="yellow"/>
        </w:rPr>
        <w:t>32</w:t>
      </w:r>
      <w:r w:rsidR="002152E6" w:rsidRPr="006A303C">
        <w:rPr>
          <w:b/>
          <w:color w:val="000000" w:themeColor="text1"/>
          <w:highlight w:val="yellow"/>
        </w:rPr>
        <w:t xml:space="preserve"> </w:t>
      </w:r>
      <w:r w:rsidR="008F4BB3" w:rsidRPr="006A303C">
        <w:rPr>
          <w:b/>
          <w:color w:val="000000" w:themeColor="text1"/>
          <w:highlight w:val="yellow"/>
        </w:rPr>
        <w:t>0</w:t>
      </w:r>
      <w:r w:rsidR="006A303C" w:rsidRPr="006A303C">
        <w:rPr>
          <w:b/>
          <w:color w:val="000000" w:themeColor="text1"/>
          <w:highlight w:val="yellow"/>
        </w:rPr>
        <w:t>1</w:t>
      </w:r>
      <w:r w:rsidR="004F4319" w:rsidRPr="006A303C">
        <w:rPr>
          <w:b/>
          <w:color w:val="000000" w:themeColor="text1"/>
          <w:highlight w:val="yellow"/>
        </w:rPr>
        <w:t>-ЛУ</w:t>
      </w:r>
    </w:p>
    <w:p w14:paraId="60061E4C" w14:textId="77777777" w:rsidR="002D7218" w:rsidRDefault="002D7218" w:rsidP="002D7218">
      <w:pPr>
        <w:pStyle w:val="textall"/>
        <w:spacing w:line="240" w:lineRule="auto"/>
        <w:rPr>
          <w:b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276"/>
        <w:gridCol w:w="3592"/>
      </w:tblGrid>
      <w:tr w:rsidR="002D7218" w14:paraId="351480BD" w14:textId="77777777" w:rsidTr="002D7218">
        <w:trPr>
          <w:trHeight w:val="819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44EAFD9C" w14:textId="77777777" w:rsidR="002D7218" w:rsidRDefault="002D7218">
            <w:pPr>
              <w:pStyle w:val="aff9"/>
              <w:jc w:val="both"/>
              <w:outlineLvl w:val="9"/>
              <w:rPr>
                <w:highlight w:val="yellow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94D5A5" w14:textId="77777777" w:rsidR="002D7218" w:rsidRDefault="002D7218">
            <w:pPr>
              <w:pStyle w:val="aff9"/>
              <w:jc w:val="both"/>
              <w:outlineLvl w:val="9"/>
              <w:rPr>
                <w:highlight w:val="yellow"/>
                <w:lang w:val="ru-RU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97722" w14:textId="77777777" w:rsidR="002D7218" w:rsidRDefault="002D7218">
            <w:pPr>
              <w:spacing w:line="240" w:lineRule="auto"/>
              <w:ind w:firstLine="0"/>
            </w:pPr>
            <w:bookmarkStart w:id="13" w:name="_Toc279494846"/>
            <w:bookmarkStart w:id="14" w:name="_Toc279494912"/>
            <w:bookmarkStart w:id="15" w:name="_Toc279516404"/>
            <w:bookmarkStart w:id="16" w:name="_Toc290375324"/>
            <w:bookmarkStart w:id="17" w:name="_Toc300420601"/>
            <w:bookmarkStart w:id="18" w:name="_Toc300420642"/>
            <w:bookmarkStart w:id="19" w:name="_Toc314406969"/>
            <w:r>
              <w:t>Представители</w:t>
            </w:r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</w:p>
          <w:p w14:paraId="6453CB23" w14:textId="77777777" w:rsidR="002D7218" w:rsidRDefault="002D7218">
            <w:pPr>
              <w:spacing w:line="240" w:lineRule="auto"/>
              <w:ind w:firstLine="0"/>
              <w:rPr>
                <w:highlight w:val="yellow"/>
              </w:rPr>
            </w:pPr>
            <w:bookmarkStart w:id="20" w:name="_Toc279494847"/>
            <w:bookmarkStart w:id="21" w:name="_Toc279494913"/>
            <w:bookmarkStart w:id="22" w:name="_Toc279516405"/>
            <w:bookmarkStart w:id="23" w:name="_Toc290375325"/>
            <w:bookmarkStart w:id="24" w:name="_Toc300420602"/>
            <w:bookmarkStart w:id="25" w:name="_Toc300420643"/>
            <w:bookmarkStart w:id="26" w:name="_Toc314406970"/>
            <w:r>
              <w:t>Организации-разработчика</w:t>
            </w:r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</w:tr>
      <w:tr w:rsidR="002D7218" w14:paraId="236A96D7" w14:textId="77777777" w:rsidTr="002D7218">
        <w:trPr>
          <w:trHeight w:val="66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DEEC669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656B9AB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093C73" w14:textId="01A1973B" w:rsidR="005644EB" w:rsidRDefault="004C59B4" w:rsidP="005644EB">
            <w:pPr>
              <w:pStyle w:val="table"/>
              <w:spacing w:line="240" w:lineRule="auto"/>
              <w:jc w:val="left"/>
            </w:pPr>
            <w:r>
              <w:t>Директор института дизайна и урбанистики,</w:t>
            </w:r>
          </w:p>
          <w:p w14:paraId="0C8DC544" w14:textId="280C0C93" w:rsidR="002D7218" w:rsidRDefault="004C59B4" w:rsidP="005644EB">
            <w:pPr>
              <w:pStyle w:val="table"/>
              <w:spacing w:line="240" w:lineRule="auto"/>
              <w:jc w:val="left"/>
              <w:rPr>
                <w:highlight w:val="yellow"/>
              </w:rPr>
            </w:pPr>
            <w:r>
              <w:t xml:space="preserve">к. т. н. </w:t>
            </w:r>
          </w:p>
        </w:tc>
      </w:tr>
      <w:tr w:rsidR="002D7218" w14:paraId="1F39A74A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45FB0818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9F31CB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53128261" w14:textId="77777777" w:rsidR="002D7218" w:rsidRDefault="002D7218">
            <w:pPr>
              <w:pStyle w:val="table"/>
              <w:spacing w:line="240" w:lineRule="auto"/>
            </w:pPr>
          </w:p>
          <w:p w14:paraId="472D85C3" w14:textId="424D6093" w:rsidR="002D7218" w:rsidRDefault="002D7218">
            <w:pPr>
              <w:pStyle w:val="table"/>
              <w:spacing w:line="240" w:lineRule="auto"/>
            </w:pPr>
            <w:r>
              <w:t xml:space="preserve">___________ </w:t>
            </w:r>
            <w:r w:rsidR="004C59B4">
              <w:rPr>
                <w:sz w:val="26"/>
                <w:szCs w:val="26"/>
              </w:rPr>
              <w:t>Митягин</w:t>
            </w:r>
            <w:r w:rsidR="005644EB">
              <w:t xml:space="preserve"> </w:t>
            </w:r>
            <w:proofErr w:type="gramStart"/>
            <w:r w:rsidR="004C59B4">
              <w:t>С</w:t>
            </w:r>
            <w:r>
              <w:t>.</w:t>
            </w:r>
            <w:r w:rsidR="004C59B4">
              <w:t>А</w:t>
            </w:r>
            <w:r>
              <w:t>.</w:t>
            </w:r>
            <w:proofErr w:type="gramEnd"/>
          </w:p>
        </w:tc>
      </w:tr>
      <w:tr w:rsidR="002D7218" w14:paraId="7D9A2B3B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2486C05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101652C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8230BEB" w14:textId="2A746054" w:rsidR="002D7218" w:rsidRDefault="002D7218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>
              <w:t xml:space="preserve"> г.</w:t>
            </w:r>
          </w:p>
          <w:p w14:paraId="4B99056E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  <w:tr w:rsidR="002D7218" w14:paraId="3B362988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1299C43A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DDBEF00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486A" w14:textId="51F4DC00" w:rsidR="002D7218" w:rsidRDefault="002D7218">
            <w:pPr>
              <w:pStyle w:val="table"/>
              <w:spacing w:line="240" w:lineRule="auto"/>
              <w:jc w:val="left"/>
            </w:pPr>
            <w:r>
              <w:t>Ответственный исполнитель,</w:t>
            </w:r>
            <w:r>
              <w:br/>
            </w:r>
            <w:r w:rsidR="004C59B4">
              <w:rPr>
                <w:highlight w:val="yellow"/>
              </w:rPr>
              <w:t>инженер</w:t>
            </w:r>
            <w:r w:rsidRPr="005644EB">
              <w:rPr>
                <w:highlight w:val="yellow"/>
              </w:rPr>
              <w:t xml:space="preserve">. </w:t>
            </w:r>
            <w:proofErr w:type="gramStart"/>
            <w:r w:rsidRPr="005644EB">
              <w:rPr>
                <w:highlight w:val="yellow"/>
              </w:rPr>
              <w:t>Университета  ИТМО</w:t>
            </w:r>
            <w:proofErr w:type="gramEnd"/>
          </w:p>
        </w:tc>
      </w:tr>
      <w:tr w:rsidR="002D7218" w14:paraId="0A3F9764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461D779" w14:textId="77777777" w:rsidR="002D7218" w:rsidRDefault="002D7218">
            <w:pPr>
              <w:pStyle w:val="table"/>
              <w:rPr>
                <w:highlight w:val="yellow"/>
              </w:rPr>
            </w:pPr>
          </w:p>
          <w:p w14:paraId="3CF2D8B6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FB78278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1FC39945" w14:textId="77777777" w:rsidR="002D7218" w:rsidRDefault="002D7218">
            <w:pPr>
              <w:pStyle w:val="table"/>
              <w:spacing w:line="240" w:lineRule="auto"/>
              <w:jc w:val="left"/>
            </w:pPr>
          </w:p>
          <w:p w14:paraId="2B5AB591" w14:textId="0020BA70" w:rsidR="002D7218" w:rsidRDefault="002D7218">
            <w:pPr>
              <w:pStyle w:val="table"/>
              <w:spacing w:line="240" w:lineRule="auto"/>
              <w:jc w:val="left"/>
            </w:pPr>
            <w:r>
              <w:t xml:space="preserve">___________ </w:t>
            </w:r>
            <w:r w:rsidR="004C59B4">
              <w:t>Конюхов А.М.</w:t>
            </w:r>
          </w:p>
        </w:tc>
      </w:tr>
      <w:tr w:rsidR="002D7218" w14:paraId="332A9F81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0562CB0E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CE0A41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FEB6257" w14:textId="5BB9EF83" w:rsidR="002D7218" w:rsidRDefault="00A57D27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 w:rsidR="002D7218">
              <w:t xml:space="preserve"> г.</w:t>
            </w:r>
          </w:p>
          <w:p w14:paraId="62EBF3C5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  <w:tr w:rsidR="002D7218" w14:paraId="64A840B3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D98A12B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46DB82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D439B" w14:textId="77777777" w:rsidR="002D7218" w:rsidRDefault="002D7218">
            <w:pPr>
              <w:pStyle w:val="table"/>
              <w:spacing w:line="240" w:lineRule="auto"/>
            </w:pPr>
            <w:proofErr w:type="spellStart"/>
            <w:r>
              <w:t>Нормоконтролер</w:t>
            </w:r>
            <w:proofErr w:type="spellEnd"/>
            <w:r>
              <w:t>,</w:t>
            </w:r>
          </w:p>
          <w:p w14:paraId="262BF1E5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  <w:r w:rsidRPr="005644EB">
              <w:rPr>
                <w:highlight w:val="yellow"/>
              </w:rPr>
              <w:t xml:space="preserve">ведущий инженер </w:t>
            </w:r>
            <w:proofErr w:type="gramStart"/>
            <w:r w:rsidRPr="005644EB">
              <w:rPr>
                <w:highlight w:val="yellow"/>
              </w:rPr>
              <w:t>Университета  ИТМО</w:t>
            </w:r>
            <w:proofErr w:type="gramEnd"/>
          </w:p>
        </w:tc>
      </w:tr>
      <w:tr w:rsidR="002D7218" w14:paraId="671C80C1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5997CC1D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0FFD37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6B699379" w14:textId="77777777" w:rsidR="002D7218" w:rsidRDefault="002D7218">
            <w:pPr>
              <w:pStyle w:val="table"/>
              <w:spacing w:line="240" w:lineRule="auto"/>
            </w:pPr>
          </w:p>
          <w:p w14:paraId="1A7AAD72" w14:textId="77777777" w:rsidR="002D7218" w:rsidRDefault="002D7218">
            <w:pPr>
              <w:pStyle w:val="table"/>
              <w:spacing w:line="240" w:lineRule="auto"/>
            </w:pPr>
            <w:r>
              <w:t xml:space="preserve">___________ </w:t>
            </w:r>
            <w:r w:rsidR="00FA4935" w:rsidRPr="00FA4935">
              <w:rPr>
                <w:highlight w:val="yellow"/>
                <w:lang w:val="en-US"/>
              </w:rPr>
              <w:t>XXXXXXXXX</w:t>
            </w:r>
            <w:r>
              <w:t>.</w:t>
            </w:r>
          </w:p>
        </w:tc>
      </w:tr>
      <w:tr w:rsidR="002D7218" w14:paraId="3287DE2D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FE9F23F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72F646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00C416B" w14:textId="643389C3" w:rsidR="002D7218" w:rsidRDefault="002D7218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>
              <w:t xml:space="preserve"> г.</w:t>
            </w:r>
          </w:p>
          <w:p w14:paraId="08CE6F91" w14:textId="77777777" w:rsidR="002D7218" w:rsidRDefault="002D7218">
            <w:pPr>
              <w:pStyle w:val="table"/>
              <w:spacing w:line="240" w:lineRule="auto"/>
            </w:pPr>
          </w:p>
          <w:p w14:paraId="61CDCEAD" w14:textId="77777777" w:rsidR="002D7218" w:rsidRDefault="002D7218">
            <w:pPr>
              <w:pStyle w:val="table"/>
              <w:spacing w:line="240" w:lineRule="auto"/>
            </w:pPr>
          </w:p>
          <w:p w14:paraId="6BB9E253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7CFB5A06" w14:textId="6C3D4EB2" w:rsidR="002D7218" w:rsidRPr="00525A66" w:rsidRDefault="005B3949" w:rsidP="002D7218">
      <w:pPr>
        <w:spacing w:line="240" w:lineRule="auto"/>
        <w:ind w:firstLine="0"/>
        <w:jc w:val="center"/>
      </w:pPr>
      <w:r>
        <w:t>201</w:t>
      </w:r>
      <w:r w:rsidR="004C59B4">
        <w:t>9</w:t>
      </w:r>
    </w:p>
    <w:p w14:paraId="23DE523C" w14:textId="77777777" w:rsidR="002D7218" w:rsidRDefault="002D7218" w:rsidP="002D7218"/>
    <w:p w14:paraId="52E56223" w14:textId="77777777" w:rsidR="002D7218" w:rsidRDefault="002D7218" w:rsidP="002D7218">
      <w:pPr>
        <w:ind w:firstLine="0"/>
        <w:contextualSpacing w:val="0"/>
        <w:jc w:val="left"/>
        <w:sectPr w:rsidR="002D7218">
          <w:pgSz w:w="11906" w:h="16838"/>
          <w:pgMar w:top="1134" w:right="1106" w:bottom="1134" w:left="1797" w:header="720" w:footer="720" w:gutter="0"/>
          <w:cols w:space="720"/>
        </w:sectPr>
      </w:pPr>
    </w:p>
    <w:p w14:paraId="1CDADEF4" w14:textId="77777777" w:rsidR="002D7218" w:rsidRDefault="002D7218" w:rsidP="002D7218">
      <w:pPr>
        <w:pStyle w:val="af5"/>
        <w:tabs>
          <w:tab w:val="left" w:pos="1260"/>
        </w:tabs>
        <w:spacing w:after="0" w:line="240" w:lineRule="auto"/>
        <w:ind w:right="46"/>
        <w:jc w:val="center"/>
        <w:rPr>
          <w:b/>
          <w:sz w:val="28"/>
          <w:szCs w:val="28"/>
        </w:rPr>
      </w:pPr>
      <w:bookmarkStart w:id="27" w:name="_Toc290375326"/>
      <w:bookmarkStart w:id="28" w:name="_Toc279516406"/>
      <w:bookmarkStart w:id="29" w:name="_Toc279494914"/>
      <w:bookmarkStart w:id="30" w:name="_Toc279494848"/>
      <w:bookmarkStart w:id="31" w:name="_Toc215985554"/>
      <w:bookmarkStart w:id="32" w:name="_Toc215985414"/>
      <w:bookmarkStart w:id="33" w:name="_Toc215985231"/>
      <w:r>
        <w:rPr>
          <w:b/>
          <w:sz w:val="28"/>
          <w:szCs w:val="28"/>
        </w:rPr>
        <w:lastRenderedPageBreak/>
        <w:t>МИНИСТЕРСТВО ОБРАЗОВАНИЯ И НАУКИ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6360868E" w14:textId="77777777" w:rsidR="002D7218" w:rsidRDefault="002D7218" w:rsidP="002D7218">
      <w:pPr>
        <w:pStyle w:val="af5"/>
        <w:spacing w:after="0" w:line="240" w:lineRule="auto"/>
        <w:ind w:right="46"/>
        <w:jc w:val="center"/>
        <w:rPr>
          <w:b/>
          <w:sz w:val="28"/>
          <w:szCs w:val="28"/>
        </w:rPr>
      </w:pPr>
      <w:bookmarkStart w:id="34" w:name="_Toc290375327"/>
      <w:bookmarkStart w:id="35" w:name="_Toc279516407"/>
      <w:bookmarkStart w:id="36" w:name="_Toc279494915"/>
      <w:bookmarkStart w:id="37" w:name="_Toc279494849"/>
      <w:bookmarkStart w:id="38" w:name="_Toc215985555"/>
      <w:bookmarkStart w:id="39" w:name="_Toc215985415"/>
      <w:bookmarkStart w:id="40" w:name="_Toc215985232"/>
      <w:r>
        <w:rPr>
          <w:b/>
          <w:sz w:val="28"/>
          <w:szCs w:val="28"/>
        </w:rPr>
        <w:t>РОССИЙСКОЙ ФЕДЕРАЦИИ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07547A01" w14:textId="77777777" w:rsidR="002D7218" w:rsidRDefault="002D7218" w:rsidP="002D7218">
      <w:pPr>
        <w:pBdr>
          <w:top w:val="single" w:sz="4" w:space="1" w:color="auto"/>
        </w:pBdr>
        <w:spacing w:line="240" w:lineRule="auto"/>
        <w:ind w:firstLine="0"/>
        <w:rPr>
          <w:b/>
          <w:sz w:val="28"/>
          <w:szCs w:val="28"/>
        </w:rPr>
      </w:pPr>
    </w:p>
    <w:p w14:paraId="611372E8" w14:textId="77777777" w:rsidR="002D7218" w:rsidRDefault="002D7218" w:rsidP="002D7218">
      <w:pPr>
        <w:spacing w:line="240" w:lineRule="auto"/>
        <w:ind w:firstLine="0"/>
        <w:rPr>
          <w:b/>
        </w:rPr>
      </w:pPr>
      <w:r>
        <w:rPr>
          <w:b/>
        </w:rPr>
        <w:t>УТВЕРЖДЕН</w:t>
      </w:r>
    </w:p>
    <w:p w14:paraId="22EF46C9" w14:textId="4CB829B9" w:rsidR="006A303C" w:rsidRPr="006A303C" w:rsidRDefault="006A303C" w:rsidP="006A303C">
      <w:pPr>
        <w:pStyle w:val="textall"/>
        <w:spacing w:line="240" w:lineRule="auto"/>
        <w:ind w:firstLine="0"/>
        <w:rPr>
          <w:b/>
          <w:color w:val="000000" w:themeColor="text1"/>
          <w:lang w:val="en-US"/>
        </w:rPr>
      </w:pPr>
      <w:r>
        <w:rPr>
          <w:b/>
        </w:rPr>
        <w:t>RU.</w:t>
      </w:r>
      <w:r>
        <w:rPr>
          <w:b/>
          <w:lang w:val="en-US"/>
        </w:rPr>
        <w:t>XXXX</w:t>
      </w:r>
      <w:r>
        <w:rPr>
          <w:b/>
        </w:rPr>
        <w:t>.</w:t>
      </w:r>
      <w:r>
        <w:rPr>
          <w:b/>
          <w:lang w:val="en-US"/>
        </w:rPr>
        <w:t>XXXXX</w:t>
      </w:r>
      <w:r w:rsidRPr="008F4BB3">
        <w:rPr>
          <w:b/>
          <w:color w:val="000000" w:themeColor="text1"/>
        </w:rPr>
        <w:t xml:space="preserve"> </w:t>
      </w:r>
      <w:r w:rsidR="00532B8A">
        <w:rPr>
          <w:b/>
          <w:color w:val="000000" w:themeColor="text1"/>
        </w:rPr>
        <w:t>32</w:t>
      </w:r>
      <w:r>
        <w:rPr>
          <w:b/>
          <w:color w:val="000000" w:themeColor="text1"/>
          <w:lang w:val="en-US"/>
        </w:rPr>
        <w:t xml:space="preserve"> 01</w:t>
      </w:r>
    </w:p>
    <w:p w14:paraId="5043CB0F" w14:textId="77777777" w:rsidR="002D7218" w:rsidRDefault="002D7218" w:rsidP="002D7218">
      <w:pPr>
        <w:spacing w:line="240" w:lineRule="auto"/>
      </w:pPr>
    </w:p>
    <w:p w14:paraId="07459315" w14:textId="77777777" w:rsidR="002D7218" w:rsidRDefault="002D7218" w:rsidP="002D7218">
      <w:pPr>
        <w:spacing w:line="240" w:lineRule="auto"/>
      </w:pPr>
    </w:p>
    <w:p w14:paraId="6537F28F" w14:textId="77777777" w:rsidR="002D7218" w:rsidRDefault="002D7218" w:rsidP="002D7218">
      <w:pPr>
        <w:spacing w:line="240" w:lineRule="auto"/>
      </w:pPr>
    </w:p>
    <w:p w14:paraId="6DFB9E20" w14:textId="77777777" w:rsidR="002D7218" w:rsidRDefault="002D7218" w:rsidP="002D7218">
      <w:pPr>
        <w:spacing w:line="240" w:lineRule="auto"/>
      </w:pPr>
    </w:p>
    <w:p w14:paraId="70DF9E56" w14:textId="77777777" w:rsidR="002D7218" w:rsidRDefault="002D7218" w:rsidP="002D7218">
      <w:pPr>
        <w:spacing w:line="240" w:lineRule="auto"/>
      </w:pPr>
    </w:p>
    <w:p w14:paraId="44E871BC" w14:textId="77777777" w:rsidR="002D7218" w:rsidRDefault="002D7218" w:rsidP="002D7218">
      <w:pPr>
        <w:spacing w:line="240" w:lineRule="auto"/>
      </w:pPr>
    </w:p>
    <w:p w14:paraId="144A5D23" w14:textId="77777777" w:rsidR="002D7218" w:rsidRDefault="002D7218" w:rsidP="002D7218">
      <w:pPr>
        <w:spacing w:line="240" w:lineRule="auto"/>
      </w:pPr>
    </w:p>
    <w:p w14:paraId="7D29EED4" w14:textId="77777777" w:rsidR="004C59B4" w:rsidRDefault="00020E43" w:rsidP="00020E43">
      <w:pPr>
        <w:pStyle w:val="afb"/>
        <w:rPr>
          <w:color w:val="auto"/>
          <w:shd w:val="clear" w:color="auto" w:fill="FFFFFF"/>
        </w:rPr>
      </w:pPr>
      <w:r w:rsidRPr="00E16BDB">
        <w:rPr>
          <w:color w:val="auto"/>
          <w:shd w:val="clear" w:color="auto" w:fill="FFFFFF"/>
        </w:rPr>
        <w:t xml:space="preserve">ПРОГРАММНЫЙ КОМПЛЕКС </w:t>
      </w:r>
    </w:p>
    <w:p w14:paraId="679A50F4" w14:textId="5C255395" w:rsidR="00020E43" w:rsidRPr="005644EB" w:rsidRDefault="004C59B4" w:rsidP="00020E43">
      <w:pPr>
        <w:pStyle w:val="afb"/>
        <w:rPr>
          <w:color w:val="auto"/>
          <w:shd w:val="clear" w:color="auto" w:fill="FFFFFF"/>
        </w:rPr>
      </w:pPr>
      <w:r w:rsidRPr="00B12BB3">
        <w:rPr>
          <w:sz w:val="26"/>
          <w:szCs w:val="26"/>
        </w:rPr>
        <w:t>геоинформационн</w:t>
      </w:r>
      <w:r>
        <w:rPr>
          <w:sz w:val="26"/>
          <w:szCs w:val="26"/>
        </w:rPr>
        <w:t>ая</w:t>
      </w:r>
      <w:r w:rsidRPr="00B12BB3">
        <w:rPr>
          <w:sz w:val="26"/>
          <w:szCs w:val="26"/>
        </w:rPr>
        <w:t xml:space="preserve"> систем</w:t>
      </w:r>
      <w:r>
        <w:rPr>
          <w:sz w:val="26"/>
          <w:szCs w:val="26"/>
        </w:rPr>
        <w:t>а</w:t>
      </w:r>
      <w:r w:rsidRPr="00B12BB3">
        <w:rPr>
          <w:sz w:val="26"/>
          <w:szCs w:val="26"/>
        </w:rPr>
        <w:t xml:space="preserve"> общественного участия «</w:t>
      </w:r>
      <w:r w:rsidRPr="00B12BB3">
        <w:rPr>
          <w:sz w:val="26"/>
          <w:szCs w:val="26"/>
          <w:lang w:val="en-US"/>
        </w:rPr>
        <w:t>Mapsurvey</w:t>
      </w:r>
      <w:r w:rsidRPr="00B12BB3">
        <w:rPr>
          <w:sz w:val="26"/>
          <w:szCs w:val="26"/>
        </w:rPr>
        <w:t>»</w:t>
      </w:r>
    </w:p>
    <w:p w14:paraId="738610EB" w14:textId="77777777" w:rsidR="002D7218" w:rsidRDefault="002D7218" w:rsidP="00E227DA">
      <w:pPr>
        <w:pStyle w:val="afb"/>
        <w:rPr>
          <w:color w:val="auto"/>
          <w:shd w:val="clear" w:color="auto" w:fill="FFFFFF"/>
        </w:rPr>
      </w:pPr>
    </w:p>
    <w:p w14:paraId="637805D2" w14:textId="57BF6612" w:rsidR="00E227DA" w:rsidRDefault="00532B8A" w:rsidP="00E227DA">
      <w:pPr>
        <w:pStyle w:val="afb"/>
        <w:rPr>
          <w:color w:val="auto"/>
        </w:rPr>
      </w:pPr>
      <w:r>
        <w:rPr>
          <w:color w:val="auto"/>
        </w:rPr>
        <w:t>Руководство системного программиста</w:t>
      </w:r>
    </w:p>
    <w:p w14:paraId="463F29E8" w14:textId="77777777" w:rsidR="002D7218" w:rsidRDefault="002D7218" w:rsidP="002D7218">
      <w:pPr>
        <w:pStyle w:val="af7"/>
        <w:jc w:val="both"/>
      </w:pPr>
    </w:p>
    <w:p w14:paraId="3B7B4B86" w14:textId="77777777" w:rsidR="002D7218" w:rsidRPr="001A2085" w:rsidRDefault="002D7218" w:rsidP="002D7218">
      <w:pPr>
        <w:pStyle w:val="af7"/>
      </w:pPr>
    </w:p>
    <w:p w14:paraId="2685DE1D" w14:textId="77777777" w:rsidR="002D7218" w:rsidRDefault="00BF5FB6" w:rsidP="002D7218">
      <w:pPr>
        <w:pStyle w:val="af7"/>
        <w:rPr>
          <w:szCs w:val="40"/>
        </w:rPr>
      </w:pPr>
      <w:r>
        <w:rPr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99944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14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1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04431F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7A7FE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19A96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A70C1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BF78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9944E" id="Group 122" o:spid="_x0000_s1048" style="position:absolute;left:0;text-align:left;margin-left:-54pt;margin-top:371.7pt;width:34.15pt;height:412.05pt;z-index:-251657216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">
                <v:rect id="Rectangle 123" o:spid="_x0000_s1049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24" o:spid="_x0000_s1050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">
                  <v:textbox style="layout-flow:vertical;mso-layout-flow-alt:bottom-to-top" inset="0,0,0,0">
                    <w:txbxContent>
                      <w:p w14:paraId="5C04431F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25" o:spid="_x0000_s1051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126" o:spid="_x0000_s1052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">
                  <v:textbox style="layout-flow:vertical;mso-layout-flow-alt:bottom-to-top" inset="0,0,0,0">
                    <w:txbxContent>
                      <w:p w14:paraId="41F7A7FE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27" o:spid="_x0000_s1053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128" o:spid="_x0000_s1054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1E719A96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29" o:spid="_x0000_s1055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30" o:spid="_x0000_s1056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">
                  <v:textbox style="layout-flow:vertical;mso-layout-flow-alt:bottom-to-top" inset="0,0,0,0">
                    <w:txbxContent>
                      <w:p w14:paraId="420A70C1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31" o:spid="_x0000_s1057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32" o:spid="_x0000_s1058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Pko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5fD/Jf4AufsDAAD//wMAUEsBAi0AFAAGAAgAAAAhANvh9svuAAAAhQEAABMAAAAAAAAAAAAA&#10;AAAAAAAAAFtDb250ZW50X1R5cGVzXS54bWxQSwECLQAUAAYACAAAACEAWvQsW78AAAAVAQAACwAA&#10;AAAAAAAAAAAAAAAfAQAAX3JlbHMvLnJlbHNQSwECLQAUAAYACAAAACEA8Xj5K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4D20BF78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F9BF1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3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DC248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1B9A25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E01EF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94EB7F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B6E463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9BF1E" id="Group 111" o:spid="_x0000_s1059" style="position:absolute;left:0;text-align:left;margin-left:-54pt;margin-top:371.7pt;width:34.15pt;height:412.05pt;z-index:-251658240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">
                <v:rect id="Rectangle 112" o:spid="_x0000_s1060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113" o:spid="_x0000_s1061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">
                  <v:textbox style="layout-flow:vertical;mso-layout-flow-alt:bottom-to-top" inset="0,0,0,0">
                    <w:txbxContent>
                      <w:p w14:paraId="1C6DC248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14" o:spid="_x0000_s1062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115" o:spid="_x0000_s1063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">
                  <v:textbox style="layout-flow:vertical;mso-layout-flow-alt:bottom-to-top" inset="0,0,0,0">
                    <w:txbxContent>
                      <w:p w14:paraId="781B9A25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16" o:spid="_x0000_s1064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17" o:spid="_x0000_s1065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">
                  <v:textbox style="layout-flow:vertical;mso-layout-flow-alt:bottom-to-top" inset="0,0,0,0">
                    <w:txbxContent>
                      <w:p w14:paraId="271E01EF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18" o:spid="_x0000_s1066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9" o:spid="_x0000_s1067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1294EB7F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20" o:spid="_x0000_s1068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21" o:spid="_x0000_s1069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">
                  <v:textbox style="layout-flow:vertical;mso-layout-flow-alt:bottom-to-top" inset="0,0,0,0">
                    <w:txbxContent>
                      <w:p w14:paraId="2AB6E463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3A0F3FE" w14:textId="15549806" w:rsidR="00A75D93" w:rsidRPr="00532B8A" w:rsidRDefault="00020E43" w:rsidP="00A75D93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  <w:r>
        <w:rPr>
          <w:b/>
        </w:rPr>
        <w:t>RU.</w:t>
      </w:r>
      <w:r w:rsidR="006A303C">
        <w:rPr>
          <w:b/>
          <w:lang w:val="en-US"/>
        </w:rPr>
        <w:t>XXXX</w:t>
      </w:r>
      <w:r>
        <w:rPr>
          <w:b/>
        </w:rPr>
        <w:t>.</w:t>
      </w:r>
      <w:r w:rsidR="006A303C">
        <w:rPr>
          <w:b/>
          <w:lang w:val="en-US"/>
        </w:rPr>
        <w:t>XXXXX</w:t>
      </w:r>
      <w:r w:rsidR="00A75D93" w:rsidRPr="008F4BB3">
        <w:rPr>
          <w:b/>
          <w:color w:val="000000" w:themeColor="text1"/>
        </w:rPr>
        <w:t xml:space="preserve"> </w:t>
      </w:r>
      <w:r w:rsidR="00532B8A">
        <w:rPr>
          <w:b/>
          <w:color w:val="000000" w:themeColor="text1"/>
        </w:rPr>
        <w:t>32</w:t>
      </w:r>
      <w:r w:rsidR="006A303C" w:rsidRPr="00532B8A">
        <w:rPr>
          <w:b/>
          <w:color w:val="000000" w:themeColor="text1"/>
        </w:rPr>
        <w:t xml:space="preserve"> 01</w:t>
      </w:r>
    </w:p>
    <w:p w14:paraId="3A0FF5F2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5630AD66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61829076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2BA226A1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17AD93B2" w14:textId="77777777" w:rsidR="002D7218" w:rsidRPr="006A7D54" w:rsidRDefault="002D7218" w:rsidP="002D7218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</w:p>
    <w:p w14:paraId="38AE8FFD" w14:textId="09EEFB09" w:rsidR="002D7218" w:rsidRPr="00532B8A" w:rsidRDefault="002D7218" w:rsidP="002D7218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  <w:r w:rsidRPr="00AC7AE0">
        <w:rPr>
          <w:b/>
          <w:color w:val="000000" w:themeColor="text1"/>
        </w:rPr>
        <w:t xml:space="preserve">Листов </w:t>
      </w:r>
      <w:r w:rsidR="00791478">
        <w:rPr>
          <w:b/>
          <w:color w:val="000000" w:themeColor="text1"/>
        </w:rPr>
        <w:t>9</w:t>
      </w:r>
    </w:p>
    <w:p w14:paraId="0DE4B5B7" w14:textId="77777777" w:rsidR="002D7218" w:rsidRDefault="002D7218" w:rsidP="002D7218">
      <w:pPr>
        <w:spacing w:line="240" w:lineRule="auto"/>
      </w:pPr>
    </w:p>
    <w:p w14:paraId="66204FF1" w14:textId="77777777" w:rsidR="002D7218" w:rsidRDefault="002D7218" w:rsidP="002D7218">
      <w:pPr>
        <w:spacing w:line="240" w:lineRule="auto"/>
      </w:pPr>
    </w:p>
    <w:p w14:paraId="2DBF0D7D" w14:textId="77777777" w:rsidR="002D7218" w:rsidRDefault="002D7218" w:rsidP="002D7218">
      <w:pPr>
        <w:spacing w:line="240" w:lineRule="auto"/>
      </w:pPr>
    </w:p>
    <w:p w14:paraId="6B62F1B3" w14:textId="77777777" w:rsidR="002D7218" w:rsidRDefault="002D7218" w:rsidP="002D7218">
      <w:pPr>
        <w:spacing w:line="240" w:lineRule="auto"/>
      </w:pPr>
    </w:p>
    <w:p w14:paraId="02F2C34E" w14:textId="77777777" w:rsidR="002D7218" w:rsidRDefault="002D7218" w:rsidP="002D7218">
      <w:pPr>
        <w:spacing w:line="240" w:lineRule="auto"/>
      </w:pPr>
    </w:p>
    <w:p w14:paraId="680A4E5D" w14:textId="77777777" w:rsidR="002D7218" w:rsidRDefault="002D7218" w:rsidP="002D7218">
      <w:pPr>
        <w:spacing w:line="240" w:lineRule="auto"/>
      </w:pPr>
    </w:p>
    <w:p w14:paraId="19219836" w14:textId="77777777" w:rsidR="002D7218" w:rsidRDefault="002D7218" w:rsidP="002D7218">
      <w:pPr>
        <w:spacing w:line="240" w:lineRule="auto"/>
      </w:pPr>
    </w:p>
    <w:p w14:paraId="296FEF7D" w14:textId="77777777" w:rsidR="002D7218" w:rsidRDefault="002D7218" w:rsidP="002D7218">
      <w:pPr>
        <w:spacing w:line="240" w:lineRule="auto"/>
      </w:pPr>
    </w:p>
    <w:p w14:paraId="7194DBDC" w14:textId="77777777" w:rsidR="002D7218" w:rsidRDefault="002D7218" w:rsidP="002D7218">
      <w:pPr>
        <w:spacing w:line="240" w:lineRule="auto"/>
      </w:pPr>
    </w:p>
    <w:p w14:paraId="769D0D3C" w14:textId="77777777" w:rsidR="002D7218" w:rsidRDefault="002D7218" w:rsidP="002D7218">
      <w:pPr>
        <w:spacing w:line="240" w:lineRule="auto"/>
      </w:pPr>
    </w:p>
    <w:p w14:paraId="54CD245A" w14:textId="77777777" w:rsidR="002D7218" w:rsidRDefault="002D7218" w:rsidP="002D7218">
      <w:pPr>
        <w:spacing w:line="240" w:lineRule="auto"/>
      </w:pPr>
    </w:p>
    <w:p w14:paraId="1231BE67" w14:textId="77777777" w:rsidR="002D7218" w:rsidRDefault="002D7218" w:rsidP="002D7218">
      <w:pPr>
        <w:spacing w:line="240" w:lineRule="auto"/>
      </w:pPr>
    </w:p>
    <w:p w14:paraId="36FEB5B0" w14:textId="77777777" w:rsidR="002D7218" w:rsidRDefault="002D7218" w:rsidP="002D7218">
      <w:pPr>
        <w:spacing w:line="240" w:lineRule="auto"/>
      </w:pPr>
    </w:p>
    <w:p w14:paraId="30D7AA69" w14:textId="77777777" w:rsidR="002D7218" w:rsidRDefault="002D7218" w:rsidP="002D7218">
      <w:pPr>
        <w:spacing w:line="240" w:lineRule="auto"/>
      </w:pPr>
    </w:p>
    <w:p w14:paraId="7196D064" w14:textId="77777777" w:rsidR="002D7218" w:rsidRDefault="002D7218" w:rsidP="002D7218">
      <w:pPr>
        <w:spacing w:line="240" w:lineRule="auto"/>
      </w:pPr>
    </w:p>
    <w:p w14:paraId="34FF1C98" w14:textId="77777777" w:rsidR="002D7218" w:rsidRDefault="002D7218" w:rsidP="002D7218">
      <w:pPr>
        <w:spacing w:line="240" w:lineRule="auto"/>
      </w:pPr>
    </w:p>
    <w:p w14:paraId="6D072C0D" w14:textId="77777777" w:rsidR="002D7218" w:rsidRDefault="002D7218" w:rsidP="002D7218">
      <w:pPr>
        <w:spacing w:line="240" w:lineRule="auto"/>
      </w:pPr>
    </w:p>
    <w:p w14:paraId="48A21919" w14:textId="77777777" w:rsidR="002D7218" w:rsidRDefault="002D7218" w:rsidP="002D7218">
      <w:pPr>
        <w:spacing w:line="240" w:lineRule="auto"/>
      </w:pPr>
    </w:p>
    <w:p w14:paraId="6BD18F9B" w14:textId="77777777" w:rsidR="002D7218" w:rsidRDefault="002D7218" w:rsidP="002D7218">
      <w:pPr>
        <w:spacing w:line="240" w:lineRule="auto"/>
      </w:pPr>
    </w:p>
    <w:p w14:paraId="238601FE" w14:textId="77777777" w:rsidR="002D7218" w:rsidRDefault="002D7218" w:rsidP="002D7218">
      <w:pPr>
        <w:spacing w:line="240" w:lineRule="auto"/>
      </w:pPr>
    </w:p>
    <w:p w14:paraId="6CD3E1A9" w14:textId="10F3113F" w:rsidR="002D7218" w:rsidRPr="00532B8A" w:rsidRDefault="005B3949" w:rsidP="002D7218">
      <w:pPr>
        <w:spacing w:line="240" w:lineRule="auto"/>
        <w:jc w:val="center"/>
      </w:pPr>
      <w:r>
        <w:t>201</w:t>
      </w:r>
      <w:r w:rsidR="004C59B4" w:rsidRPr="00532B8A">
        <w:t>9</w:t>
      </w:r>
    </w:p>
    <w:p w14:paraId="0F3CABC7" w14:textId="77777777" w:rsidR="002D7218" w:rsidRDefault="002D7218" w:rsidP="002D7218">
      <w:pPr>
        <w:spacing w:line="240" w:lineRule="auto"/>
      </w:pPr>
    </w:p>
    <w:p w14:paraId="5B08B5D1" w14:textId="77777777" w:rsidR="006A4388" w:rsidRPr="00B066F4" w:rsidRDefault="006A4388" w:rsidP="00B066F4">
      <w:pPr>
        <w:sectPr w:rsidR="006A4388" w:rsidRPr="00B066F4" w:rsidSect="00F00676"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479D3E" w14:textId="77777777" w:rsidR="000F7191" w:rsidRDefault="000F49D7" w:rsidP="000F49D7">
      <w:pPr>
        <w:pStyle w:val="12"/>
      </w:pPr>
      <w:r w:rsidRPr="00854B7D">
        <w:lastRenderedPageBreak/>
        <w:t>Аннотация</w:t>
      </w:r>
      <w:bookmarkStart w:id="41" w:name="_GoBack"/>
      <w:bookmarkEnd w:id="41"/>
    </w:p>
    <w:p w14:paraId="45480EA5" w14:textId="2BC84E1B" w:rsidR="003D2D1E" w:rsidRDefault="00854B7D" w:rsidP="003D2D1E">
      <w:pPr>
        <w:spacing w:line="240" w:lineRule="auto"/>
        <w:rPr>
          <w:color w:val="000000"/>
          <w:sz w:val="26"/>
          <w:szCs w:val="26"/>
          <w:shd w:val="clear" w:color="auto" w:fill="FFFFFF"/>
        </w:rPr>
      </w:pPr>
      <w:r w:rsidRPr="003740C1">
        <w:rPr>
          <w:sz w:val="26"/>
          <w:szCs w:val="26"/>
        </w:rPr>
        <w:t xml:space="preserve">Документ содержит </w:t>
      </w:r>
      <w:r w:rsidR="00532B8A">
        <w:rPr>
          <w:sz w:val="26"/>
          <w:szCs w:val="26"/>
        </w:rPr>
        <w:t>руководство системного программиста для программного</w:t>
      </w:r>
      <w:r w:rsidRPr="003740C1">
        <w:rPr>
          <w:sz w:val="26"/>
          <w:szCs w:val="26"/>
        </w:rPr>
        <w:t xml:space="preserve"> </w:t>
      </w:r>
      <w:r w:rsidR="00020E43" w:rsidRPr="003740C1">
        <w:rPr>
          <w:sz w:val="26"/>
          <w:szCs w:val="26"/>
        </w:rPr>
        <w:t xml:space="preserve">комплекса </w:t>
      </w:r>
      <w:r w:rsidR="00343936" w:rsidRPr="00B12BB3">
        <w:rPr>
          <w:sz w:val="26"/>
          <w:szCs w:val="26"/>
        </w:rPr>
        <w:t>геоинформационной системы общественного участия «</w:t>
      </w:r>
      <w:proofErr w:type="spellStart"/>
      <w:r w:rsidR="00343936" w:rsidRPr="00B12BB3">
        <w:rPr>
          <w:sz w:val="26"/>
          <w:szCs w:val="26"/>
          <w:lang w:val="en-US"/>
        </w:rPr>
        <w:t>Mapsurvey</w:t>
      </w:r>
      <w:proofErr w:type="spellEnd"/>
      <w:r w:rsidR="00343936" w:rsidRPr="00B12BB3">
        <w:rPr>
          <w:sz w:val="26"/>
          <w:szCs w:val="26"/>
        </w:rPr>
        <w:t>»</w:t>
      </w:r>
      <w:r w:rsidR="003D2D1E" w:rsidRPr="003D2D1E">
        <w:rPr>
          <w:sz w:val="26"/>
          <w:szCs w:val="26"/>
        </w:rPr>
        <w:t xml:space="preserve">, </w:t>
      </w:r>
      <w:r w:rsidR="003D2D1E" w:rsidRPr="00B12BB3">
        <w:rPr>
          <w:color w:val="000000"/>
          <w:sz w:val="26"/>
          <w:szCs w:val="26"/>
          <w:shd w:val="clear" w:color="auto" w:fill="FFFFFF"/>
        </w:rPr>
        <w:t>предназначен</w:t>
      </w:r>
      <w:r w:rsidR="003D2D1E">
        <w:rPr>
          <w:color w:val="000000"/>
          <w:sz w:val="26"/>
          <w:szCs w:val="26"/>
          <w:shd w:val="clear" w:color="auto" w:fill="FFFFFF"/>
        </w:rPr>
        <w:t>ного</w:t>
      </w:r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 для проведения </w:t>
      </w:r>
      <w:r w:rsidR="003D2D1E">
        <w:rPr>
          <w:color w:val="000000"/>
          <w:sz w:val="26"/>
          <w:szCs w:val="26"/>
          <w:shd w:val="clear" w:color="auto" w:fill="FFFFFF"/>
        </w:rPr>
        <w:t xml:space="preserve">картографических </w:t>
      </w:r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онлайн опросов </w:t>
      </w:r>
      <w:r w:rsidR="003D2D1E">
        <w:rPr>
          <w:color w:val="000000"/>
          <w:sz w:val="26"/>
          <w:szCs w:val="26"/>
          <w:shd w:val="clear" w:color="auto" w:fill="FFFFFF"/>
        </w:rPr>
        <w:t>и полевых исследований.</w:t>
      </w:r>
      <w:r w:rsidR="00343936" w:rsidRPr="00343936">
        <w:rPr>
          <w:sz w:val="26"/>
          <w:szCs w:val="26"/>
        </w:rPr>
        <w:t xml:space="preserve"> </w:t>
      </w:r>
      <w:r w:rsidRPr="003740C1">
        <w:rPr>
          <w:bCs/>
          <w:sz w:val="26"/>
          <w:szCs w:val="26"/>
        </w:rPr>
        <w:t xml:space="preserve">Программный </w:t>
      </w:r>
      <w:r w:rsidR="00020E43" w:rsidRPr="003740C1">
        <w:rPr>
          <w:bCs/>
          <w:sz w:val="26"/>
          <w:szCs w:val="26"/>
        </w:rPr>
        <w:t>комплекс</w:t>
      </w:r>
      <w:r w:rsidRPr="003740C1">
        <w:rPr>
          <w:bCs/>
          <w:sz w:val="26"/>
          <w:szCs w:val="26"/>
        </w:rPr>
        <w:t xml:space="preserve"> </w:t>
      </w:r>
      <w:r w:rsidR="003D2D1E" w:rsidRPr="00B12BB3">
        <w:rPr>
          <w:sz w:val="26"/>
          <w:szCs w:val="26"/>
        </w:rPr>
        <w:t>разрабатывается в рамках прикладной научно-исследовательской работы «</w:t>
      </w:r>
      <w:proofErr w:type="spellStart"/>
      <w:r w:rsidR="003D2D1E" w:rsidRPr="00B12BB3">
        <w:rPr>
          <w:color w:val="000000"/>
          <w:sz w:val="26"/>
          <w:szCs w:val="26"/>
          <w:shd w:val="clear" w:color="auto" w:fill="FFFFFF"/>
        </w:rPr>
        <w:t>Метакогнитивная</w:t>
      </w:r>
      <w:proofErr w:type="spellEnd"/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 технология управления цифровыми сервисами умного города». </w:t>
      </w:r>
    </w:p>
    <w:p w14:paraId="2B0966E4" w14:textId="5A4C899C" w:rsidR="00020E43" w:rsidRPr="003740C1" w:rsidRDefault="00020E43" w:rsidP="003740C1">
      <w:pPr>
        <w:spacing w:line="240" w:lineRule="auto"/>
        <w:rPr>
          <w:sz w:val="26"/>
          <w:szCs w:val="26"/>
        </w:rPr>
      </w:pPr>
    </w:p>
    <w:p w14:paraId="5BA24CAF" w14:textId="77777777" w:rsidR="00C70EDE" w:rsidRDefault="00C70EDE" w:rsidP="00117CFB">
      <w:pPr>
        <w:pStyle w:val="12"/>
      </w:pPr>
      <w:r>
        <w:br w:type="page"/>
      </w:r>
      <w:r>
        <w:lastRenderedPageBreak/>
        <w:t>Содержание</w:t>
      </w:r>
    </w:p>
    <w:p w14:paraId="379AD85F" w14:textId="71459BA5" w:rsidR="00791478" w:rsidRDefault="00075F3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r w:rsidRPr="00CC24BB">
        <w:fldChar w:fldCharType="begin"/>
      </w:r>
      <w:r w:rsidR="009F591A" w:rsidRPr="00CC24BB">
        <w:instrText xml:space="preserve"> TOC \o "1-3" \h \z \u </w:instrText>
      </w:r>
      <w:r w:rsidRPr="00CC24BB">
        <w:fldChar w:fldCharType="separate"/>
      </w:r>
      <w:hyperlink w:anchor="_Toc29996826" w:history="1">
        <w:r w:rsidR="00791478" w:rsidRPr="00581487">
          <w:rPr>
            <w:rStyle w:val="ae"/>
            <w:noProof/>
          </w:rPr>
          <w:t>1 Общие сведения о программе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_Toc29996826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4</w:t>
        </w:r>
        <w:r w:rsidR="00791478">
          <w:rPr>
            <w:noProof/>
            <w:webHidden/>
          </w:rPr>
          <w:fldChar w:fldCharType="end"/>
        </w:r>
      </w:hyperlink>
    </w:p>
    <w:p w14:paraId="4A6B8968" w14:textId="544CE8A8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27" w:history="1">
        <w:r w:rsidR="00791478" w:rsidRPr="00581487">
          <w:rPr>
            <w:rStyle w:val="ae"/>
            <w:noProof/>
          </w:rPr>
          <w:t>2 Функциональное назначение программы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_Toc29996827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4</w:t>
        </w:r>
        <w:r w:rsidR="00791478">
          <w:rPr>
            <w:noProof/>
            <w:webHidden/>
          </w:rPr>
          <w:fldChar w:fldCharType="end"/>
        </w:r>
      </w:hyperlink>
    </w:p>
    <w:p w14:paraId="1A832CE8" w14:textId="5583B9C5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28" w:history="1">
        <w:r w:rsidR="00791478" w:rsidRPr="00581487">
          <w:rPr>
            <w:rStyle w:val="ae"/>
            <w:noProof/>
          </w:rPr>
          <w:t>3 Структура программы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_Toc29996828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4</w:t>
        </w:r>
        <w:r w:rsidR="00791478">
          <w:rPr>
            <w:noProof/>
            <w:webHidden/>
          </w:rPr>
          <w:fldChar w:fldCharType="end"/>
        </w:r>
      </w:hyperlink>
    </w:p>
    <w:p w14:paraId="355E76C1" w14:textId="4C3AC992" w:rsidR="00791478" w:rsidRDefault="007D00D6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9996829" w:history="1">
        <w:r w:rsidR="00791478" w:rsidRPr="00581487">
          <w:rPr>
            <w:rStyle w:val="ae"/>
            <w:noProof/>
          </w:rPr>
          <w:t>3.1 Архитектура программного комплекса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_Toc29996829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4</w:t>
        </w:r>
        <w:r w:rsidR="00791478">
          <w:rPr>
            <w:noProof/>
            <w:webHidden/>
          </w:rPr>
          <w:fldChar w:fldCharType="end"/>
        </w:r>
      </w:hyperlink>
    </w:p>
    <w:p w14:paraId="03FEA5FB" w14:textId="3A6168F0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30" w:history="1">
        <w:r w:rsidR="00791478" w:rsidRPr="00581487">
          <w:rPr>
            <w:rStyle w:val="ae"/>
            <w:noProof/>
          </w:rPr>
          <w:t>4 Минимальные технические требования программы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_Toc29996830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5</w:t>
        </w:r>
        <w:r w:rsidR="00791478">
          <w:rPr>
            <w:noProof/>
            <w:webHidden/>
          </w:rPr>
          <w:fldChar w:fldCharType="end"/>
        </w:r>
      </w:hyperlink>
    </w:p>
    <w:p w14:paraId="5B3235D2" w14:textId="341B229B" w:rsidR="00791478" w:rsidRDefault="007D00D6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9996831" w:history="1">
        <w:r w:rsidR="00791478" w:rsidRPr="00581487">
          <w:rPr>
            <w:rStyle w:val="ae"/>
            <w:noProof/>
          </w:rPr>
          <w:t>4.1 Сервер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_Toc29996831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5</w:t>
        </w:r>
        <w:r w:rsidR="00791478">
          <w:rPr>
            <w:noProof/>
            <w:webHidden/>
          </w:rPr>
          <w:fldChar w:fldCharType="end"/>
        </w:r>
      </w:hyperlink>
    </w:p>
    <w:p w14:paraId="30479680" w14:textId="6CCFA5F4" w:rsidR="00791478" w:rsidRDefault="007D00D6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9996832" w:history="1">
        <w:r w:rsidR="00791478" w:rsidRPr="00581487">
          <w:rPr>
            <w:rStyle w:val="ae"/>
            <w:noProof/>
          </w:rPr>
          <w:t>4.2 Клиент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_Toc29996832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5</w:t>
        </w:r>
        <w:r w:rsidR="00791478">
          <w:rPr>
            <w:noProof/>
            <w:webHidden/>
          </w:rPr>
          <w:fldChar w:fldCharType="end"/>
        </w:r>
      </w:hyperlink>
    </w:p>
    <w:p w14:paraId="456584D7" w14:textId="53BA6AA5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33" w:history="1">
        <w:r w:rsidR="00791478" w:rsidRPr="00581487">
          <w:rPr>
            <w:rStyle w:val="ae"/>
            <w:noProof/>
          </w:rPr>
          <w:t>5 Вызов и загрузка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_Toc29996833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5</w:t>
        </w:r>
        <w:r w:rsidR="00791478">
          <w:rPr>
            <w:noProof/>
            <w:webHidden/>
          </w:rPr>
          <w:fldChar w:fldCharType="end"/>
        </w:r>
      </w:hyperlink>
    </w:p>
    <w:p w14:paraId="62A60BDD" w14:textId="116AF081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34" w:history="1">
        <w:r w:rsidR="00791478" w:rsidRPr="00581487">
          <w:rPr>
            <w:rStyle w:val="ae"/>
            <w:noProof/>
          </w:rPr>
          <w:t>6 Настройка программы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_Toc29996834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6</w:t>
        </w:r>
        <w:r w:rsidR="00791478">
          <w:rPr>
            <w:noProof/>
            <w:webHidden/>
          </w:rPr>
          <w:fldChar w:fldCharType="end"/>
        </w:r>
      </w:hyperlink>
    </w:p>
    <w:p w14:paraId="1721FC5F" w14:textId="2DE14E7B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35" w:history="1">
        <w:r w:rsidR="00791478" w:rsidRPr="00581487">
          <w:rPr>
            <w:rStyle w:val="ae"/>
            <w:noProof/>
          </w:rPr>
          <w:t>7 ПРОВЕРКА ПРОГРАММЫ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_Toc29996835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7</w:t>
        </w:r>
        <w:r w:rsidR="00791478">
          <w:rPr>
            <w:noProof/>
            <w:webHidden/>
          </w:rPr>
          <w:fldChar w:fldCharType="end"/>
        </w:r>
      </w:hyperlink>
    </w:p>
    <w:p w14:paraId="0DDB8F3F" w14:textId="41482D35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36" w:history="1">
        <w:r w:rsidR="00791478" w:rsidRPr="00581487">
          <w:rPr>
            <w:rStyle w:val="ae"/>
            <w:noProof/>
          </w:rPr>
          <w:t>8 сообщения системному программисту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_Toc29996836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8</w:t>
        </w:r>
        <w:r w:rsidR="00791478">
          <w:rPr>
            <w:noProof/>
            <w:webHidden/>
          </w:rPr>
          <w:fldChar w:fldCharType="end"/>
        </w:r>
      </w:hyperlink>
    </w:p>
    <w:p w14:paraId="3B132959" w14:textId="4C0F3CC5" w:rsidR="00791478" w:rsidRDefault="007D00D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9996837" w:history="1">
        <w:r w:rsidR="00791478" w:rsidRPr="00581487">
          <w:rPr>
            <w:rStyle w:val="ae"/>
            <w:noProof/>
          </w:rPr>
          <w:t>ЛИСТ РЕГИСТРАЦИИ ИЗМЕНЕНИЙ</w:t>
        </w:r>
        <w:r w:rsidR="00791478">
          <w:rPr>
            <w:noProof/>
            <w:webHidden/>
          </w:rPr>
          <w:tab/>
        </w:r>
        <w:r w:rsidR="00791478">
          <w:rPr>
            <w:noProof/>
            <w:webHidden/>
          </w:rPr>
          <w:fldChar w:fldCharType="begin"/>
        </w:r>
        <w:r w:rsidR="00791478">
          <w:rPr>
            <w:noProof/>
            <w:webHidden/>
          </w:rPr>
          <w:instrText xml:space="preserve"> PAGEREF _Toc29996837 \h </w:instrText>
        </w:r>
        <w:r w:rsidR="00791478">
          <w:rPr>
            <w:noProof/>
            <w:webHidden/>
          </w:rPr>
        </w:r>
        <w:r w:rsidR="00791478">
          <w:rPr>
            <w:noProof/>
            <w:webHidden/>
          </w:rPr>
          <w:fldChar w:fldCharType="separate"/>
        </w:r>
        <w:r w:rsidR="00791478">
          <w:rPr>
            <w:noProof/>
            <w:webHidden/>
          </w:rPr>
          <w:t>9</w:t>
        </w:r>
        <w:r w:rsidR="00791478">
          <w:rPr>
            <w:noProof/>
            <w:webHidden/>
          </w:rPr>
          <w:fldChar w:fldCharType="end"/>
        </w:r>
      </w:hyperlink>
    </w:p>
    <w:p w14:paraId="16DEB4AB" w14:textId="7B09875C" w:rsidR="00C70EDE" w:rsidRDefault="00075F33" w:rsidP="00C70EDE">
      <w:r w:rsidRPr="00CC24BB">
        <w:fldChar w:fldCharType="end"/>
      </w:r>
    </w:p>
    <w:p w14:paraId="67DCF499" w14:textId="458B9B01" w:rsidR="00854B7D" w:rsidRPr="006152A0" w:rsidRDefault="00CC24BB" w:rsidP="006152A0">
      <w:pPr>
        <w:pStyle w:val="1"/>
      </w:pPr>
      <w:r>
        <w:br w:type="page"/>
      </w:r>
      <w:bookmarkStart w:id="42" w:name="_Toc296559198"/>
      <w:bookmarkStart w:id="43" w:name="_Toc29996826"/>
      <w:r w:rsidR="00854B7D" w:rsidRPr="006152A0">
        <w:lastRenderedPageBreak/>
        <w:t>Общие сведения</w:t>
      </w:r>
      <w:bookmarkEnd w:id="42"/>
      <w:r w:rsidR="00532B8A">
        <w:t xml:space="preserve"> о программе</w:t>
      </w:r>
      <w:bookmarkEnd w:id="43"/>
    </w:p>
    <w:p w14:paraId="35AC567D" w14:textId="77777777" w:rsidR="00B12BB3" w:rsidRDefault="003740C1" w:rsidP="003740C1">
      <w:pPr>
        <w:spacing w:line="240" w:lineRule="auto"/>
        <w:rPr>
          <w:color w:val="000000"/>
          <w:sz w:val="26"/>
          <w:szCs w:val="26"/>
          <w:shd w:val="clear" w:color="auto" w:fill="FFFFFF"/>
        </w:rPr>
      </w:pPr>
      <w:r w:rsidRPr="00B12BB3">
        <w:rPr>
          <w:sz w:val="26"/>
          <w:szCs w:val="26"/>
        </w:rPr>
        <w:t xml:space="preserve">Программный комплекс </w:t>
      </w:r>
      <w:r w:rsidR="00504196" w:rsidRPr="00B12BB3">
        <w:rPr>
          <w:sz w:val="26"/>
          <w:szCs w:val="26"/>
        </w:rPr>
        <w:t>геоинформационной системы общественного участия «</w:t>
      </w:r>
      <w:proofErr w:type="spellStart"/>
      <w:r w:rsidR="00504196" w:rsidRPr="00B12BB3">
        <w:rPr>
          <w:sz w:val="26"/>
          <w:szCs w:val="26"/>
          <w:lang w:val="en-US"/>
        </w:rPr>
        <w:t>Mapsurvey</w:t>
      </w:r>
      <w:proofErr w:type="spellEnd"/>
      <w:r w:rsidR="00504196" w:rsidRPr="00B12BB3">
        <w:rPr>
          <w:sz w:val="26"/>
          <w:szCs w:val="26"/>
        </w:rPr>
        <w:t>» разрабатывается в рамках прикладной научно-исследовательской работы «</w:t>
      </w:r>
      <w:proofErr w:type="spellStart"/>
      <w:r w:rsidR="00504196" w:rsidRPr="00B12BB3">
        <w:rPr>
          <w:color w:val="000000"/>
          <w:sz w:val="26"/>
          <w:szCs w:val="26"/>
          <w:shd w:val="clear" w:color="auto" w:fill="FFFFFF"/>
        </w:rPr>
        <w:t>Метакогнитивная</w:t>
      </w:r>
      <w:proofErr w:type="spellEnd"/>
      <w:r w:rsidR="00504196" w:rsidRPr="00B12BB3">
        <w:rPr>
          <w:color w:val="000000"/>
          <w:sz w:val="26"/>
          <w:szCs w:val="26"/>
          <w:shd w:val="clear" w:color="auto" w:fill="FFFFFF"/>
        </w:rPr>
        <w:t xml:space="preserve"> технология управления цифровыми сервисами умного города». </w:t>
      </w:r>
    </w:p>
    <w:p w14:paraId="0C169EDB" w14:textId="2D0AEFC8" w:rsidR="00243FF0" w:rsidRPr="00B12BB3" w:rsidRDefault="00504196" w:rsidP="003740C1">
      <w:pPr>
        <w:spacing w:line="240" w:lineRule="auto"/>
        <w:rPr>
          <w:sz w:val="26"/>
          <w:szCs w:val="26"/>
        </w:rPr>
      </w:pPr>
      <w:r w:rsidRPr="00B12BB3">
        <w:rPr>
          <w:color w:val="000000"/>
          <w:sz w:val="26"/>
          <w:szCs w:val="26"/>
          <w:shd w:val="clear" w:color="auto" w:fill="FFFFFF"/>
        </w:rPr>
        <w:t xml:space="preserve">ПК </w:t>
      </w:r>
      <w:proofErr w:type="spellStart"/>
      <w:r w:rsidRPr="00B12BB3">
        <w:rPr>
          <w:color w:val="000000"/>
          <w:sz w:val="26"/>
          <w:szCs w:val="26"/>
          <w:shd w:val="clear" w:color="auto" w:fill="FFFFFF"/>
          <w:lang w:val="en-US"/>
        </w:rPr>
        <w:t>Mapsurvey</w:t>
      </w:r>
      <w:proofErr w:type="spellEnd"/>
      <w:r w:rsidRPr="00B12BB3">
        <w:rPr>
          <w:color w:val="000000"/>
          <w:sz w:val="26"/>
          <w:szCs w:val="26"/>
          <w:shd w:val="clear" w:color="auto" w:fill="FFFFFF"/>
        </w:rPr>
        <w:t xml:space="preserve"> предназначен для проведения </w:t>
      </w:r>
      <w:r w:rsidR="00C03750">
        <w:rPr>
          <w:color w:val="000000"/>
          <w:sz w:val="26"/>
          <w:szCs w:val="26"/>
          <w:shd w:val="clear" w:color="auto" w:fill="FFFFFF"/>
        </w:rPr>
        <w:t xml:space="preserve">картографических </w:t>
      </w:r>
      <w:r w:rsidRPr="00B12BB3">
        <w:rPr>
          <w:color w:val="000000"/>
          <w:sz w:val="26"/>
          <w:szCs w:val="26"/>
          <w:shd w:val="clear" w:color="auto" w:fill="FFFFFF"/>
        </w:rPr>
        <w:t>онлайн опрос</w:t>
      </w:r>
      <w:r w:rsidR="00B12BB3" w:rsidRPr="00B12BB3">
        <w:rPr>
          <w:color w:val="000000"/>
          <w:sz w:val="26"/>
          <w:szCs w:val="26"/>
          <w:shd w:val="clear" w:color="auto" w:fill="FFFFFF"/>
        </w:rPr>
        <w:t>ов</w:t>
      </w:r>
      <w:r w:rsidRPr="00B12BB3">
        <w:rPr>
          <w:color w:val="000000"/>
          <w:sz w:val="26"/>
          <w:szCs w:val="26"/>
          <w:shd w:val="clear" w:color="auto" w:fill="FFFFFF"/>
        </w:rPr>
        <w:t xml:space="preserve"> </w:t>
      </w:r>
      <w:r w:rsidR="00C03750">
        <w:rPr>
          <w:color w:val="000000"/>
          <w:sz w:val="26"/>
          <w:szCs w:val="26"/>
          <w:shd w:val="clear" w:color="auto" w:fill="FFFFFF"/>
        </w:rPr>
        <w:t>и полевых исследований.</w:t>
      </w:r>
    </w:p>
    <w:p w14:paraId="5E6D7F4F" w14:textId="25AA4DBC" w:rsidR="00854B7D" w:rsidRPr="006152A0" w:rsidRDefault="00854B7D" w:rsidP="006152A0">
      <w:pPr>
        <w:pStyle w:val="1"/>
      </w:pPr>
      <w:bookmarkStart w:id="44" w:name="_Toc296559199"/>
      <w:bookmarkStart w:id="45" w:name="_Toc29996827"/>
      <w:r w:rsidRPr="006152A0">
        <w:t>Функциональное назначение</w:t>
      </w:r>
      <w:bookmarkEnd w:id="44"/>
      <w:r w:rsidR="00532B8A">
        <w:t xml:space="preserve"> программы</w:t>
      </w:r>
      <w:bookmarkEnd w:id="45"/>
    </w:p>
    <w:p w14:paraId="342AAE0E" w14:textId="2F7EC2EB" w:rsidR="003740C1" w:rsidRDefault="003740C1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Программное обеспечение предназначено для решения следующих задач</w:t>
      </w:r>
      <w:r w:rsidRPr="003740C1">
        <w:rPr>
          <w:kern w:val="28"/>
          <w:sz w:val="26"/>
          <w:szCs w:val="26"/>
        </w:rPr>
        <w:t>:</w:t>
      </w:r>
    </w:p>
    <w:p w14:paraId="2D086C1E" w14:textId="28D58D26" w:rsidR="00B12BB3" w:rsidRPr="00CB50C7" w:rsidRDefault="00C03750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- проведение картографических онлайн опросов</w:t>
      </w:r>
      <w:r w:rsidRPr="00CB50C7">
        <w:rPr>
          <w:kern w:val="28"/>
          <w:sz w:val="26"/>
          <w:szCs w:val="26"/>
        </w:rPr>
        <w:t>;</w:t>
      </w:r>
    </w:p>
    <w:p w14:paraId="2394A2B4" w14:textId="63913678" w:rsidR="00C03750" w:rsidRPr="00C03750" w:rsidRDefault="00C03750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 w:rsidRPr="00CB50C7">
        <w:rPr>
          <w:kern w:val="28"/>
          <w:sz w:val="26"/>
          <w:szCs w:val="26"/>
        </w:rPr>
        <w:t xml:space="preserve">- </w:t>
      </w:r>
      <w:r>
        <w:rPr>
          <w:kern w:val="28"/>
          <w:sz w:val="26"/>
          <w:szCs w:val="26"/>
        </w:rPr>
        <w:t>проведение полевых исследований.</w:t>
      </w:r>
    </w:p>
    <w:p w14:paraId="3BDB928F" w14:textId="03781F69" w:rsidR="006152A0" w:rsidRDefault="00532B8A" w:rsidP="006152A0">
      <w:pPr>
        <w:pStyle w:val="1"/>
      </w:pPr>
      <w:bookmarkStart w:id="46" w:name="_Toc29996828"/>
      <w:bookmarkStart w:id="47" w:name="_Toc406673757"/>
      <w:r>
        <w:t>Структура программы</w:t>
      </w:r>
      <w:bookmarkEnd w:id="46"/>
    </w:p>
    <w:p w14:paraId="7AF59771" w14:textId="7C073725" w:rsidR="003740C1" w:rsidRPr="006152A0" w:rsidRDefault="003740C1" w:rsidP="006152A0">
      <w:pPr>
        <w:pStyle w:val="2"/>
      </w:pPr>
      <w:bookmarkStart w:id="48" w:name="_Toc29996829"/>
      <w:r w:rsidRPr="006152A0">
        <w:t>Архитектура программного комплекса</w:t>
      </w:r>
      <w:bookmarkEnd w:id="48"/>
    </w:p>
    <w:p w14:paraId="163AFC88" w14:textId="671BC684" w:rsidR="00C03750" w:rsidRDefault="00C03750" w:rsidP="00C03750">
      <w:r>
        <w:t>ПК состоит из следующих компонентов:</w:t>
      </w:r>
    </w:p>
    <w:p w14:paraId="2F9BAB84" w14:textId="2DA4D4CF" w:rsidR="00C03750" w:rsidRDefault="00C03750" w:rsidP="00C03750">
      <w:r>
        <w:t>- Сервер, на котором реализована логика работы с данными, авторизация и аутентификация.</w:t>
      </w:r>
    </w:p>
    <w:p w14:paraId="512107EC" w14:textId="4711E6C0" w:rsidR="00C03750" w:rsidRPr="00CB50C7" w:rsidRDefault="00C03750" w:rsidP="00C03750">
      <w:r>
        <w:t xml:space="preserve">- </w:t>
      </w:r>
      <w:r>
        <w:rPr>
          <w:lang w:val="en-US"/>
        </w:rPr>
        <w:t>PostgreSQL</w:t>
      </w:r>
      <w:r w:rsidRPr="00C03750">
        <w:t xml:space="preserve"> </w:t>
      </w:r>
      <w:r>
        <w:t>база данных</w:t>
      </w:r>
      <w:r w:rsidR="00CD253A" w:rsidRPr="00CB50C7">
        <w:t>;</w:t>
      </w:r>
    </w:p>
    <w:p w14:paraId="3F1785DF" w14:textId="29F7B8E0" w:rsidR="00C03750" w:rsidRDefault="00C03750" w:rsidP="00C03750">
      <w:r>
        <w:t>-</w:t>
      </w:r>
      <w:r w:rsidR="00086572">
        <w:t xml:space="preserve"> Клиентское приложение для проведения опросов</w:t>
      </w:r>
      <w:r w:rsidR="00086572" w:rsidRPr="00086572">
        <w:t>;</w:t>
      </w:r>
    </w:p>
    <w:p w14:paraId="1F7C2E29" w14:textId="2C7B01D6" w:rsidR="00086572" w:rsidRPr="00CB50C7" w:rsidRDefault="00086572" w:rsidP="00C03750">
      <w:r>
        <w:t>- Клиентское приложение для составления, редактирования и публикации опросов.</w:t>
      </w:r>
    </w:p>
    <w:p w14:paraId="7D42784E" w14:textId="77777777" w:rsidR="00791478" w:rsidRDefault="00D32BC5" w:rsidP="00791478">
      <w:pPr>
        <w:keepNext/>
        <w:overflowPunct w:val="0"/>
        <w:autoSpaceDE w:val="0"/>
        <w:autoSpaceDN w:val="0"/>
        <w:adjustRightInd w:val="0"/>
        <w:ind w:firstLine="0"/>
        <w:textAlignment w:val="baseline"/>
      </w:pPr>
      <w:r>
        <w:rPr>
          <w:noProof/>
          <w:sz w:val="26"/>
          <w:szCs w:val="26"/>
          <w:lang w:val="en-US"/>
        </w:rPr>
        <w:drawing>
          <wp:inline distT="0" distB="0" distL="0" distR="0" wp14:anchorId="42502CDF" wp14:editId="73B340A6">
            <wp:extent cx="5940425" cy="1805305"/>
            <wp:effectExtent l="0" t="0" r="3175" b="4445"/>
            <wp:docPr id="72" name="Рисунок 72" descr="Изображение выглядит как неб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Диаграмма компонентов Mapsurve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E2E9" w14:textId="02C71FDE" w:rsidR="003740C1" w:rsidRPr="00791478" w:rsidRDefault="00791478" w:rsidP="00791478">
      <w:pPr>
        <w:pStyle w:val="aff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диаграмма компонентов ПК </w:t>
      </w:r>
      <w:proofErr w:type="spellStart"/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Mapsurvey</w:t>
      </w:r>
      <w:proofErr w:type="spellEnd"/>
    </w:p>
    <w:p w14:paraId="521B5537" w14:textId="2C931D5B" w:rsidR="003740C1" w:rsidRDefault="006559BB" w:rsidP="003740C1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Программный комплекс реализован в виде клиент-серверного приложения. Основной функционал и логика реализованы в виде двух клиентских</w:t>
      </w:r>
      <w:r w:rsidR="00CD253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приложений: </w:t>
      </w:r>
      <w:proofErr w:type="spellStart"/>
      <w:r>
        <w:rPr>
          <w:sz w:val="26"/>
          <w:szCs w:val="26"/>
          <w:lang w:val="en-US"/>
        </w:rPr>
        <w:t>MapsurveySurvey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proofErr w:type="spellStart"/>
      <w:r>
        <w:rPr>
          <w:sz w:val="26"/>
          <w:szCs w:val="26"/>
          <w:lang w:val="en-US"/>
        </w:rPr>
        <w:t>MapsurveyEditor</w:t>
      </w:r>
      <w:proofErr w:type="spellEnd"/>
      <w:r w:rsidRPr="006559BB">
        <w:rPr>
          <w:sz w:val="26"/>
          <w:szCs w:val="26"/>
        </w:rPr>
        <w:t>.</w:t>
      </w:r>
    </w:p>
    <w:p w14:paraId="1F4DBBAC" w14:textId="2288A2C3" w:rsidR="006559BB" w:rsidRPr="006559BB" w:rsidRDefault="006559BB" w:rsidP="003740C1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  <w:lang w:val="en-US"/>
        </w:rPr>
        <w:t>MapsurveyEditor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>это приложение для создания, редактирования, публикации и управления опросами</w:t>
      </w:r>
      <w:r w:rsidRPr="006559BB"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  <w:lang w:val="en-US"/>
        </w:rPr>
        <w:t>MapsurveyEditor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>так-же позволяет выгрузить и визуализировать собранные данные.</w:t>
      </w:r>
    </w:p>
    <w:p w14:paraId="0CFBD59E" w14:textId="5DBCA58E" w:rsidR="006559BB" w:rsidRPr="006559BB" w:rsidRDefault="006559BB" w:rsidP="003740C1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  <w:lang w:val="en-US"/>
        </w:rPr>
        <w:lastRenderedPageBreak/>
        <w:t>MapsurveySurvey</w:t>
      </w:r>
      <w:proofErr w:type="spellEnd"/>
      <w:r w:rsidRPr="006559BB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это основное приложение, с которым работают респонденты. </w:t>
      </w:r>
      <w:proofErr w:type="spellStart"/>
      <w:r>
        <w:rPr>
          <w:sz w:val="26"/>
          <w:szCs w:val="26"/>
          <w:lang w:val="en-US"/>
        </w:rPr>
        <w:t>MapsurveySurvey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отображает для конечного пользователя опрос созданный в </w:t>
      </w:r>
      <w:proofErr w:type="spellStart"/>
      <w:r>
        <w:rPr>
          <w:sz w:val="26"/>
          <w:szCs w:val="26"/>
          <w:lang w:val="en-US"/>
        </w:rPr>
        <w:t>MapsurveyEditor</w:t>
      </w:r>
      <w:proofErr w:type="spellEnd"/>
      <w:r>
        <w:rPr>
          <w:sz w:val="26"/>
          <w:szCs w:val="26"/>
        </w:rPr>
        <w:t>.</w:t>
      </w:r>
    </w:p>
    <w:p w14:paraId="683E6D6C" w14:textId="57BC48CF" w:rsidR="006559BB" w:rsidRDefault="006559BB" w:rsidP="003740C1">
      <w:pPr>
        <w:spacing w:line="240" w:lineRule="auto"/>
        <w:rPr>
          <w:iCs/>
          <w:sz w:val="26"/>
          <w:szCs w:val="26"/>
        </w:rPr>
      </w:pPr>
      <w:proofErr w:type="spellStart"/>
      <w:r>
        <w:rPr>
          <w:iCs/>
          <w:sz w:val="26"/>
          <w:szCs w:val="26"/>
          <w:lang w:val="en-US"/>
        </w:rPr>
        <w:t>MapsurveySurvey</w:t>
      </w:r>
      <w:proofErr w:type="spellEnd"/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и</w:t>
      </w:r>
      <w:r w:rsidRPr="00CD253A">
        <w:rPr>
          <w:iCs/>
          <w:sz w:val="26"/>
          <w:szCs w:val="26"/>
        </w:rPr>
        <w:t xml:space="preserve"> </w:t>
      </w:r>
      <w:proofErr w:type="spellStart"/>
      <w:r>
        <w:rPr>
          <w:iCs/>
          <w:sz w:val="26"/>
          <w:szCs w:val="26"/>
          <w:lang w:val="en-US"/>
        </w:rPr>
        <w:t>MapsurveyEditor</w:t>
      </w:r>
      <w:proofErr w:type="spellEnd"/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реал</w:t>
      </w:r>
      <w:r w:rsidR="00CD253A">
        <w:rPr>
          <w:iCs/>
          <w:sz w:val="26"/>
          <w:szCs w:val="26"/>
        </w:rPr>
        <w:t>изованы</w:t>
      </w:r>
      <w:r w:rsidR="00CD253A" w:rsidRPr="00CD253A">
        <w:rPr>
          <w:iCs/>
          <w:sz w:val="26"/>
          <w:szCs w:val="26"/>
        </w:rPr>
        <w:t xml:space="preserve"> </w:t>
      </w:r>
      <w:r w:rsidR="00CD253A">
        <w:rPr>
          <w:iCs/>
          <w:sz w:val="26"/>
          <w:szCs w:val="26"/>
        </w:rPr>
        <w:t>как одностраничные</w:t>
      </w:r>
      <w:r w:rsidR="00CD253A" w:rsidRPr="00CD253A">
        <w:rPr>
          <w:iCs/>
          <w:sz w:val="26"/>
          <w:szCs w:val="26"/>
        </w:rPr>
        <w:t xml:space="preserve"> </w:t>
      </w:r>
      <w:r w:rsidR="00CD253A">
        <w:rPr>
          <w:iCs/>
          <w:sz w:val="26"/>
          <w:szCs w:val="26"/>
          <w:lang w:val="en-US"/>
        </w:rPr>
        <w:t>Flux</w:t>
      </w:r>
      <w:r w:rsidR="00CD253A">
        <w:rPr>
          <w:iCs/>
          <w:sz w:val="26"/>
          <w:szCs w:val="26"/>
        </w:rPr>
        <w:t xml:space="preserve"> приложения на стеке «</w:t>
      </w:r>
      <w:r w:rsidR="00CD253A">
        <w:rPr>
          <w:iCs/>
          <w:sz w:val="26"/>
          <w:szCs w:val="26"/>
          <w:lang w:val="en-US"/>
        </w:rPr>
        <w:t>React</w:t>
      </w:r>
      <w:r w:rsidR="00CD253A" w:rsidRPr="00CD253A">
        <w:rPr>
          <w:iCs/>
          <w:sz w:val="26"/>
          <w:szCs w:val="26"/>
        </w:rPr>
        <w:t>+</w:t>
      </w:r>
      <w:r w:rsidR="00CD253A">
        <w:rPr>
          <w:iCs/>
          <w:sz w:val="26"/>
          <w:szCs w:val="26"/>
          <w:lang w:val="en-US"/>
        </w:rPr>
        <w:t>Redux</w:t>
      </w:r>
      <w:r w:rsidR="00CD253A">
        <w:rPr>
          <w:iCs/>
          <w:sz w:val="26"/>
          <w:szCs w:val="26"/>
        </w:rPr>
        <w:t>»</w:t>
      </w:r>
      <w:r w:rsidR="00CD253A" w:rsidRPr="00CD253A">
        <w:rPr>
          <w:iCs/>
          <w:sz w:val="26"/>
          <w:szCs w:val="26"/>
        </w:rPr>
        <w:t>.</w:t>
      </w:r>
    </w:p>
    <w:p w14:paraId="6D421A5E" w14:textId="4C2950DF" w:rsidR="00CD253A" w:rsidRDefault="00CD253A" w:rsidP="003740C1">
      <w:pPr>
        <w:spacing w:line="240" w:lineRule="auto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Серверная часть приложения состоит их двух основных компонентов: Базы данных и приложения </w:t>
      </w:r>
      <w:proofErr w:type="spellStart"/>
      <w:r>
        <w:rPr>
          <w:iCs/>
          <w:sz w:val="26"/>
          <w:szCs w:val="26"/>
          <w:lang w:val="en-US"/>
        </w:rPr>
        <w:t>MapsurveyServer</w:t>
      </w:r>
      <w:proofErr w:type="spellEnd"/>
      <w:r w:rsidRPr="00CD253A">
        <w:rPr>
          <w:iCs/>
          <w:sz w:val="26"/>
          <w:szCs w:val="26"/>
        </w:rPr>
        <w:t>.</w:t>
      </w:r>
    </w:p>
    <w:p w14:paraId="68105E11" w14:textId="53E2ED5A" w:rsidR="00CD253A" w:rsidRDefault="00CD253A" w:rsidP="003740C1">
      <w:pPr>
        <w:spacing w:line="240" w:lineRule="auto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В качестве СУБД для базы данных приложения была выбрана </w:t>
      </w:r>
      <w:r>
        <w:rPr>
          <w:iCs/>
          <w:sz w:val="26"/>
          <w:szCs w:val="26"/>
          <w:lang w:val="en-US"/>
        </w:rPr>
        <w:t>PostgreSQL</w:t>
      </w:r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 xml:space="preserve">с расширением </w:t>
      </w:r>
      <w:proofErr w:type="spellStart"/>
      <w:r>
        <w:rPr>
          <w:iCs/>
          <w:sz w:val="26"/>
          <w:szCs w:val="26"/>
          <w:lang w:val="en-US"/>
        </w:rPr>
        <w:t>PostGIS</w:t>
      </w:r>
      <w:proofErr w:type="spellEnd"/>
      <w:r>
        <w:rPr>
          <w:iCs/>
          <w:sz w:val="26"/>
          <w:szCs w:val="26"/>
        </w:rPr>
        <w:t xml:space="preserve">, которое позволяет работать с </w:t>
      </w:r>
      <w:proofErr w:type="spellStart"/>
      <w:r>
        <w:rPr>
          <w:iCs/>
          <w:sz w:val="26"/>
          <w:szCs w:val="26"/>
        </w:rPr>
        <w:t>гео</w:t>
      </w:r>
      <w:proofErr w:type="spellEnd"/>
      <w:r>
        <w:rPr>
          <w:iCs/>
          <w:sz w:val="26"/>
          <w:szCs w:val="26"/>
        </w:rPr>
        <w:t xml:space="preserve">-пространственными данными. </w:t>
      </w:r>
    </w:p>
    <w:p w14:paraId="1996E347" w14:textId="3A1D4F20" w:rsidR="00245EE2" w:rsidRDefault="00CD253A" w:rsidP="006152A0">
      <w:pPr>
        <w:spacing w:line="240" w:lineRule="auto"/>
        <w:rPr>
          <w:iCs/>
          <w:sz w:val="26"/>
          <w:szCs w:val="26"/>
        </w:rPr>
      </w:pPr>
      <w:proofErr w:type="spellStart"/>
      <w:r>
        <w:rPr>
          <w:iCs/>
          <w:sz w:val="26"/>
          <w:szCs w:val="26"/>
          <w:lang w:val="en-US"/>
        </w:rPr>
        <w:t>MapsurveyServer</w:t>
      </w:r>
      <w:proofErr w:type="spellEnd"/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 xml:space="preserve">реализован на платформе </w:t>
      </w:r>
      <w:r>
        <w:rPr>
          <w:iCs/>
          <w:sz w:val="26"/>
          <w:szCs w:val="26"/>
          <w:lang w:val="en-US"/>
        </w:rPr>
        <w:t>Django</w:t>
      </w:r>
      <w:r>
        <w:rPr>
          <w:iCs/>
          <w:sz w:val="26"/>
          <w:szCs w:val="26"/>
        </w:rPr>
        <w:t>, которая предоставляет: базовый функционал работы с базой данных</w:t>
      </w:r>
      <w:r w:rsidRPr="00CD253A">
        <w:rPr>
          <w:iCs/>
          <w:sz w:val="26"/>
          <w:szCs w:val="26"/>
        </w:rPr>
        <w:t>;</w:t>
      </w:r>
      <w:r>
        <w:rPr>
          <w:iCs/>
          <w:sz w:val="26"/>
          <w:szCs w:val="26"/>
        </w:rPr>
        <w:t xml:space="preserve"> верификацию полученных</w:t>
      </w:r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от клиентских приложений данных</w:t>
      </w:r>
      <w:r w:rsidRPr="00CD253A">
        <w:rPr>
          <w:iCs/>
          <w:sz w:val="26"/>
          <w:szCs w:val="26"/>
        </w:rPr>
        <w:t>;</w:t>
      </w:r>
      <w:r>
        <w:rPr>
          <w:iCs/>
          <w:sz w:val="26"/>
          <w:szCs w:val="26"/>
        </w:rPr>
        <w:t xml:space="preserve"> базовую административную панель</w:t>
      </w:r>
      <w:r w:rsidRPr="00CD253A">
        <w:rPr>
          <w:iCs/>
          <w:sz w:val="26"/>
          <w:szCs w:val="26"/>
        </w:rPr>
        <w:t xml:space="preserve">; </w:t>
      </w:r>
      <w:r>
        <w:rPr>
          <w:iCs/>
          <w:sz w:val="26"/>
          <w:szCs w:val="26"/>
        </w:rPr>
        <w:t xml:space="preserve">функционал </w:t>
      </w:r>
      <w:r w:rsidR="00245EE2">
        <w:rPr>
          <w:iCs/>
          <w:sz w:val="26"/>
          <w:szCs w:val="26"/>
        </w:rPr>
        <w:t>авторизации и аутентификации пользователей.</w:t>
      </w:r>
      <w:r w:rsidR="006152A0">
        <w:rPr>
          <w:iCs/>
          <w:sz w:val="26"/>
          <w:szCs w:val="26"/>
        </w:rPr>
        <w:t xml:space="preserve"> </w:t>
      </w:r>
      <w:r w:rsidR="00245EE2">
        <w:rPr>
          <w:iCs/>
          <w:sz w:val="26"/>
          <w:szCs w:val="26"/>
        </w:rPr>
        <w:t xml:space="preserve">Доступ к функциям </w:t>
      </w:r>
      <w:proofErr w:type="spellStart"/>
      <w:r w:rsidR="00245EE2">
        <w:rPr>
          <w:iCs/>
          <w:sz w:val="26"/>
          <w:szCs w:val="26"/>
          <w:lang w:val="en-US"/>
        </w:rPr>
        <w:t>MapsurveyServer</w:t>
      </w:r>
      <w:proofErr w:type="spellEnd"/>
      <w:r w:rsidR="00245EE2" w:rsidRPr="00245EE2">
        <w:rPr>
          <w:iCs/>
          <w:sz w:val="26"/>
          <w:szCs w:val="26"/>
        </w:rPr>
        <w:t xml:space="preserve"> </w:t>
      </w:r>
      <w:r w:rsidR="00245EE2">
        <w:rPr>
          <w:iCs/>
          <w:sz w:val="26"/>
          <w:szCs w:val="26"/>
        </w:rPr>
        <w:t xml:space="preserve">предоставляется через </w:t>
      </w:r>
      <w:r w:rsidR="00245EE2">
        <w:rPr>
          <w:iCs/>
          <w:sz w:val="26"/>
          <w:szCs w:val="26"/>
          <w:lang w:val="en-US"/>
        </w:rPr>
        <w:t>REST</w:t>
      </w:r>
      <w:r w:rsidR="00245EE2" w:rsidRPr="00245EE2">
        <w:rPr>
          <w:iCs/>
          <w:sz w:val="26"/>
          <w:szCs w:val="26"/>
        </w:rPr>
        <w:t xml:space="preserve"> </w:t>
      </w:r>
      <w:r w:rsidR="00245EE2">
        <w:rPr>
          <w:iCs/>
          <w:sz w:val="26"/>
          <w:szCs w:val="26"/>
          <w:lang w:val="en-US"/>
        </w:rPr>
        <w:t>API</w:t>
      </w:r>
      <w:r w:rsidR="00245EE2">
        <w:rPr>
          <w:iCs/>
          <w:sz w:val="26"/>
          <w:szCs w:val="26"/>
        </w:rPr>
        <w:t>.</w:t>
      </w:r>
    </w:p>
    <w:p w14:paraId="6CE04F47" w14:textId="1693B2C0" w:rsidR="006152A0" w:rsidRPr="006152A0" w:rsidRDefault="006152A0" w:rsidP="003740C1">
      <w:pPr>
        <w:spacing w:line="240" w:lineRule="auto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В качестве посадочной страницы, которую будут индексировать поисковые системы, и которая должна отображаться в поисковой выдаче используется приложение </w:t>
      </w:r>
      <w:proofErr w:type="spellStart"/>
      <w:r>
        <w:rPr>
          <w:iCs/>
          <w:sz w:val="26"/>
          <w:szCs w:val="26"/>
          <w:lang w:val="en-US"/>
        </w:rPr>
        <w:t>MapsurveyLanding</w:t>
      </w:r>
      <w:proofErr w:type="spellEnd"/>
      <w:r>
        <w:rPr>
          <w:iCs/>
          <w:sz w:val="26"/>
          <w:szCs w:val="26"/>
        </w:rPr>
        <w:t xml:space="preserve">, реализованное на конструкторе </w:t>
      </w:r>
      <w:r>
        <w:rPr>
          <w:iCs/>
          <w:sz w:val="26"/>
          <w:szCs w:val="26"/>
          <w:lang w:val="en-US"/>
        </w:rPr>
        <w:t>Tilda</w:t>
      </w:r>
      <w:r w:rsidRPr="006152A0">
        <w:rPr>
          <w:iCs/>
          <w:sz w:val="26"/>
          <w:szCs w:val="26"/>
        </w:rPr>
        <w:t>.</w:t>
      </w:r>
    </w:p>
    <w:p w14:paraId="040F0734" w14:textId="56201E45" w:rsidR="00854B7D" w:rsidRDefault="00532B8A" w:rsidP="003D2D1E">
      <w:pPr>
        <w:pStyle w:val="1"/>
      </w:pPr>
      <w:bookmarkStart w:id="49" w:name="_Toc29996830"/>
      <w:bookmarkEnd w:id="47"/>
      <w:r>
        <w:t>Минимальные технические требования программы</w:t>
      </w:r>
      <w:bookmarkEnd w:id="49"/>
    </w:p>
    <w:p w14:paraId="3F3AF835" w14:textId="51B043BB" w:rsidR="00BB3BB5" w:rsidRPr="00BB3BB5" w:rsidRDefault="00BB3BB5" w:rsidP="00BB3BB5">
      <w:pPr>
        <w:pStyle w:val="2"/>
      </w:pPr>
      <w:bookmarkStart w:id="50" w:name="_Toc29996831"/>
      <w:r>
        <w:t>Сервер</w:t>
      </w:r>
      <w:bookmarkEnd w:id="50"/>
    </w:p>
    <w:p w14:paraId="1F0FD3FF" w14:textId="73CE3700" w:rsidR="001049EA" w:rsidRPr="009C72A0" w:rsidRDefault="006D5743" w:rsidP="009C72A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Серверные программные компоненты</w:t>
      </w:r>
      <w:r w:rsidR="00AB5738" w:rsidRPr="009C72A0">
        <w:rPr>
          <w:sz w:val="26"/>
          <w:szCs w:val="26"/>
        </w:rPr>
        <w:t xml:space="preserve"> </w:t>
      </w:r>
      <w:r w:rsidR="001049EA" w:rsidRPr="009C72A0">
        <w:rPr>
          <w:sz w:val="26"/>
          <w:szCs w:val="26"/>
        </w:rPr>
        <w:t>способн</w:t>
      </w:r>
      <w:r>
        <w:rPr>
          <w:sz w:val="26"/>
          <w:szCs w:val="26"/>
        </w:rPr>
        <w:t>ы</w:t>
      </w:r>
      <w:r w:rsidR="001049EA" w:rsidRPr="009C72A0">
        <w:rPr>
          <w:sz w:val="26"/>
          <w:szCs w:val="26"/>
        </w:rPr>
        <w:t xml:space="preserve"> выполняться на аппаратных системах со следующими характеристиками:</w:t>
      </w:r>
    </w:p>
    <w:p w14:paraId="2D5BD7A4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архитектура процессора – x86, x86_64, IA64;</w:t>
      </w:r>
    </w:p>
    <w:p w14:paraId="0850F835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минимальный объем оперативной памяти – 8 Гб;</w:t>
      </w:r>
    </w:p>
    <w:p w14:paraId="35D311F2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минимальный объем свободного пространства на жестком диске – 20 Гб;</w:t>
      </w:r>
    </w:p>
    <w:p w14:paraId="4328829E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минимальная тактовая частота процессора – 2,5 ГГц.</w:t>
      </w:r>
    </w:p>
    <w:p w14:paraId="16287F21" w14:textId="0C54F619" w:rsidR="009C72A0" w:rsidRDefault="006D5743" w:rsidP="006D5743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Сервер</w:t>
      </w:r>
      <w:r w:rsidR="00011E7C" w:rsidRPr="009C72A0">
        <w:rPr>
          <w:sz w:val="26"/>
          <w:szCs w:val="26"/>
        </w:rPr>
        <w:t xml:space="preserve"> для своей работы наличия следующего системного программного обеспечения: </w:t>
      </w:r>
      <w:r>
        <w:rPr>
          <w:sz w:val="26"/>
          <w:szCs w:val="26"/>
        </w:rPr>
        <w:t xml:space="preserve">ОС семейства </w:t>
      </w:r>
      <w:r>
        <w:rPr>
          <w:sz w:val="26"/>
          <w:szCs w:val="26"/>
          <w:lang w:val="en-US"/>
        </w:rPr>
        <w:t>Linux</w:t>
      </w:r>
      <w:r w:rsidRPr="006D574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поддерживающую </w:t>
      </w:r>
      <w:r>
        <w:rPr>
          <w:sz w:val="26"/>
          <w:szCs w:val="26"/>
          <w:lang w:val="en-US"/>
        </w:rPr>
        <w:t>Docker</w:t>
      </w:r>
      <w:r w:rsidRPr="006D5743">
        <w:rPr>
          <w:sz w:val="26"/>
          <w:szCs w:val="26"/>
        </w:rPr>
        <w:t xml:space="preserve"> </w:t>
      </w:r>
      <w:r>
        <w:rPr>
          <w:sz w:val="26"/>
          <w:szCs w:val="26"/>
        </w:rPr>
        <w:t>виртуализацию.</w:t>
      </w:r>
    </w:p>
    <w:p w14:paraId="3271CCBD" w14:textId="5702F70F" w:rsidR="006D5743" w:rsidRDefault="006D5743" w:rsidP="006D5743">
      <w:pPr>
        <w:pStyle w:val="2"/>
      </w:pPr>
      <w:bookmarkStart w:id="51" w:name="_Toc29996832"/>
      <w:r>
        <w:t>Клиент</w:t>
      </w:r>
      <w:bookmarkEnd w:id="51"/>
    </w:p>
    <w:p w14:paraId="27CCCEAC" w14:textId="0FD30ACE" w:rsidR="006D5743" w:rsidRDefault="006D5743" w:rsidP="006D5743">
      <w:r>
        <w:t>На клиентском устройстве должен быть установлен один из следующих браузеров:</w:t>
      </w:r>
    </w:p>
    <w:p w14:paraId="011A70B8" w14:textId="41BD93CA" w:rsidR="006D5743" w:rsidRPr="006D5743" w:rsidRDefault="006D5743" w:rsidP="00CB50C7">
      <w:pPr>
        <w:rPr>
          <w:lang w:val="en-US"/>
        </w:rPr>
      </w:pPr>
      <w:r>
        <w:rPr>
          <w:lang w:val="en-US"/>
        </w:rPr>
        <w:t>Firefox</w:t>
      </w:r>
      <w:r w:rsidR="00CB50C7">
        <w:rPr>
          <w:lang w:val="en-US"/>
        </w:rPr>
        <w:t xml:space="preserve">; </w:t>
      </w:r>
      <w:r>
        <w:rPr>
          <w:lang w:val="en-US"/>
        </w:rPr>
        <w:t>Chrome</w:t>
      </w:r>
      <w:r w:rsidR="00CB50C7">
        <w:rPr>
          <w:lang w:val="en-US"/>
        </w:rPr>
        <w:t xml:space="preserve">; </w:t>
      </w:r>
      <w:r>
        <w:rPr>
          <w:lang w:val="en-US"/>
        </w:rPr>
        <w:t>Opera</w:t>
      </w:r>
      <w:r w:rsidR="00CB50C7">
        <w:rPr>
          <w:lang w:val="en-US"/>
        </w:rPr>
        <w:t xml:space="preserve">; </w:t>
      </w:r>
      <w:r>
        <w:rPr>
          <w:lang w:val="en-US"/>
        </w:rPr>
        <w:t>IE &gt; 9</w:t>
      </w:r>
      <w:r w:rsidR="00CB50C7">
        <w:rPr>
          <w:lang w:val="en-US"/>
        </w:rPr>
        <w:t xml:space="preserve">; </w:t>
      </w:r>
      <w:r>
        <w:rPr>
          <w:lang w:val="en-US"/>
        </w:rPr>
        <w:t>Edge</w:t>
      </w:r>
      <w:r w:rsidR="00CB50C7">
        <w:rPr>
          <w:lang w:val="en-US"/>
        </w:rPr>
        <w:t>.</w:t>
      </w:r>
    </w:p>
    <w:p w14:paraId="2EFF0C04" w14:textId="27C3DA30" w:rsidR="002152E6" w:rsidRPr="006D5743" w:rsidRDefault="002152E6" w:rsidP="006D5743">
      <w:pPr>
        <w:pStyle w:val="1"/>
      </w:pPr>
      <w:bookmarkStart w:id="52" w:name="_Toc314238767"/>
      <w:bookmarkStart w:id="53" w:name="_Toc314238921"/>
      <w:bookmarkStart w:id="54" w:name="_Toc314238951"/>
      <w:bookmarkStart w:id="55" w:name="_Toc314238981"/>
      <w:bookmarkStart w:id="56" w:name="_Toc314239123"/>
      <w:bookmarkStart w:id="57" w:name="_Toc314239151"/>
      <w:bookmarkStart w:id="58" w:name="_Toc406673764"/>
      <w:bookmarkStart w:id="59" w:name="_Toc296559202"/>
      <w:bookmarkStart w:id="60" w:name="_Toc29996833"/>
      <w:bookmarkStart w:id="61" w:name="_Toc296559203"/>
      <w:bookmarkEnd w:id="52"/>
      <w:bookmarkEnd w:id="53"/>
      <w:bookmarkEnd w:id="54"/>
      <w:bookmarkEnd w:id="55"/>
      <w:bookmarkEnd w:id="56"/>
      <w:bookmarkEnd w:id="57"/>
      <w:r w:rsidRPr="006D5743">
        <w:t>Вызов и загрузка</w:t>
      </w:r>
      <w:bookmarkEnd w:id="58"/>
      <w:bookmarkEnd w:id="59"/>
      <w:bookmarkEnd w:id="60"/>
    </w:p>
    <w:p w14:paraId="28EAE726" w14:textId="1AE1DCFB" w:rsidR="006D5743" w:rsidRDefault="006D5743" w:rsidP="006D5743">
      <w:r>
        <w:t xml:space="preserve">Серверные компоненты предоставляются вместе с </w:t>
      </w:r>
      <w:r>
        <w:rPr>
          <w:lang w:val="en-US"/>
        </w:rPr>
        <w:t>Docker</w:t>
      </w:r>
      <w:r w:rsidRPr="006D5743">
        <w:t>-</w:t>
      </w:r>
      <w:r>
        <w:t xml:space="preserve">образами и файлом </w:t>
      </w:r>
      <w:r>
        <w:rPr>
          <w:lang w:val="en-US"/>
        </w:rPr>
        <w:t>docker</w:t>
      </w:r>
      <w:r w:rsidRPr="006D5743">
        <w:t>-</w:t>
      </w:r>
      <w:r>
        <w:rPr>
          <w:lang w:val="en-US"/>
        </w:rPr>
        <w:t>compose</w:t>
      </w:r>
      <w:r>
        <w:t>, что позволяет установить и запустить приложения и зависимости в несколько строк.</w:t>
      </w:r>
    </w:p>
    <w:p w14:paraId="65E75024" w14:textId="0CD766F1" w:rsidR="006D5743" w:rsidRDefault="006D5743" w:rsidP="006D5743">
      <w:pPr>
        <w:rPr>
          <w:rStyle w:val="a7"/>
        </w:rPr>
      </w:pPr>
      <w:r>
        <w:lastRenderedPageBreak/>
        <w:t xml:space="preserve">Для сборки и запуска необходимо перейти в каталог с приложением и выполнить команду - </w:t>
      </w:r>
      <w:proofErr w:type="spellStart"/>
      <w:r w:rsidRPr="006D5743">
        <w:rPr>
          <w:rStyle w:val="a7"/>
        </w:rPr>
        <w:t>docker-compose</w:t>
      </w:r>
      <w:proofErr w:type="spellEnd"/>
      <w:r w:rsidRPr="006D5743">
        <w:rPr>
          <w:rStyle w:val="a7"/>
        </w:rPr>
        <w:t xml:space="preserve"> </w:t>
      </w:r>
      <w:proofErr w:type="spellStart"/>
      <w:r w:rsidRPr="006D5743">
        <w:rPr>
          <w:rStyle w:val="a7"/>
        </w:rPr>
        <w:t>up</w:t>
      </w:r>
      <w:proofErr w:type="spellEnd"/>
      <w:r w:rsidRPr="006D5743">
        <w:rPr>
          <w:rStyle w:val="a7"/>
        </w:rPr>
        <w:t xml:space="preserve"> -d </w:t>
      </w:r>
      <w:r>
        <w:rPr>
          <w:rStyle w:val="a7"/>
        </w:rPr>
        <w:t>–</w:t>
      </w:r>
      <w:proofErr w:type="spellStart"/>
      <w:r w:rsidRPr="006D5743">
        <w:rPr>
          <w:rStyle w:val="a7"/>
        </w:rPr>
        <w:t>build</w:t>
      </w:r>
      <w:proofErr w:type="spellEnd"/>
      <w:r>
        <w:rPr>
          <w:rStyle w:val="a7"/>
        </w:rPr>
        <w:t>.</w:t>
      </w:r>
    </w:p>
    <w:p w14:paraId="3E94D79C" w14:textId="3E5CB171" w:rsidR="006D5743" w:rsidRPr="00CB50C7" w:rsidRDefault="006D5743" w:rsidP="006D5743">
      <w:r>
        <w:t xml:space="preserve">Для остановки приложения </w:t>
      </w:r>
      <w:r w:rsidRPr="006D5743">
        <w:t xml:space="preserve">– </w:t>
      </w:r>
      <w:proofErr w:type="spellStart"/>
      <w:r w:rsidRPr="00CB50C7">
        <w:rPr>
          <w:rStyle w:val="a7"/>
        </w:rPr>
        <w:t>docker-compose</w:t>
      </w:r>
      <w:proofErr w:type="spellEnd"/>
      <w:r w:rsidRPr="00CB50C7">
        <w:rPr>
          <w:rStyle w:val="a7"/>
        </w:rPr>
        <w:t xml:space="preserve"> </w:t>
      </w:r>
      <w:proofErr w:type="spellStart"/>
      <w:r w:rsidRPr="00CB50C7">
        <w:rPr>
          <w:rStyle w:val="a7"/>
        </w:rPr>
        <w:t>stop</w:t>
      </w:r>
      <w:proofErr w:type="spellEnd"/>
    </w:p>
    <w:p w14:paraId="0510203C" w14:textId="4D11E79B" w:rsidR="006D5743" w:rsidRPr="00CB50C7" w:rsidRDefault="006D5743" w:rsidP="006D5743">
      <w:r>
        <w:t xml:space="preserve">Для повторного запуска </w:t>
      </w:r>
      <w:r w:rsidRPr="00CB50C7">
        <w:rPr>
          <w:rStyle w:val="a7"/>
        </w:rPr>
        <w:t xml:space="preserve">– </w:t>
      </w:r>
      <w:proofErr w:type="spellStart"/>
      <w:r w:rsidRPr="00CB50C7">
        <w:rPr>
          <w:rStyle w:val="a7"/>
        </w:rPr>
        <w:t>docker-compose</w:t>
      </w:r>
      <w:proofErr w:type="spellEnd"/>
      <w:r w:rsidRPr="00CB50C7">
        <w:rPr>
          <w:rStyle w:val="a7"/>
        </w:rPr>
        <w:t xml:space="preserve"> </w:t>
      </w:r>
      <w:proofErr w:type="spellStart"/>
      <w:r w:rsidRPr="00CB50C7">
        <w:rPr>
          <w:rStyle w:val="a7"/>
        </w:rPr>
        <w:t>start</w:t>
      </w:r>
      <w:proofErr w:type="spellEnd"/>
    </w:p>
    <w:p w14:paraId="0832D784" w14:textId="1D61355E" w:rsidR="00CB50C7" w:rsidRPr="00532B8A" w:rsidRDefault="00532B8A" w:rsidP="00532B8A">
      <w:pPr>
        <w:pStyle w:val="1"/>
        <w:rPr>
          <w:sz w:val="26"/>
          <w:szCs w:val="26"/>
        </w:rPr>
      </w:pPr>
      <w:bookmarkStart w:id="62" w:name="_Toc29996834"/>
      <w:bookmarkEnd w:id="61"/>
      <w:r>
        <w:t>Настройка программы</w:t>
      </w:r>
      <w:bookmarkEnd w:id="62"/>
    </w:p>
    <w:p w14:paraId="21828952" w14:textId="77777777" w:rsidR="00CB50C7" w:rsidRDefault="00CB50C7" w:rsidP="00CB50C7">
      <w:pPr>
        <w:ind w:firstLine="0"/>
      </w:pPr>
      <w:r>
        <w:t xml:space="preserve">Входными данными серверного компонента является скрытый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в котором задаются основные характеристики приложения и ключи сторонних сервисов. Каждая характеристика задается в отдельной строке в формате [название </w:t>
      </w:r>
      <w:proofErr w:type="gramStart"/>
      <w:r>
        <w:t>настройки]=</w:t>
      </w:r>
      <w:proofErr w:type="gramEnd"/>
      <w:r>
        <w:t xml:space="preserve">[значение]. </w:t>
      </w:r>
    </w:p>
    <w:p w14:paraId="27DAC244" w14:textId="77777777" w:rsidR="00CB50C7" w:rsidRDefault="00CB50C7" w:rsidP="00CB50C7">
      <w:pPr>
        <w:ind w:firstLine="0"/>
      </w:pPr>
      <w:r>
        <w:t xml:space="preserve">Для работы ПК </w:t>
      </w:r>
      <w:proofErr w:type="spellStart"/>
      <w:r>
        <w:t>Mapsurvey</w:t>
      </w:r>
      <w:proofErr w:type="spellEnd"/>
      <w:r>
        <w:t xml:space="preserve"> необходимо заполнить следующие характеристики:</w:t>
      </w:r>
    </w:p>
    <w:p w14:paraId="0E5B7C61" w14:textId="4A22D5A1" w:rsidR="00CB50C7" w:rsidRDefault="00CB50C7" w:rsidP="00CB50C7">
      <w:pPr>
        <w:numPr>
          <w:ilvl w:val="0"/>
          <w:numId w:val="20"/>
        </w:numPr>
      </w:pPr>
      <w:r w:rsidRPr="00532B8A">
        <w:t xml:space="preserve">MAPBOX-TOKEN - токен картографического сервиса </w:t>
      </w:r>
      <w:proofErr w:type="spellStart"/>
      <w:r w:rsidRPr="00532B8A">
        <w:t>mapbox</w:t>
      </w:r>
      <w:proofErr w:type="spellEnd"/>
      <w:r w:rsidRPr="00532B8A">
        <w:t>, который необходим для отображения картографической подложки</w:t>
      </w:r>
      <w:r w:rsidR="00532B8A" w:rsidRPr="00532B8A">
        <w:t xml:space="preserve">. Для получения </w:t>
      </w:r>
      <w:proofErr w:type="spellStart"/>
      <w:r w:rsidR="00532B8A" w:rsidRPr="00532B8A">
        <w:t>mapbox</w:t>
      </w:r>
      <w:proofErr w:type="spellEnd"/>
      <w:r w:rsidR="00532B8A" w:rsidRPr="00532B8A">
        <w:t xml:space="preserve"> токена необходимо пройти регистрацию в сервисе </w:t>
      </w:r>
      <w:proofErr w:type="spellStart"/>
      <w:r w:rsidR="00532B8A" w:rsidRPr="00532B8A">
        <w:t>Mapbox</w:t>
      </w:r>
      <w:proofErr w:type="spellEnd"/>
      <w:r w:rsidR="00532B8A" w:rsidRPr="00532B8A">
        <w:t xml:space="preserve"> (</w:t>
      </w:r>
      <w:r w:rsidR="00532B8A">
        <w:t xml:space="preserve">см. </w:t>
      </w:r>
      <w:hyperlink r:id="rId12" w:history="1">
        <w:r w:rsidR="00532B8A" w:rsidRPr="00251814">
          <w:rPr>
            <w:rStyle w:val="ae"/>
          </w:rPr>
          <w:t>https://account.mapbox.com/auth/signup/</w:t>
        </w:r>
      </w:hyperlink>
      <w:r w:rsidR="00532B8A">
        <w:t xml:space="preserve">), войти под </w:t>
      </w:r>
      <w:proofErr w:type="spellStart"/>
      <w:r w:rsidR="00532B8A">
        <w:t>свом</w:t>
      </w:r>
      <w:proofErr w:type="spellEnd"/>
      <w:r w:rsidR="00532B8A">
        <w:t xml:space="preserve"> </w:t>
      </w:r>
      <w:proofErr w:type="spellStart"/>
      <w:r w:rsidR="00532B8A">
        <w:t>акаунтом</w:t>
      </w:r>
      <w:proofErr w:type="spellEnd"/>
      <w:r w:rsidR="00532B8A">
        <w:t xml:space="preserve"> и скопировать «</w:t>
      </w:r>
      <w:r w:rsidR="00532B8A">
        <w:rPr>
          <w:lang w:val="en-US"/>
        </w:rPr>
        <w:t>Default</w:t>
      </w:r>
      <w:r w:rsidR="00532B8A" w:rsidRPr="00532B8A">
        <w:t xml:space="preserve"> </w:t>
      </w:r>
      <w:r w:rsidR="00532B8A">
        <w:rPr>
          <w:lang w:val="en-US"/>
        </w:rPr>
        <w:t>public</w:t>
      </w:r>
      <w:r w:rsidR="00532B8A" w:rsidRPr="00532B8A">
        <w:t xml:space="preserve"> </w:t>
      </w:r>
      <w:proofErr w:type="gramStart"/>
      <w:r w:rsidR="00532B8A">
        <w:rPr>
          <w:lang w:val="en-US"/>
        </w:rPr>
        <w:t>token</w:t>
      </w:r>
      <w:r w:rsidR="00532B8A">
        <w:t xml:space="preserve">» </w:t>
      </w:r>
      <w:r w:rsidR="00532B8A" w:rsidRPr="00532B8A">
        <w:t xml:space="preserve"> </w:t>
      </w:r>
      <w:r>
        <w:t>;</w:t>
      </w:r>
      <w:proofErr w:type="gramEnd"/>
      <w:r w:rsidR="00532B8A">
        <w:t xml:space="preserve"> </w:t>
      </w:r>
    </w:p>
    <w:p w14:paraId="66BF4843" w14:textId="77777777" w:rsidR="00CB50C7" w:rsidRDefault="00CB50C7" w:rsidP="00CB50C7">
      <w:pPr>
        <w:numPr>
          <w:ilvl w:val="0"/>
          <w:numId w:val="20"/>
        </w:numPr>
      </w:pPr>
      <w:r>
        <w:t xml:space="preserve">BASE_URI - адрес веб-сервера, на котором будет работать серверный </w:t>
      </w:r>
      <w:proofErr w:type="spellStart"/>
      <w:r>
        <w:t>компонет</w:t>
      </w:r>
      <w:proofErr w:type="spellEnd"/>
      <w:r>
        <w:t>;</w:t>
      </w:r>
    </w:p>
    <w:p w14:paraId="534426ED" w14:textId="77777777" w:rsidR="00CB50C7" w:rsidRDefault="00CB50C7" w:rsidP="00CB50C7">
      <w:pPr>
        <w:numPr>
          <w:ilvl w:val="0"/>
          <w:numId w:val="20"/>
        </w:numPr>
      </w:pPr>
      <w:r>
        <w:t>DB_HOST - адрес хоста базы данных</w:t>
      </w:r>
    </w:p>
    <w:p w14:paraId="78964436" w14:textId="77777777" w:rsidR="00CB50C7" w:rsidRDefault="00CB50C7" w:rsidP="00CB50C7">
      <w:pPr>
        <w:numPr>
          <w:ilvl w:val="0"/>
          <w:numId w:val="20"/>
        </w:numPr>
      </w:pPr>
      <w:r>
        <w:t xml:space="preserve">DB_LOGIN - </w:t>
      </w:r>
      <w:proofErr w:type="gramStart"/>
      <w:r>
        <w:t>логин пользователя</w:t>
      </w:r>
      <w:proofErr w:type="gramEnd"/>
      <w:r>
        <w:t xml:space="preserve"> под которым будет происходить работа с БД</w:t>
      </w:r>
    </w:p>
    <w:p w14:paraId="26AED8C3" w14:textId="6F99E63E" w:rsidR="00791478" w:rsidRDefault="00CB50C7" w:rsidP="008F6467">
      <w:pPr>
        <w:numPr>
          <w:ilvl w:val="0"/>
          <w:numId w:val="20"/>
        </w:numPr>
      </w:pPr>
      <w:r>
        <w:t>DB_</w:t>
      </w:r>
      <w:proofErr w:type="gramStart"/>
      <w:r>
        <w:t>PASSWORD  -</w:t>
      </w:r>
      <w:proofErr w:type="gramEnd"/>
      <w:r>
        <w:t xml:space="preserve"> пароль пользователя БД.</w:t>
      </w:r>
    </w:p>
    <w:p w14:paraId="7E22C9E3" w14:textId="77777777" w:rsidR="00791478" w:rsidRDefault="00791478">
      <w:pPr>
        <w:spacing w:line="240" w:lineRule="auto"/>
        <w:ind w:firstLine="0"/>
        <w:contextualSpacing w:val="0"/>
        <w:jc w:val="left"/>
      </w:pPr>
      <w:r>
        <w:br w:type="page"/>
      </w:r>
    </w:p>
    <w:p w14:paraId="715BF383" w14:textId="77777777" w:rsidR="008F6467" w:rsidRDefault="008F6467" w:rsidP="008F6467">
      <w:pPr>
        <w:numPr>
          <w:ilvl w:val="0"/>
          <w:numId w:val="20"/>
        </w:numPr>
      </w:pPr>
    </w:p>
    <w:p w14:paraId="511AF214" w14:textId="0873E173" w:rsidR="008F6467" w:rsidRDefault="008F6467" w:rsidP="008F6467">
      <w:pPr>
        <w:pStyle w:val="1"/>
      </w:pPr>
      <w:bookmarkStart w:id="63" w:name="_Toc29996835"/>
      <w:r>
        <w:t>ПРОВЕРКА ПРОГРАММЫ</w:t>
      </w:r>
      <w:bookmarkEnd w:id="63"/>
    </w:p>
    <w:p w14:paraId="4B061C5C" w14:textId="61A40E0D" w:rsidR="008F6467" w:rsidRDefault="008F6467" w:rsidP="008F6467">
      <w:r>
        <w:t xml:space="preserve">Проверка программы осуществляется путем вызова программы с использованием интернет-браузера. В адресной строке необходимо указать имя сервера, на котором запущено приложение-сервер. При успешном подключении на экране должна </w:t>
      </w:r>
      <w:proofErr w:type="gramStart"/>
      <w:r>
        <w:t>появится</w:t>
      </w:r>
      <w:proofErr w:type="gramEnd"/>
      <w:r>
        <w:t xml:space="preserve"> форма авторизации пользователя</w:t>
      </w:r>
      <w:r w:rsidR="00791478">
        <w:t xml:space="preserve"> </w:t>
      </w:r>
      <w:r w:rsidR="00791478" w:rsidRPr="00791478">
        <w:t>(</w:t>
      </w:r>
      <w:r w:rsidR="00791478" w:rsidRPr="00791478">
        <w:fldChar w:fldCharType="begin"/>
      </w:r>
      <w:r w:rsidR="00791478" w:rsidRPr="00791478">
        <w:instrText xml:space="preserve"> REF _Ref29996771 \h </w:instrText>
      </w:r>
      <w:r w:rsidR="00791478">
        <w:instrText xml:space="preserve"> \* MERGEFORMAT </w:instrText>
      </w:r>
      <w:r w:rsidR="00791478" w:rsidRPr="00791478">
        <w:fldChar w:fldCharType="separate"/>
      </w:r>
      <w:r w:rsidR="00791478" w:rsidRPr="00791478">
        <w:t>Рисунок 2</w:t>
      </w:r>
      <w:r w:rsidR="00791478" w:rsidRPr="00791478">
        <w:fldChar w:fldCharType="end"/>
      </w:r>
      <w:r w:rsidR="00791478" w:rsidRPr="00791478">
        <w:t>)</w:t>
      </w:r>
      <w:r w:rsidRPr="00791478">
        <w:t>.</w:t>
      </w:r>
    </w:p>
    <w:p w14:paraId="12CCEAAB" w14:textId="77777777" w:rsidR="00791478" w:rsidRDefault="008F6467" w:rsidP="00791478">
      <w:pPr>
        <w:pStyle w:val="a8"/>
      </w:pPr>
      <w:r>
        <w:rPr>
          <w:noProof/>
        </w:rPr>
        <w:drawing>
          <wp:inline distT="0" distB="0" distL="0" distR="0" wp14:anchorId="3D4A5264" wp14:editId="67479C7E">
            <wp:extent cx="3219450" cy="2944495"/>
            <wp:effectExtent l="0" t="0" r="0" b="825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FDFC" w14:textId="5D83B7E8" w:rsidR="008F6467" w:rsidRPr="00791478" w:rsidRDefault="00791478" w:rsidP="00791478">
      <w:pPr>
        <w:pStyle w:val="aff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64" w:name="_Ref29996771"/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64"/>
      <w:r w:rsidRPr="007914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форма авторизации пользователя</w:t>
      </w:r>
    </w:p>
    <w:p w14:paraId="24145A58" w14:textId="3BDABA4F" w:rsidR="00791478" w:rsidRDefault="00791478" w:rsidP="00791478">
      <w:pPr>
        <w:spacing w:line="240" w:lineRule="auto"/>
        <w:ind w:firstLine="0"/>
        <w:contextualSpacing w:val="0"/>
        <w:jc w:val="left"/>
      </w:pPr>
      <w:r>
        <w:br w:type="page"/>
      </w:r>
    </w:p>
    <w:p w14:paraId="60D622B3" w14:textId="5F112073" w:rsidR="00791478" w:rsidRDefault="00791478" w:rsidP="00791478">
      <w:pPr>
        <w:pStyle w:val="1"/>
      </w:pPr>
      <w:bookmarkStart w:id="65" w:name="_Toc494665361"/>
      <w:bookmarkStart w:id="66" w:name="_Toc29996836"/>
      <w:r w:rsidRPr="00791478">
        <w:lastRenderedPageBreak/>
        <w:t>сообщения системному программисту</w:t>
      </w:r>
      <w:bookmarkEnd w:id="65"/>
      <w:bookmarkEnd w:id="66"/>
    </w:p>
    <w:p w14:paraId="2F16BCF6" w14:textId="6DBBE0B0" w:rsidR="00791478" w:rsidRDefault="00791478" w:rsidP="00791478">
      <w:pPr>
        <w:rPr>
          <w:sz w:val="26"/>
          <w:szCs w:val="26"/>
        </w:rPr>
      </w:pPr>
      <w:r>
        <w:rPr>
          <w:sz w:val="26"/>
          <w:szCs w:val="26"/>
        </w:rPr>
        <w:t>Сообщения системному программисту являются стандартными уведомлениями браузера при совершении неверных недопустимых действий (</w:t>
      </w: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REF _Ref29996727 \h </w:instrText>
      </w:r>
      <w:r>
        <w:rPr>
          <w:sz w:val="26"/>
          <w:szCs w:val="26"/>
        </w:rPr>
      </w:r>
      <w:r>
        <w:rPr>
          <w:sz w:val="26"/>
          <w:szCs w:val="26"/>
        </w:rPr>
        <w:fldChar w:fldCharType="separate"/>
      </w:r>
      <w:r>
        <w:t xml:space="preserve">Рисунок </w:t>
      </w:r>
      <w:r>
        <w:rPr>
          <w:noProof/>
        </w:rPr>
        <w:t>3</w:t>
      </w:r>
      <w:r>
        <w:rPr>
          <w:sz w:val="26"/>
          <w:szCs w:val="26"/>
        </w:rPr>
        <w:fldChar w:fldCharType="end"/>
      </w:r>
      <w:r>
        <w:rPr>
          <w:sz w:val="26"/>
          <w:szCs w:val="26"/>
        </w:rPr>
        <w:t>).</w:t>
      </w:r>
    </w:p>
    <w:p w14:paraId="0D06513E" w14:textId="77777777" w:rsidR="00791478" w:rsidRDefault="00791478" w:rsidP="00791478">
      <w:pPr>
        <w:pStyle w:val="a8"/>
        <w:keepNext/>
      </w:pPr>
      <w:r>
        <w:rPr>
          <w:noProof/>
        </w:rPr>
        <w:drawing>
          <wp:inline distT="0" distB="0" distL="0" distR="0" wp14:anchorId="25F36475" wp14:editId="0561B513">
            <wp:extent cx="5937250" cy="2800350"/>
            <wp:effectExtent l="0" t="0" r="6350" b="0"/>
            <wp:docPr id="49" name="Рисунок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2312" w14:textId="5BDEB48B" w:rsidR="00791478" w:rsidRPr="00791478" w:rsidRDefault="00791478" w:rsidP="00791478">
      <w:pPr>
        <w:pStyle w:val="aff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67" w:name="_Ref29996727"/>
      <w:r w:rsidRPr="007914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914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914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914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9147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7914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7"/>
      <w:r w:rsidRPr="007914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Пример сообщения о выполнении некорректных операций на сервере</w:t>
      </w:r>
    </w:p>
    <w:p w14:paraId="55663B95" w14:textId="66A4064D" w:rsidR="00791478" w:rsidRPr="00791478" w:rsidRDefault="00791478" w:rsidP="008F6467">
      <w:pPr>
        <w:jc w:val="center"/>
      </w:pPr>
    </w:p>
    <w:p w14:paraId="609CA129" w14:textId="77777777" w:rsidR="008F6467" w:rsidRPr="008F6467" w:rsidRDefault="008F6467" w:rsidP="008F6467"/>
    <w:p w14:paraId="299E158D" w14:textId="77777777" w:rsidR="008F6467" w:rsidRDefault="008F6467" w:rsidP="008F6467"/>
    <w:p w14:paraId="1195389F" w14:textId="77777777" w:rsidR="008F6467" w:rsidRDefault="008F6467">
      <w:pPr>
        <w:spacing w:line="240" w:lineRule="auto"/>
        <w:ind w:firstLine="0"/>
        <w:contextualSpacing w:val="0"/>
        <w:jc w:val="left"/>
      </w:pPr>
    </w:p>
    <w:p w14:paraId="745C7581" w14:textId="154BA084" w:rsidR="00D03788" w:rsidRPr="00905D14" w:rsidRDefault="004C59B4" w:rsidP="00791478">
      <w:pPr>
        <w:pStyle w:val="1"/>
        <w:numPr>
          <w:ilvl w:val="0"/>
          <w:numId w:val="0"/>
        </w:numPr>
      </w:pPr>
      <w:r>
        <w:br w:type="page"/>
      </w:r>
      <w:bookmarkStart w:id="68" w:name="_Toc29996837"/>
      <w:r w:rsidR="00D03788">
        <w:lastRenderedPageBreak/>
        <w:t>ЛИСТ РЕГИСТРАЦИИ ИЗМЕНЕНИЙ</w:t>
      </w:r>
      <w:bookmarkEnd w:id="68"/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992"/>
        <w:gridCol w:w="850"/>
        <w:gridCol w:w="1134"/>
        <w:gridCol w:w="1418"/>
        <w:gridCol w:w="992"/>
        <w:gridCol w:w="1418"/>
        <w:gridCol w:w="850"/>
        <w:gridCol w:w="709"/>
      </w:tblGrid>
      <w:tr w:rsidR="00D03788" w14:paraId="654426BF" w14:textId="77777777">
        <w:trPr>
          <w:cantSplit/>
          <w:trHeight w:val="125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F8B1" w14:textId="77777777" w:rsidR="00D03788" w:rsidRDefault="00D03788" w:rsidP="00FB2F20">
            <w:pPr>
              <w:pStyle w:val="afd"/>
              <w:spacing w:line="240" w:lineRule="auto"/>
            </w:pPr>
            <w:r>
              <w:t>Лист регистрации изменений</w:t>
            </w:r>
          </w:p>
        </w:tc>
      </w:tr>
      <w:tr w:rsidR="00D03788" w14:paraId="5BD4742A" w14:textId="77777777">
        <w:trPr>
          <w:cantSplit/>
          <w:trHeight w:val="125"/>
          <w:jc w:val="center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10E4" w14:textId="77777777" w:rsidR="00D03788" w:rsidRDefault="00D03788" w:rsidP="00FB2F20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Изм.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16E" w14:textId="77777777" w:rsidR="00D03788" w:rsidRDefault="00D03788" w:rsidP="00FB2F20">
            <w:pPr>
              <w:pStyle w:val="afd"/>
              <w:spacing w:line="240" w:lineRule="auto"/>
            </w:pPr>
            <w:r>
              <w:t>Номера листов (страниц)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8606" w14:textId="77777777" w:rsidR="00D03788" w:rsidRDefault="00D03788" w:rsidP="00FB2F20">
            <w:pPr>
              <w:pStyle w:val="afd"/>
              <w:spacing w:line="240" w:lineRule="auto"/>
            </w:pPr>
            <w:r>
              <w:t>Всего листов (страниц) в докум.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F535" w14:textId="77777777" w:rsidR="00D03788" w:rsidRDefault="00D03788" w:rsidP="00FB2F20">
            <w:pPr>
              <w:pStyle w:val="afd"/>
              <w:spacing w:line="240" w:lineRule="auto"/>
            </w:pPr>
            <w:r>
              <w:t>№ документа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FD52" w14:textId="77777777" w:rsidR="00D03788" w:rsidRDefault="00D03788" w:rsidP="00FB2F20">
            <w:pPr>
              <w:pStyle w:val="afd"/>
              <w:spacing w:line="240" w:lineRule="auto"/>
            </w:pPr>
            <w:r>
              <w:t xml:space="preserve">Входящий № </w:t>
            </w:r>
            <w:proofErr w:type="gramStart"/>
            <w:r>
              <w:t>сопроводи-тельного</w:t>
            </w:r>
            <w:proofErr w:type="gramEnd"/>
            <w:r>
              <w:t xml:space="preserve"> докум. и дата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7962" w14:textId="77777777" w:rsidR="00D03788" w:rsidRDefault="00D03788" w:rsidP="00FB2F20">
            <w:pPr>
              <w:pStyle w:val="afd"/>
              <w:spacing w:line="240" w:lineRule="auto"/>
            </w:pPr>
            <w:r>
              <w:t>Подп.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3C48" w14:textId="77777777" w:rsidR="00D03788" w:rsidRDefault="00D03788" w:rsidP="00FB2F20">
            <w:pPr>
              <w:pStyle w:val="afd"/>
              <w:spacing w:line="240" w:lineRule="auto"/>
            </w:pPr>
            <w:r>
              <w:t>Дата</w:t>
            </w:r>
          </w:p>
        </w:tc>
      </w:tr>
      <w:tr w:rsidR="00D03788" w14:paraId="02228E4C" w14:textId="77777777">
        <w:trPr>
          <w:cantSplit/>
          <w:trHeight w:val="125"/>
          <w:jc w:val="center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BD8F" w14:textId="77777777" w:rsidR="00D03788" w:rsidRDefault="00D03788" w:rsidP="00FB2F20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54C9" w14:textId="77777777" w:rsidR="00D03788" w:rsidRDefault="00D03788" w:rsidP="00FB2F20">
            <w:pPr>
              <w:pStyle w:val="afd"/>
              <w:spacing w:line="240" w:lineRule="auto"/>
            </w:pPr>
            <w:proofErr w:type="spellStart"/>
            <w:proofErr w:type="gramStart"/>
            <w:r>
              <w:t>изме-ненных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E95E" w14:textId="77777777" w:rsidR="00D03788" w:rsidRDefault="00D03788" w:rsidP="00FB2F20">
            <w:pPr>
              <w:pStyle w:val="afd"/>
              <w:spacing w:line="240" w:lineRule="auto"/>
            </w:pPr>
            <w:proofErr w:type="gramStart"/>
            <w:r>
              <w:t>заме-</w:t>
            </w:r>
            <w:proofErr w:type="spellStart"/>
            <w:r>
              <w:t>ненных</w:t>
            </w:r>
            <w:proofErr w:type="spellEnd"/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7753" w14:textId="77777777" w:rsidR="00D03788" w:rsidRDefault="00D03788" w:rsidP="00FB2F20">
            <w:pPr>
              <w:pStyle w:val="afd"/>
              <w:spacing w:line="240" w:lineRule="auto"/>
            </w:pPr>
            <w:proofErr w:type="gramStart"/>
            <w:r>
              <w:t>но-</w:t>
            </w:r>
            <w:proofErr w:type="spellStart"/>
            <w:r>
              <w:t>вых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D812" w14:textId="77777777" w:rsidR="00D03788" w:rsidRDefault="00D03788" w:rsidP="00FB2F20">
            <w:pPr>
              <w:pStyle w:val="afd"/>
              <w:spacing w:line="240" w:lineRule="auto"/>
            </w:pPr>
            <w:proofErr w:type="spellStart"/>
            <w:proofErr w:type="gramStart"/>
            <w:r>
              <w:t>Аннули-рован</w:t>
            </w:r>
            <w:proofErr w:type="gramEnd"/>
            <w:r>
              <w:t>-ных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A33E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CBC1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6B09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A365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F136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2199465" w14:textId="77777777">
        <w:trPr>
          <w:cantSplit/>
          <w:trHeight w:val="35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3B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EA3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567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F85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E7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4F1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C6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56C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50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FA4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68C698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948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58D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D3E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CA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68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29E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57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7B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70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ED8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E36661F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5DC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58C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9A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2C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88E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98E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8E7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863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B9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D11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1508A3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B1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C1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D81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E9C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B8A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6DE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937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DD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EE8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89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9E2BB2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D79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2F6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AD1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4E9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C42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A72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E42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0BE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431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48E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0C178E9E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95D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BC2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959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31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13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20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C9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723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CA6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B19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82887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9A1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6CF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2C6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83F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1D9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26F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B8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523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747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D95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8BEFD2A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642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6A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A70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7C7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D67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B9B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60B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36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BA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88F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B22BB7D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46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9DA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0E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FA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753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A1E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C6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042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56F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605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94798F2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A50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9D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6DC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44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AC4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94B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DE7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AD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E2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466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75900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615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1A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9DF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3C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28E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7CB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B13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C4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4BC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9B8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1A560F4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735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3BF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8B4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A3E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AC2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458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BC0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B4D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9D4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8B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357A966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066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99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0C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656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DB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4C2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E39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15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8E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FCD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0FDAA0E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F2B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289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9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E5A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98D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C0C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369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F19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76E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2E6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EB89DE8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D46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03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06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0C1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715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DFC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AE5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3A6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E82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6DA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2D8521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9BC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6B7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654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E1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B7A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E09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24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A55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93C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B01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B644A8D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48E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290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F8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647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8C4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BA1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107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A3F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6B8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CC5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BBB8815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1B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F0D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97D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7EA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CE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477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1F1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B43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5D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12B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08F224F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6F6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985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34F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F98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79F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861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276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D9E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FBD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982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5C7803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639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B52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C45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C10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154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CF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236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08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0D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C4D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BAD3425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08A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105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C08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E5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042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48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8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AF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4A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EC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9796693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7C6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40F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1A7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34A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BB0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C6D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98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140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93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AC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2A4EA11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A1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7D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A72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A4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F47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37B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0C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1D1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EDD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54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03B94F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6F5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15A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DD1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11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65F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3CA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46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F2C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823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0F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DF0CA62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342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53C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D1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E4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9A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33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C73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04A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4F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DC0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F82752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03B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5C6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E50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216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F98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3B4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D7A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260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20F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6A8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F24943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66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610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539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3F1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D36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596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947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D85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983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7A2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2C7DA92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4CC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60B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CA9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251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2C4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7C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8F8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11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E7A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7D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287B69A3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829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89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F15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887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938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98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E60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B4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3E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08E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</w:tbl>
    <w:p w14:paraId="074E47F7" w14:textId="77777777" w:rsidR="00D03788" w:rsidRDefault="00D03788" w:rsidP="00D03788">
      <w:pPr>
        <w:rPr>
          <w:b/>
          <w:bCs/>
          <w:sz w:val="20"/>
          <w:szCs w:val="20"/>
        </w:rPr>
      </w:pPr>
    </w:p>
    <w:p w14:paraId="4A852BA6" w14:textId="77777777" w:rsidR="00D03788" w:rsidRPr="00D03788" w:rsidRDefault="00D03788" w:rsidP="009E46F2">
      <w:pPr>
        <w:rPr>
          <w:lang w:val="en-US"/>
        </w:rPr>
      </w:pPr>
    </w:p>
    <w:sectPr w:rsidR="00D03788" w:rsidRPr="00D03788" w:rsidSect="00872E1D">
      <w:headerReference w:type="default" r:id="rId15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0FCB4" w14:textId="77777777" w:rsidR="007D00D6" w:rsidRDefault="007D00D6" w:rsidP="00F00676">
      <w:pPr>
        <w:spacing w:line="240" w:lineRule="auto"/>
      </w:pPr>
      <w:r>
        <w:separator/>
      </w:r>
    </w:p>
    <w:p w14:paraId="624B53EA" w14:textId="77777777" w:rsidR="007D00D6" w:rsidRDefault="007D00D6"/>
  </w:endnote>
  <w:endnote w:type="continuationSeparator" w:id="0">
    <w:p w14:paraId="50CD6BB5" w14:textId="77777777" w:rsidR="007D00D6" w:rsidRDefault="007D00D6" w:rsidP="00F00676">
      <w:pPr>
        <w:spacing w:line="240" w:lineRule="auto"/>
      </w:pPr>
      <w:r>
        <w:continuationSeparator/>
      </w:r>
    </w:p>
    <w:p w14:paraId="73A9E148" w14:textId="77777777" w:rsidR="007D00D6" w:rsidRDefault="007D00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4C59B4" w:rsidRDefault="004C59B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9635555" w14:textId="77777777" w:rsidR="004C59B4" w:rsidRDefault="004C59B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93745" w14:textId="77777777" w:rsidR="004C59B4" w:rsidRDefault="004C59B4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BF0D4" w14:textId="77777777" w:rsidR="007D00D6" w:rsidRDefault="007D00D6" w:rsidP="00F00676">
      <w:pPr>
        <w:spacing w:line="240" w:lineRule="auto"/>
      </w:pPr>
      <w:r>
        <w:separator/>
      </w:r>
    </w:p>
    <w:p w14:paraId="5FA2C6B0" w14:textId="77777777" w:rsidR="007D00D6" w:rsidRDefault="007D00D6"/>
  </w:footnote>
  <w:footnote w:type="continuationSeparator" w:id="0">
    <w:p w14:paraId="49825BF4" w14:textId="77777777" w:rsidR="007D00D6" w:rsidRDefault="007D00D6" w:rsidP="00F00676">
      <w:pPr>
        <w:spacing w:line="240" w:lineRule="auto"/>
      </w:pPr>
      <w:r>
        <w:continuationSeparator/>
      </w:r>
    </w:p>
    <w:p w14:paraId="290E810D" w14:textId="77777777" w:rsidR="007D00D6" w:rsidRDefault="007D00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9FC03" w14:textId="77777777" w:rsidR="004C59B4" w:rsidRDefault="004C59B4">
    <w:pPr>
      <w:pStyle w:val="aa"/>
      <w:framePr w:wrap="auto" w:vAnchor="text" w:hAnchor="margin" w:xAlign="right" w:y="1"/>
    </w:pPr>
  </w:p>
  <w:p w14:paraId="53508331" w14:textId="77777777" w:rsidR="004C59B4" w:rsidRDefault="004C59B4" w:rsidP="00FB2F20">
    <w:pPr>
      <w:pStyle w:val="aa"/>
      <w:jc w:val="cent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6EA4A" w14:textId="77777777" w:rsidR="004C59B4" w:rsidRPr="00010679" w:rsidRDefault="004C59B4" w:rsidP="008C0133">
    <w:pPr>
      <w:pStyle w:val="aa"/>
      <w:ind w:firstLine="0"/>
      <w:jc w:val="center"/>
    </w:pPr>
    <w:r w:rsidRPr="00010679">
      <w:fldChar w:fldCharType="begin"/>
    </w:r>
    <w:r w:rsidRPr="00010679">
      <w:instrText xml:space="preserve"> PAGE  \* Arabic  \* MERGEFORMAT </w:instrText>
    </w:r>
    <w:r w:rsidRPr="00010679">
      <w:fldChar w:fldCharType="separate"/>
    </w:r>
    <w:r>
      <w:rPr>
        <w:noProof/>
      </w:rPr>
      <w:t>35</w:t>
    </w:r>
    <w:r w:rsidRPr="00010679">
      <w:fldChar w:fldCharType="end"/>
    </w:r>
  </w:p>
  <w:p w14:paraId="36EB4081" w14:textId="18A51963" w:rsidR="004C59B4" w:rsidRPr="006A303C" w:rsidRDefault="006A303C" w:rsidP="006A303C">
    <w:pPr>
      <w:pStyle w:val="textall"/>
      <w:spacing w:line="240" w:lineRule="auto"/>
      <w:ind w:firstLine="0"/>
      <w:jc w:val="center"/>
      <w:rPr>
        <w:b/>
        <w:color w:val="000000" w:themeColor="text1"/>
        <w:lang w:val="en-US"/>
      </w:rPr>
    </w:pPr>
    <w:r>
      <w:rPr>
        <w:b/>
      </w:rPr>
      <w:t>RU.</w:t>
    </w:r>
    <w:r>
      <w:rPr>
        <w:b/>
        <w:lang w:val="en-US"/>
      </w:rPr>
      <w:t>XXXX</w:t>
    </w:r>
    <w:r>
      <w:rPr>
        <w:b/>
      </w:rPr>
      <w:t>.</w:t>
    </w:r>
    <w:r>
      <w:rPr>
        <w:b/>
        <w:lang w:val="en-US"/>
      </w:rPr>
      <w:t>XXXXX</w:t>
    </w:r>
    <w:r w:rsidRPr="008F4BB3">
      <w:rPr>
        <w:b/>
        <w:color w:val="000000" w:themeColor="text1"/>
      </w:rPr>
      <w:t xml:space="preserve"> </w:t>
    </w:r>
    <w:r w:rsidR="00721F07">
      <w:rPr>
        <w:b/>
        <w:color w:val="000000" w:themeColor="text1"/>
      </w:rPr>
      <w:t>32</w:t>
    </w:r>
    <w:r>
      <w:rPr>
        <w:b/>
        <w:color w:val="000000" w:themeColor="text1"/>
        <w:lang w:val="en-US"/>
      </w:rPr>
      <w:t xml:space="preserve">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0E9247EC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75001D9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708A9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024B86"/>
    <w:multiLevelType w:val="multilevel"/>
    <w:tmpl w:val="CAC0A056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default"/>
        <w:u w:val="singl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B07302E"/>
    <w:multiLevelType w:val="hybridMultilevel"/>
    <w:tmpl w:val="2AD45626"/>
    <w:lvl w:ilvl="0" w:tplc="E77C4322">
      <w:start w:val="1"/>
      <w:numFmt w:val="bullet"/>
      <w:lvlText w:val="–"/>
      <w:lvlJc w:val="left"/>
      <w:pPr>
        <w:ind w:left="726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12E7562D"/>
    <w:multiLevelType w:val="hybridMultilevel"/>
    <w:tmpl w:val="7768712A"/>
    <w:lvl w:ilvl="0" w:tplc="7A8A934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305DD"/>
    <w:multiLevelType w:val="hybridMultilevel"/>
    <w:tmpl w:val="2506E4CA"/>
    <w:lvl w:ilvl="0" w:tplc="04190001">
      <w:start w:val="1"/>
      <w:numFmt w:val="bullet"/>
      <w:pStyle w:val="ListBullet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3D0B94"/>
    <w:multiLevelType w:val="hybridMultilevel"/>
    <w:tmpl w:val="78E45A84"/>
    <w:lvl w:ilvl="0" w:tplc="A502EF78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2540512"/>
    <w:multiLevelType w:val="multilevel"/>
    <w:tmpl w:val="6570F3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1B171B"/>
    <w:multiLevelType w:val="hybridMultilevel"/>
    <w:tmpl w:val="22B60910"/>
    <w:lvl w:ilvl="0" w:tplc="7A8A934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07EBA"/>
    <w:multiLevelType w:val="hybridMultilevel"/>
    <w:tmpl w:val="47C0DE18"/>
    <w:lvl w:ilvl="0" w:tplc="E3223220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FB305EC"/>
    <w:multiLevelType w:val="multilevel"/>
    <w:tmpl w:val="A1B66502"/>
    <w:lvl w:ilvl="0">
      <w:start w:val="1"/>
      <w:numFmt w:val="decimal"/>
      <w:lvlText w:val="%1 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u w:val="singl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2" w15:restartNumberingAfterBreak="0">
    <w:nsid w:val="449420F1"/>
    <w:multiLevelType w:val="multilevel"/>
    <w:tmpl w:val="E49607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3" w15:restartNumberingAfterBreak="0">
    <w:nsid w:val="45285AC7"/>
    <w:multiLevelType w:val="hybridMultilevel"/>
    <w:tmpl w:val="A9CA36A8"/>
    <w:lvl w:ilvl="0" w:tplc="E32232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272CC8"/>
    <w:multiLevelType w:val="hybridMultilevel"/>
    <w:tmpl w:val="0CA0B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716A6D"/>
    <w:multiLevelType w:val="hybridMultilevel"/>
    <w:tmpl w:val="3286B314"/>
    <w:lvl w:ilvl="0" w:tplc="E3223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E322322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2322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390606"/>
    <w:multiLevelType w:val="hybridMultilevel"/>
    <w:tmpl w:val="BD364A64"/>
    <w:lvl w:ilvl="0" w:tplc="1BC227FE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C431DB5"/>
    <w:multiLevelType w:val="hybridMultilevel"/>
    <w:tmpl w:val="7018CC84"/>
    <w:lvl w:ilvl="0" w:tplc="2E6E8630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F0443F9"/>
    <w:multiLevelType w:val="hybridMultilevel"/>
    <w:tmpl w:val="D2326EFE"/>
    <w:lvl w:ilvl="0" w:tplc="E3223220">
      <w:start w:val="1"/>
      <w:numFmt w:val="bullet"/>
      <w:lvlText w:val=""/>
      <w:lvlJc w:val="left"/>
      <w:pPr>
        <w:ind w:left="35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4" w:hanging="360"/>
      </w:pPr>
      <w:rPr>
        <w:rFonts w:ascii="Wingdings" w:hAnsi="Wingdings" w:hint="default"/>
      </w:rPr>
    </w:lvl>
  </w:abstractNum>
  <w:abstractNum w:abstractNumId="19" w15:restartNumberingAfterBreak="0">
    <w:nsid w:val="6F640BD8"/>
    <w:multiLevelType w:val="hybridMultilevel"/>
    <w:tmpl w:val="2160ACE2"/>
    <w:lvl w:ilvl="0" w:tplc="E3223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47AE7"/>
    <w:multiLevelType w:val="multilevel"/>
    <w:tmpl w:val="D54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A4B0F"/>
    <w:multiLevelType w:val="hybridMultilevel"/>
    <w:tmpl w:val="9A4CD682"/>
    <w:lvl w:ilvl="0" w:tplc="E32232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B98A670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14"/>
  </w:num>
  <w:num w:numId="7">
    <w:abstractNumId w:val="12"/>
  </w:num>
  <w:num w:numId="8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8"/>
  </w:num>
  <w:num w:numId="11">
    <w:abstractNumId w:val="20"/>
  </w:num>
  <w:num w:numId="12">
    <w:abstractNumId w:val="13"/>
  </w:num>
  <w:num w:numId="13">
    <w:abstractNumId w:val="21"/>
  </w:num>
  <w:num w:numId="14">
    <w:abstractNumId w:val="15"/>
  </w:num>
  <w:num w:numId="15">
    <w:abstractNumId w:val="10"/>
  </w:num>
  <w:num w:numId="16">
    <w:abstractNumId w:val="19"/>
  </w:num>
  <w:num w:numId="17">
    <w:abstractNumId w:val="5"/>
  </w:num>
  <w:num w:numId="18">
    <w:abstractNumId w:val="9"/>
  </w:num>
  <w:num w:numId="19">
    <w:abstractNumId w:val="11"/>
  </w:num>
  <w:num w:numId="20">
    <w:abstractNumId w:val="8"/>
  </w:num>
  <w:num w:numId="21">
    <w:abstractNumId w:val="17"/>
  </w:num>
  <w:num w:numId="22">
    <w:abstractNumId w:val="7"/>
  </w:num>
  <w:num w:numId="23">
    <w:abstractNumId w:val="16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removePersonalInformation/>
  <w:removeDateAndTime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DB6"/>
    <w:rsid w:val="00001C09"/>
    <w:rsid w:val="00003FB3"/>
    <w:rsid w:val="0000746C"/>
    <w:rsid w:val="000101BA"/>
    <w:rsid w:val="00010679"/>
    <w:rsid w:val="00011E7C"/>
    <w:rsid w:val="0001473B"/>
    <w:rsid w:val="00020E43"/>
    <w:rsid w:val="000224D6"/>
    <w:rsid w:val="00022519"/>
    <w:rsid w:val="00023BB2"/>
    <w:rsid w:val="000267E6"/>
    <w:rsid w:val="000344E1"/>
    <w:rsid w:val="00035962"/>
    <w:rsid w:val="00035B9D"/>
    <w:rsid w:val="00043252"/>
    <w:rsid w:val="000454ED"/>
    <w:rsid w:val="00046927"/>
    <w:rsid w:val="000534D8"/>
    <w:rsid w:val="0006345A"/>
    <w:rsid w:val="00071348"/>
    <w:rsid w:val="0007347C"/>
    <w:rsid w:val="00075F33"/>
    <w:rsid w:val="00080737"/>
    <w:rsid w:val="00082352"/>
    <w:rsid w:val="00084FAD"/>
    <w:rsid w:val="00086572"/>
    <w:rsid w:val="000958F4"/>
    <w:rsid w:val="00096550"/>
    <w:rsid w:val="00096C0A"/>
    <w:rsid w:val="000A154D"/>
    <w:rsid w:val="000B28CF"/>
    <w:rsid w:val="000B476B"/>
    <w:rsid w:val="000C638A"/>
    <w:rsid w:val="000D1D59"/>
    <w:rsid w:val="000D21E7"/>
    <w:rsid w:val="000D4FA2"/>
    <w:rsid w:val="000D55CE"/>
    <w:rsid w:val="000D5EFE"/>
    <w:rsid w:val="000D6467"/>
    <w:rsid w:val="000E3177"/>
    <w:rsid w:val="000E7802"/>
    <w:rsid w:val="000E7D9D"/>
    <w:rsid w:val="000F49D7"/>
    <w:rsid w:val="000F4AA1"/>
    <w:rsid w:val="000F7191"/>
    <w:rsid w:val="00101AF6"/>
    <w:rsid w:val="001044B6"/>
    <w:rsid w:val="001049EA"/>
    <w:rsid w:val="001069D5"/>
    <w:rsid w:val="00116875"/>
    <w:rsid w:val="00117919"/>
    <w:rsid w:val="00117CFB"/>
    <w:rsid w:val="0013177D"/>
    <w:rsid w:val="0013289B"/>
    <w:rsid w:val="001346F4"/>
    <w:rsid w:val="001364A8"/>
    <w:rsid w:val="0014428F"/>
    <w:rsid w:val="00146CAB"/>
    <w:rsid w:val="001474E5"/>
    <w:rsid w:val="00151DE5"/>
    <w:rsid w:val="00154477"/>
    <w:rsid w:val="001551E5"/>
    <w:rsid w:val="00155F7D"/>
    <w:rsid w:val="00156337"/>
    <w:rsid w:val="001579F6"/>
    <w:rsid w:val="00160C12"/>
    <w:rsid w:val="0016143F"/>
    <w:rsid w:val="00164239"/>
    <w:rsid w:val="00165077"/>
    <w:rsid w:val="00172B6E"/>
    <w:rsid w:val="00173C3F"/>
    <w:rsid w:val="00175746"/>
    <w:rsid w:val="001772DD"/>
    <w:rsid w:val="001775A7"/>
    <w:rsid w:val="00180AD5"/>
    <w:rsid w:val="0018111F"/>
    <w:rsid w:val="00183081"/>
    <w:rsid w:val="00187EF8"/>
    <w:rsid w:val="001947E7"/>
    <w:rsid w:val="001A2085"/>
    <w:rsid w:val="001A5E17"/>
    <w:rsid w:val="001B1AD2"/>
    <w:rsid w:val="001B5A17"/>
    <w:rsid w:val="001B7066"/>
    <w:rsid w:val="001C3604"/>
    <w:rsid w:val="001C385C"/>
    <w:rsid w:val="001D174E"/>
    <w:rsid w:val="001D18E4"/>
    <w:rsid w:val="001D3444"/>
    <w:rsid w:val="001D6D12"/>
    <w:rsid w:val="001E22ED"/>
    <w:rsid w:val="001E4382"/>
    <w:rsid w:val="001E661B"/>
    <w:rsid w:val="001E7F93"/>
    <w:rsid w:val="001F1DA5"/>
    <w:rsid w:val="001F23D1"/>
    <w:rsid w:val="001F701D"/>
    <w:rsid w:val="0020344C"/>
    <w:rsid w:val="002051A3"/>
    <w:rsid w:val="0020661A"/>
    <w:rsid w:val="002132DA"/>
    <w:rsid w:val="002152E6"/>
    <w:rsid w:val="00221409"/>
    <w:rsid w:val="002253E5"/>
    <w:rsid w:val="00225E55"/>
    <w:rsid w:val="00233B56"/>
    <w:rsid w:val="002356E2"/>
    <w:rsid w:val="00235B0B"/>
    <w:rsid w:val="00237D34"/>
    <w:rsid w:val="00241798"/>
    <w:rsid w:val="00243FF0"/>
    <w:rsid w:val="0024519D"/>
    <w:rsid w:val="002459D7"/>
    <w:rsid w:val="00245EE2"/>
    <w:rsid w:val="0025775A"/>
    <w:rsid w:val="002609CD"/>
    <w:rsid w:val="00270732"/>
    <w:rsid w:val="002738A2"/>
    <w:rsid w:val="00281490"/>
    <w:rsid w:val="00285B85"/>
    <w:rsid w:val="00286DE8"/>
    <w:rsid w:val="0029489B"/>
    <w:rsid w:val="002A0536"/>
    <w:rsid w:val="002A12A9"/>
    <w:rsid w:val="002A2076"/>
    <w:rsid w:val="002A399C"/>
    <w:rsid w:val="002B1814"/>
    <w:rsid w:val="002B3CCB"/>
    <w:rsid w:val="002B3CFA"/>
    <w:rsid w:val="002B3DB4"/>
    <w:rsid w:val="002C2DB4"/>
    <w:rsid w:val="002C5125"/>
    <w:rsid w:val="002D3B41"/>
    <w:rsid w:val="002D6A10"/>
    <w:rsid w:val="002D7218"/>
    <w:rsid w:val="002D7925"/>
    <w:rsid w:val="002E07A3"/>
    <w:rsid w:val="002E5D54"/>
    <w:rsid w:val="002E65A4"/>
    <w:rsid w:val="002F00D4"/>
    <w:rsid w:val="002F1F50"/>
    <w:rsid w:val="002F795A"/>
    <w:rsid w:val="00300AD0"/>
    <w:rsid w:val="00300B83"/>
    <w:rsid w:val="0030466A"/>
    <w:rsid w:val="0030576A"/>
    <w:rsid w:val="003062EC"/>
    <w:rsid w:val="00313BDF"/>
    <w:rsid w:val="00320FEC"/>
    <w:rsid w:val="00325F1C"/>
    <w:rsid w:val="00330DC7"/>
    <w:rsid w:val="003336C6"/>
    <w:rsid w:val="00343936"/>
    <w:rsid w:val="00345410"/>
    <w:rsid w:val="0034636C"/>
    <w:rsid w:val="003465CE"/>
    <w:rsid w:val="00347A36"/>
    <w:rsid w:val="00350DB6"/>
    <w:rsid w:val="00351696"/>
    <w:rsid w:val="003538BB"/>
    <w:rsid w:val="0035401E"/>
    <w:rsid w:val="00354182"/>
    <w:rsid w:val="00357EF5"/>
    <w:rsid w:val="003619F1"/>
    <w:rsid w:val="00362B74"/>
    <w:rsid w:val="003634B7"/>
    <w:rsid w:val="00365747"/>
    <w:rsid w:val="00365DB8"/>
    <w:rsid w:val="003672DE"/>
    <w:rsid w:val="00371020"/>
    <w:rsid w:val="00372274"/>
    <w:rsid w:val="003740C1"/>
    <w:rsid w:val="003759E8"/>
    <w:rsid w:val="00377F64"/>
    <w:rsid w:val="0038247B"/>
    <w:rsid w:val="0038525E"/>
    <w:rsid w:val="00385E63"/>
    <w:rsid w:val="00386081"/>
    <w:rsid w:val="00386FB2"/>
    <w:rsid w:val="00387165"/>
    <w:rsid w:val="00391484"/>
    <w:rsid w:val="003A1439"/>
    <w:rsid w:val="003A293A"/>
    <w:rsid w:val="003A3950"/>
    <w:rsid w:val="003A6266"/>
    <w:rsid w:val="003B0C15"/>
    <w:rsid w:val="003C4ADB"/>
    <w:rsid w:val="003C51C3"/>
    <w:rsid w:val="003C64CC"/>
    <w:rsid w:val="003D2D1E"/>
    <w:rsid w:val="003D3F32"/>
    <w:rsid w:val="003E3BC7"/>
    <w:rsid w:val="003E522D"/>
    <w:rsid w:val="003E5418"/>
    <w:rsid w:val="003E632F"/>
    <w:rsid w:val="003E66EC"/>
    <w:rsid w:val="003E68BE"/>
    <w:rsid w:val="004016B5"/>
    <w:rsid w:val="00404B33"/>
    <w:rsid w:val="00414C02"/>
    <w:rsid w:val="00421009"/>
    <w:rsid w:val="00422EE1"/>
    <w:rsid w:val="004235A3"/>
    <w:rsid w:val="00432DCE"/>
    <w:rsid w:val="0043595E"/>
    <w:rsid w:val="00436A3F"/>
    <w:rsid w:val="00441878"/>
    <w:rsid w:val="00441A19"/>
    <w:rsid w:val="004469C7"/>
    <w:rsid w:val="00447FF5"/>
    <w:rsid w:val="00457083"/>
    <w:rsid w:val="00462B80"/>
    <w:rsid w:val="004646B4"/>
    <w:rsid w:val="00495440"/>
    <w:rsid w:val="00497892"/>
    <w:rsid w:val="004A08EF"/>
    <w:rsid w:val="004A1A68"/>
    <w:rsid w:val="004A2005"/>
    <w:rsid w:val="004A55D3"/>
    <w:rsid w:val="004A636B"/>
    <w:rsid w:val="004B0A6F"/>
    <w:rsid w:val="004C248C"/>
    <w:rsid w:val="004C3E95"/>
    <w:rsid w:val="004C45CE"/>
    <w:rsid w:val="004C59B4"/>
    <w:rsid w:val="004C5AF4"/>
    <w:rsid w:val="004C6503"/>
    <w:rsid w:val="004D1312"/>
    <w:rsid w:val="004D499A"/>
    <w:rsid w:val="004D5F60"/>
    <w:rsid w:val="004D6FDF"/>
    <w:rsid w:val="004D701B"/>
    <w:rsid w:val="004E108E"/>
    <w:rsid w:val="004E1707"/>
    <w:rsid w:val="004E6F5D"/>
    <w:rsid w:val="004F4319"/>
    <w:rsid w:val="005002C0"/>
    <w:rsid w:val="0050228B"/>
    <w:rsid w:val="00504196"/>
    <w:rsid w:val="00505212"/>
    <w:rsid w:val="005112BF"/>
    <w:rsid w:val="00511C46"/>
    <w:rsid w:val="00515C9F"/>
    <w:rsid w:val="005208DF"/>
    <w:rsid w:val="00520ECF"/>
    <w:rsid w:val="00522273"/>
    <w:rsid w:val="00525414"/>
    <w:rsid w:val="00525A66"/>
    <w:rsid w:val="00532B8A"/>
    <w:rsid w:val="005352DF"/>
    <w:rsid w:val="00537820"/>
    <w:rsid w:val="005405B3"/>
    <w:rsid w:val="00544C37"/>
    <w:rsid w:val="00546F11"/>
    <w:rsid w:val="00546FD5"/>
    <w:rsid w:val="005476E7"/>
    <w:rsid w:val="00553563"/>
    <w:rsid w:val="005574CD"/>
    <w:rsid w:val="00560AF3"/>
    <w:rsid w:val="00562383"/>
    <w:rsid w:val="005644EB"/>
    <w:rsid w:val="00571DA7"/>
    <w:rsid w:val="005779C3"/>
    <w:rsid w:val="00577E52"/>
    <w:rsid w:val="005830F6"/>
    <w:rsid w:val="005845B2"/>
    <w:rsid w:val="00586C13"/>
    <w:rsid w:val="00594A66"/>
    <w:rsid w:val="005A25B0"/>
    <w:rsid w:val="005A295B"/>
    <w:rsid w:val="005A49B6"/>
    <w:rsid w:val="005A4A7D"/>
    <w:rsid w:val="005A5E6B"/>
    <w:rsid w:val="005B0ACC"/>
    <w:rsid w:val="005B27D0"/>
    <w:rsid w:val="005B3290"/>
    <w:rsid w:val="005B3949"/>
    <w:rsid w:val="005C648F"/>
    <w:rsid w:val="005C7E90"/>
    <w:rsid w:val="005D0C1B"/>
    <w:rsid w:val="005D0D9F"/>
    <w:rsid w:val="005D70BA"/>
    <w:rsid w:val="005E2CD8"/>
    <w:rsid w:val="005F0C50"/>
    <w:rsid w:val="005F164E"/>
    <w:rsid w:val="00601648"/>
    <w:rsid w:val="006021CA"/>
    <w:rsid w:val="006025A7"/>
    <w:rsid w:val="006152A0"/>
    <w:rsid w:val="00615C1A"/>
    <w:rsid w:val="0061607F"/>
    <w:rsid w:val="0062744C"/>
    <w:rsid w:val="00627DFF"/>
    <w:rsid w:val="0063000D"/>
    <w:rsid w:val="006302AD"/>
    <w:rsid w:val="006310EB"/>
    <w:rsid w:val="00632EF7"/>
    <w:rsid w:val="00637674"/>
    <w:rsid w:val="00640C8B"/>
    <w:rsid w:val="0064330C"/>
    <w:rsid w:val="00645A9D"/>
    <w:rsid w:val="006511B5"/>
    <w:rsid w:val="006512C6"/>
    <w:rsid w:val="006534F2"/>
    <w:rsid w:val="006559BB"/>
    <w:rsid w:val="00657297"/>
    <w:rsid w:val="00661A85"/>
    <w:rsid w:val="00662FCF"/>
    <w:rsid w:val="0067186B"/>
    <w:rsid w:val="00671DAF"/>
    <w:rsid w:val="00672B06"/>
    <w:rsid w:val="00675682"/>
    <w:rsid w:val="00684820"/>
    <w:rsid w:val="00686F22"/>
    <w:rsid w:val="0069321D"/>
    <w:rsid w:val="006952C5"/>
    <w:rsid w:val="00696129"/>
    <w:rsid w:val="006A070B"/>
    <w:rsid w:val="006A303C"/>
    <w:rsid w:val="006A310E"/>
    <w:rsid w:val="006A3DC3"/>
    <w:rsid w:val="006A4388"/>
    <w:rsid w:val="006A57AF"/>
    <w:rsid w:val="006A7D54"/>
    <w:rsid w:val="006B7A33"/>
    <w:rsid w:val="006C21E1"/>
    <w:rsid w:val="006C2784"/>
    <w:rsid w:val="006C43E8"/>
    <w:rsid w:val="006D0EAC"/>
    <w:rsid w:val="006D2CFE"/>
    <w:rsid w:val="006D5743"/>
    <w:rsid w:val="006D5EB9"/>
    <w:rsid w:val="006D6069"/>
    <w:rsid w:val="006E06AF"/>
    <w:rsid w:val="006E6516"/>
    <w:rsid w:val="006F5F3D"/>
    <w:rsid w:val="00702C25"/>
    <w:rsid w:val="00704113"/>
    <w:rsid w:val="00706583"/>
    <w:rsid w:val="00712BB0"/>
    <w:rsid w:val="00713946"/>
    <w:rsid w:val="007142BC"/>
    <w:rsid w:val="00715E4D"/>
    <w:rsid w:val="00721F07"/>
    <w:rsid w:val="00722D6B"/>
    <w:rsid w:val="00723ED9"/>
    <w:rsid w:val="00724A12"/>
    <w:rsid w:val="007258B5"/>
    <w:rsid w:val="00727229"/>
    <w:rsid w:val="007272D6"/>
    <w:rsid w:val="00737CF0"/>
    <w:rsid w:val="00742873"/>
    <w:rsid w:val="00742F7C"/>
    <w:rsid w:val="0074353E"/>
    <w:rsid w:val="00747526"/>
    <w:rsid w:val="00750560"/>
    <w:rsid w:val="00765C1C"/>
    <w:rsid w:val="00766714"/>
    <w:rsid w:val="00770DB2"/>
    <w:rsid w:val="007738EA"/>
    <w:rsid w:val="00774B19"/>
    <w:rsid w:val="00782045"/>
    <w:rsid w:val="0078281F"/>
    <w:rsid w:val="00791478"/>
    <w:rsid w:val="007A14DB"/>
    <w:rsid w:val="007A1C9B"/>
    <w:rsid w:val="007A3859"/>
    <w:rsid w:val="007A6A08"/>
    <w:rsid w:val="007B3CE8"/>
    <w:rsid w:val="007C28AA"/>
    <w:rsid w:val="007C2D2F"/>
    <w:rsid w:val="007D00D6"/>
    <w:rsid w:val="007D26B7"/>
    <w:rsid w:val="007D33A2"/>
    <w:rsid w:val="007D5538"/>
    <w:rsid w:val="007D5622"/>
    <w:rsid w:val="007D59AB"/>
    <w:rsid w:val="007D66C1"/>
    <w:rsid w:val="007F09AE"/>
    <w:rsid w:val="00800B29"/>
    <w:rsid w:val="0080325D"/>
    <w:rsid w:val="00803D70"/>
    <w:rsid w:val="00804151"/>
    <w:rsid w:val="00806477"/>
    <w:rsid w:val="00806574"/>
    <w:rsid w:val="0081150B"/>
    <w:rsid w:val="00812A75"/>
    <w:rsid w:val="00813196"/>
    <w:rsid w:val="00813B35"/>
    <w:rsid w:val="0081455A"/>
    <w:rsid w:val="00816C97"/>
    <w:rsid w:val="0081782A"/>
    <w:rsid w:val="008210CC"/>
    <w:rsid w:val="00827016"/>
    <w:rsid w:val="0083139F"/>
    <w:rsid w:val="008415B7"/>
    <w:rsid w:val="0084232A"/>
    <w:rsid w:val="008450AA"/>
    <w:rsid w:val="00846475"/>
    <w:rsid w:val="00854B7D"/>
    <w:rsid w:val="008609FB"/>
    <w:rsid w:val="0086193D"/>
    <w:rsid w:val="0086251F"/>
    <w:rsid w:val="00862F7F"/>
    <w:rsid w:val="008630EB"/>
    <w:rsid w:val="00867D7F"/>
    <w:rsid w:val="00872B83"/>
    <w:rsid w:val="00872E1D"/>
    <w:rsid w:val="00873C2D"/>
    <w:rsid w:val="00875D80"/>
    <w:rsid w:val="008768AC"/>
    <w:rsid w:val="00880393"/>
    <w:rsid w:val="008861F9"/>
    <w:rsid w:val="008909E1"/>
    <w:rsid w:val="008925DE"/>
    <w:rsid w:val="00892D4A"/>
    <w:rsid w:val="008945A0"/>
    <w:rsid w:val="00895380"/>
    <w:rsid w:val="00895995"/>
    <w:rsid w:val="008976D7"/>
    <w:rsid w:val="008978EC"/>
    <w:rsid w:val="008A074B"/>
    <w:rsid w:val="008A7D6F"/>
    <w:rsid w:val="008B39C2"/>
    <w:rsid w:val="008B434B"/>
    <w:rsid w:val="008B4D20"/>
    <w:rsid w:val="008B4D66"/>
    <w:rsid w:val="008B58E4"/>
    <w:rsid w:val="008B692E"/>
    <w:rsid w:val="008B7E40"/>
    <w:rsid w:val="008C0133"/>
    <w:rsid w:val="008C40A4"/>
    <w:rsid w:val="008C53B3"/>
    <w:rsid w:val="008C613E"/>
    <w:rsid w:val="008C7C19"/>
    <w:rsid w:val="008D2AEB"/>
    <w:rsid w:val="008D5BB6"/>
    <w:rsid w:val="008E0D1B"/>
    <w:rsid w:val="008E4057"/>
    <w:rsid w:val="008E48C1"/>
    <w:rsid w:val="008E7B33"/>
    <w:rsid w:val="008F2B3C"/>
    <w:rsid w:val="008F4BB3"/>
    <w:rsid w:val="008F6467"/>
    <w:rsid w:val="00902857"/>
    <w:rsid w:val="00902BC5"/>
    <w:rsid w:val="00903665"/>
    <w:rsid w:val="0090599B"/>
    <w:rsid w:val="00907063"/>
    <w:rsid w:val="009213CE"/>
    <w:rsid w:val="00922021"/>
    <w:rsid w:val="0093540F"/>
    <w:rsid w:val="00940E3E"/>
    <w:rsid w:val="009439A3"/>
    <w:rsid w:val="00952A16"/>
    <w:rsid w:val="00955D96"/>
    <w:rsid w:val="00960EA3"/>
    <w:rsid w:val="00974E08"/>
    <w:rsid w:val="00977638"/>
    <w:rsid w:val="00983230"/>
    <w:rsid w:val="00983BD6"/>
    <w:rsid w:val="00984E42"/>
    <w:rsid w:val="009930D3"/>
    <w:rsid w:val="00995628"/>
    <w:rsid w:val="00996B2D"/>
    <w:rsid w:val="009A065A"/>
    <w:rsid w:val="009A5831"/>
    <w:rsid w:val="009A74B7"/>
    <w:rsid w:val="009B6EC1"/>
    <w:rsid w:val="009B7727"/>
    <w:rsid w:val="009C72A0"/>
    <w:rsid w:val="009D3B9E"/>
    <w:rsid w:val="009E1127"/>
    <w:rsid w:val="009E17EF"/>
    <w:rsid w:val="009E46F2"/>
    <w:rsid w:val="009E471A"/>
    <w:rsid w:val="009F22FF"/>
    <w:rsid w:val="009F2CDA"/>
    <w:rsid w:val="009F37CC"/>
    <w:rsid w:val="009F591A"/>
    <w:rsid w:val="00A00897"/>
    <w:rsid w:val="00A00AB8"/>
    <w:rsid w:val="00A01038"/>
    <w:rsid w:val="00A01F3B"/>
    <w:rsid w:val="00A0280E"/>
    <w:rsid w:val="00A02F73"/>
    <w:rsid w:val="00A035A2"/>
    <w:rsid w:val="00A05F7F"/>
    <w:rsid w:val="00A06DE8"/>
    <w:rsid w:val="00A10189"/>
    <w:rsid w:val="00A12FE6"/>
    <w:rsid w:val="00A14F05"/>
    <w:rsid w:val="00A16DE1"/>
    <w:rsid w:val="00A2721C"/>
    <w:rsid w:val="00A375B1"/>
    <w:rsid w:val="00A43095"/>
    <w:rsid w:val="00A43D15"/>
    <w:rsid w:val="00A50F1E"/>
    <w:rsid w:val="00A5595C"/>
    <w:rsid w:val="00A55B0D"/>
    <w:rsid w:val="00A566C2"/>
    <w:rsid w:val="00A57659"/>
    <w:rsid w:val="00A57D27"/>
    <w:rsid w:val="00A620FC"/>
    <w:rsid w:val="00A62311"/>
    <w:rsid w:val="00A65BF4"/>
    <w:rsid w:val="00A6620F"/>
    <w:rsid w:val="00A67B3D"/>
    <w:rsid w:val="00A73DF4"/>
    <w:rsid w:val="00A75D93"/>
    <w:rsid w:val="00A87C55"/>
    <w:rsid w:val="00A9695D"/>
    <w:rsid w:val="00AA3E61"/>
    <w:rsid w:val="00AA3F9B"/>
    <w:rsid w:val="00AA43AD"/>
    <w:rsid w:val="00AA57A8"/>
    <w:rsid w:val="00AB1A90"/>
    <w:rsid w:val="00AB43BA"/>
    <w:rsid w:val="00AB5738"/>
    <w:rsid w:val="00AC04E8"/>
    <w:rsid w:val="00AC0895"/>
    <w:rsid w:val="00AC221E"/>
    <w:rsid w:val="00AC5DD6"/>
    <w:rsid w:val="00AC7AE0"/>
    <w:rsid w:val="00AD0385"/>
    <w:rsid w:val="00AD6DFB"/>
    <w:rsid w:val="00AE37E4"/>
    <w:rsid w:val="00AE5934"/>
    <w:rsid w:val="00AE7EFA"/>
    <w:rsid w:val="00AF4BC9"/>
    <w:rsid w:val="00AF6BF8"/>
    <w:rsid w:val="00AF6F55"/>
    <w:rsid w:val="00B00255"/>
    <w:rsid w:val="00B005B4"/>
    <w:rsid w:val="00B00A37"/>
    <w:rsid w:val="00B00EA2"/>
    <w:rsid w:val="00B021C4"/>
    <w:rsid w:val="00B066F4"/>
    <w:rsid w:val="00B112D6"/>
    <w:rsid w:val="00B1252E"/>
    <w:rsid w:val="00B12BB3"/>
    <w:rsid w:val="00B14466"/>
    <w:rsid w:val="00B15AD1"/>
    <w:rsid w:val="00B16D3E"/>
    <w:rsid w:val="00B173C6"/>
    <w:rsid w:val="00B22272"/>
    <w:rsid w:val="00B23D2E"/>
    <w:rsid w:val="00B2735B"/>
    <w:rsid w:val="00B3374C"/>
    <w:rsid w:val="00B33770"/>
    <w:rsid w:val="00B40D70"/>
    <w:rsid w:val="00B42062"/>
    <w:rsid w:val="00B42B00"/>
    <w:rsid w:val="00B450F5"/>
    <w:rsid w:val="00B46282"/>
    <w:rsid w:val="00B47E2D"/>
    <w:rsid w:val="00B51ED2"/>
    <w:rsid w:val="00B5219D"/>
    <w:rsid w:val="00B5280E"/>
    <w:rsid w:val="00B554BB"/>
    <w:rsid w:val="00B604C0"/>
    <w:rsid w:val="00B61368"/>
    <w:rsid w:val="00B63270"/>
    <w:rsid w:val="00B6480A"/>
    <w:rsid w:val="00B64D9E"/>
    <w:rsid w:val="00B765F5"/>
    <w:rsid w:val="00B804B8"/>
    <w:rsid w:val="00B815DE"/>
    <w:rsid w:val="00B82A69"/>
    <w:rsid w:val="00B8602A"/>
    <w:rsid w:val="00B87BA0"/>
    <w:rsid w:val="00B923D9"/>
    <w:rsid w:val="00B9361A"/>
    <w:rsid w:val="00B93645"/>
    <w:rsid w:val="00B94059"/>
    <w:rsid w:val="00B956B9"/>
    <w:rsid w:val="00BA1B19"/>
    <w:rsid w:val="00BA6D8E"/>
    <w:rsid w:val="00BA7877"/>
    <w:rsid w:val="00BA7FDD"/>
    <w:rsid w:val="00BB026B"/>
    <w:rsid w:val="00BB0D91"/>
    <w:rsid w:val="00BB2575"/>
    <w:rsid w:val="00BB29E7"/>
    <w:rsid w:val="00BB3BB5"/>
    <w:rsid w:val="00BB5FDF"/>
    <w:rsid w:val="00BC466B"/>
    <w:rsid w:val="00BC606C"/>
    <w:rsid w:val="00BC7F77"/>
    <w:rsid w:val="00BD2608"/>
    <w:rsid w:val="00BE2372"/>
    <w:rsid w:val="00BF1658"/>
    <w:rsid w:val="00BF570A"/>
    <w:rsid w:val="00BF5763"/>
    <w:rsid w:val="00BF5FB6"/>
    <w:rsid w:val="00C03750"/>
    <w:rsid w:val="00C056EB"/>
    <w:rsid w:val="00C138B4"/>
    <w:rsid w:val="00C1519F"/>
    <w:rsid w:val="00C22133"/>
    <w:rsid w:val="00C3002B"/>
    <w:rsid w:val="00C33668"/>
    <w:rsid w:val="00C355F7"/>
    <w:rsid w:val="00C40923"/>
    <w:rsid w:val="00C43B5E"/>
    <w:rsid w:val="00C57D14"/>
    <w:rsid w:val="00C60A86"/>
    <w:rsid w:val="00C67A73"/>
    <w:rsid w:val="00C70120"/>
    <w:rsid w:val="00C70EDE"/>
    <w:rsid w:val="00C8487F"/>
    <w:rsid w:val="00C84A09"/>
    <w:rsid w:val="00C84EF2"/>
    <w:rsid w:val="00C87E4F"/>
    <w:rsid w:val="00C95905"/>
    <w:rsid w:val="00C97B2E"/>
    <w:rsid w:val="00CB3DEE"/>
    <w:rsid w:val="00CB45D9"/>
    <w:rsid w:val="00CB50C7"/>
    <w:rsid w:val="00CB5E1D"/>
    <w:rsid w:val="00CB5EB4"/>
    <w:rsid w:val="00CB7998"/>
    <w:rsid w:val="00CC1720"/>
    <w:rsid w:val="00CC1CFA"/>
    <w:rsid w:val="00CC24BB"/>
    <w:rsid w:val="00CD253A"/>
    <w:rsid w:val="00CD6171"/>
    <w:rsid w:val="00CE192F"/>
    <w:rsid w:val="00CE1F49"/>
    <w:rsid w:val="00CF16DF"/>
    <w:rsid w:val="00CF2436"/>
    <w:rsid w:val="00CF2556"/>
    <w:rsid w:val="00CF3011"/>
    <w:rsid w:val="00CF6452"/>
    <w:rsid w:val="00CF75E7"/>
    <w:rsid w:val="00D03788"/>
    <w:rsid w:val="00D037F1"/>
    <w:rsid w:val="00D13A7C"/>
    <w:rsid w:val="00D15803"/>
    <w:rsid w:val="00D20F93"/>
    <w:rsid w:val="00D21F02"/>
    <w:rsid w:val="00D2577C"/>
    <w:rsid w:val="00D27536"/>
    <w:rsid w:val="00D32BC5"/>
    <w:rsid w:val="00D36F63"/>
    <w:rsid w:val="00D418E3"/>
    <w:rsid w:val="00D41AB7"/>
    <w:rsid w:val="00D42179"/>
    <w:rsid w:val="00D44F4A"/>
    <w:rsid w:val="00D516B2"/>
    <w:rsid w:val="00D55546"/>
    <w:rsid w:val="00D621D3"/>
    <w:rsid w:val="00D63064"/>
    <w:rsid w:val="00D63DF9"/>
    <w:rsid w:val="00D65514"/>
    <w:rsid w:val="00D70ADC"/>
    <w:rsid w:val="00D73982"/>
    <w:rsid w:val="00D75525"/>
    <w:rsid w:val="00D810EF"/>
    <w:rsid w:val="00DA0ADA"/>
    <w:rsid w:val="00DA13BE"/>
    <w:rsid w:val="00DA1F2E"/>
    <w:rsid w:val="00DB017F"/>
    <w:rsid w:val="00DB2F23"/>
    <w:rsid w:val="00DB355B"/>
    <w:rsid w:val="00DB3985"/>
    <w:rsid w:val="00DB6E7F"/>
    <w:rsid w:val="00DC03F9"/>
    <w:rsid w:val="00DC04D1"/>
    <w:rsid w:val="00DC2618"/>
    <w:rsid w:val="00DC61A4"/>
    <w:rsid w:val="00DD1D11"/>
    <w:rsid w:val="00DD2CA7"/>
    <w:rsid w:val="00DE12B9"/>
    <w:rsid w:val="00DE1964"/>
    <w:rsid w:val="00DE3F11"/>
    <w:rsid w:val="00DE5612"/>
    <w:rsid w:val="00DF18B4"/>
    <w:rsid w:val="00DF2B20"/>
    <w:rsid w:val="00DF45A2"/>
    <w:rsid w:val="00DF7AC9"/>
    <w:rsid w:val="00E01FBA"/>
    <w:rsid w:val="00E034B6"/>
    <w:rsid w:val="00E0375A"/>
    <w:rsid w:val="00E061CF"/>
    <w:rsid w:val="00E14550"/>
    <w:rsid w:val="00E16A00"/>
    <w:rsid w:val="00E16BDB"/>
    <w:rsid w:val="00E227DA"/>
    <w:rsid w:val="00E25872"/>
    <w:rsid w:val="00E322CB"/>
    <w:rsid w:val="00E3664C"/>
    <w:rsid w:val="00E37C33"/>
    <w:rsid w:val="00E429B7"/>
    <w:rsid w:val="00E448E9"/>
    <w:rsid w:val="00E51396"/>
    <w:rsid w:val="00E627E8"/>
    <w:rsid w:val="00E709F8"/>
    <w:rsid w:val="00E807B9"/>
    <w:rsid w:val="00E8348B"/>
    <w:rsid w:val="00E90B7C"/>
    <w:rsid w:val="00E94487"/>
    <w:rsid w:val="00E95CB6"/>
    <w:rsid w:val="00E97029"/>
    <w:rsid w:val="00E97E98"/>
    <w:rsid w:val="00EA0118"/>
    <w:rsid w:val="00EA0FAD"/>
    <w:rsid w:val="00EA1C45"/>
    <w:rsid w:val="00EA1F05"/>
    <w:rsid w:val="00EA4D3C"/>
    <w:rsid w:val="00EA5460"/>
    <w:rsid w:val="00EA7FEC"/>
    <w:rsid w:val="00EB012B"/>
    <w:rsid w:val="00EB2964"/>
    <w:rsid w:val="00EB2C75"/>
    <w:rsid w:val="00EB3750"/>
    <w:rsid w:val="00EB7763"/>
    <w:rsid w:val="00EC098C"/>
    <w:rsid w:val="00EC1DAE"/>
    <w:rsid w:val="00EC2BD1"/>
    <w:rsid w:val="00ED3BE2"/>
    <w:rsid w:val="00ED536C"/>
    <w:rsid w:val="00ED5E41"/>
    <w:rsid w:val="00ED7062"/>
    <w:rsid w:val="00EE153E"/>
    <w:rsid w:val="00EE1617"/>
    <w:rsid w:val="00EE3C67"/>
    <w:rsid w:val="00EE4BF3"/>
    <w:rsid w:val="00EE5B26"/>
    <w:rsid w:val="00EE61C8"/>
    <w:rsid w:val="00EE7908"/>
    <w:rsid w:val="00EF2E68"/>
    <w:rsid w:val="00EF4760"/>
    <w:rsid w:val="00EF7B5E"/>
    <w:rsid w:val="00F00676"/>
    <w:rsid w:val="00F011D6"/>
    <w:rsid w:val="00F0136F"/>
    <w:rsid w:val="00F03984"/>
    <w:rsid w:val="00F07C8B"/>
    <w:rsid w:val="00F12575"/>
    <w:rsid w:val="00F20F2F"/>
    <w:rsid w:val="00F2284A"/>
    <w:rsid w:val="00F229A5"/>
    <w:rsid w:val="00F238B9"/>
    <w:rsid w:val="00F26F42"/>
    <w:rsid w:val="00F32D33"/>
    <w:rsid w:val="00F34820"/>
    <w:rsid w:val="00F3575E"/>
    <w:rsid w:val="00F4226E"/>
    <w:rsid w:val="00F43EC4"/>
    <w:rsid w:val="00F44100"/>
    <w:rsid w:val="00F446DF"/>
    <w:rsid w:val="00F51576"/>
    <w:rsid w:val="00F523A6"/>
    <w:rsid w:val="00F535A1"/>
    <w:rsid w:val="00F53789"/>
    <w:rsid w:val="00F542E8"/>
    <w:rsid w:val="00F61062"/>
    <w:rsid w:val="00F652D4"/>
    <w:rsid w:val="00F727DA"/>
    <w:rsid w:val="00F74FC8"/>
    <w:rsid w:val="00F76A98"/>
    <w:rsid w:val="00F800E3"/>
    <w:rsid w:val="00F80FD1"/>
    <w:rsid w:val="00F826FD"/>
    <w:rsid w:val="00F833FD"/>
    <w:rsid w:val="00F83662"/>
    <w:rsid w:val="00F974EF"/>
    <w:rsid w:val="00FA18D6"/>
    <w:rsid w:val="00FA2FF9"/>
    <w:rsid w:val="00FA38D1"/>
    <w:rsid w:val="00FA4935"/>
    <w:rsid w:val="00FA4BC8"/>
    <w:rsid w:val="00FA6951"/>
    <w:rsid w:val="00FB2F20"/>
    <w:rsid w:val="00FB347E"/>
    <w:rsid w:val="00FB38B3"/>
    <w:rsid w:val="00FB7476"/>
    <w:rsid w:val="00FC3CE3"/>
    <w:rsid w:val="00FC3F25"/>
    <w:rsid w:val="00FC48FF"/>
    <w:rsid w:val="00FD72A7"/>
    <w:rsid w:val="00FE3A47"/>
    <w:rsid w:val="00FE66D1"/>
    <w:rsid w:val="00FE7C03"/>
    <w:rsid w:val="00FF01AB"/>
    <w:rsid w:val="00FF1A28"/>
    <w:rsid w:val="00FF4005"/>
    <w:rsid w:val="1374BD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F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B40D70"/>
    <w:pPr>
      <w:spacing w:line="360" w:lineRule="auto"/>
      <w:ind w:firstLine="709"/>
      <w:contextualSpacing/>
      <w:jc w:val="both"/>
    </w:pPr>
    <w:rPr>
      <w:sz w:val="24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43595E"/>
    <w:pPr>
      <w:keepNext/>
      <w:numPr>
        <w:numId w:val="5"/>
      </w:numPr>
      <w:spacing w:before="480" w:after="240"/>
      <w:jc w:val="center"/>
      <w:outlineLvl w:val="0"/>
    </w:pPr>
    <w:rPr>
      <w:rFonts w:eastAsia="Times New Roman"/>
      <w:b/>
      <w:bCs/>
      <w:caps/>
      <w:kern w:val="32"/>
      <w:sz w:val="28"/>
      <w:szCs w:val="32"/>
    </w:rPr>
  </w:style>
  <w:style w:type="paragraph" w:styleId="2">
    <w:name w:val="heading 2"/>
    <w:basedOn w:val="a0"/>
    <w:next w:val="a0"/>
    <w:link w:val="20"/>
    <w:qFormat/>
    <w:rsid w:val="0043595E"/>
    <w:pPr>
      <w:keepNext/>
      <w:numPr>
        <w:ilvl w:val="1"/>
        <w:numId w:val="5"/>
      </w:numPr>
      <w:spacing w:before="240" w:after="240"/>
      <w:outlineLvl w:val="1"/>
    </w:pPr>
    <w:rPr>
      <w:rFonts w:eastAsia="Times New Roman"/>
      <w:b/>
      <w:bCs/>
      <w:iCs/>
      <w:szCs w:val="28"/>
    </w:rPr>
  </w:style>
  <w:style w:type="paragraph" w:styleId="30">
    <w:name w:val="heading 3"/>
    <w:basedOn w:val="a0"/>
    <w:next w:val="a0"/>
    <w:link w:val="31"/>
    <w:qFormat/>
    <w:rsid w:val="0043595E"/>
    <w:pPr>
      <w:keepNext/>
      <w:numPr>
        <w:ilvl w:val="2"/>
        <w:numId w:val="5"/>
      </w:numPr>
      <w:tabs>
        <w:tab w:val="num" w:pos="360"/>
      </w:tabs>
      <w:spacing w:before="240" w:after="240"/>
      <w:ind w:firstLine="709"/>
      <w:outlineLvl w:val="2"/>
    </w:pPr>
    <w:rPr>
      <w:rFonts w:eastAsia="Times New Roman"/>
      <w:b/>
      <w:bCs/>
      <w:i/>
      <w:szCs w:val="26"/>
    </w:rPr>
  </w:style>
  <w:style w:type="paragraph" w:styleId="4">
    <w:name w:val="heading 4"/>
    <w:basedOn w:val="a0"/>
    <w:next w:val="a0"/>
    <w:link w:val="40"/>
    <w:qFormat/>
    <w:rsid w:val="0043595E"/>
    <w:pPr>
      <w:keepNext/>
      <w:numPr>
        <w:ilvl w:val="3"/>
        <w:numId w:val="5"/>
      </w:numPr>
      <w:tabs>
        <w:tab w:val="num" w:pos="360"/>
      </w:tabs>
      <w:spacing w:before="240" w:after="60"/>
      <w:ind w:firstLine="709"/>
      <w:outlineLvl w:val="3"/>
    </w:pPr>
    <w:rPr>
      <w:rFonts w:eastAsia="Times New Roman"/>
      <w:bCs/>
      <w:szCs w:val="28"/>
      <w:u w:val="single"/>
    </w:rPr>
  </w:style>
  <w:style w:type="paragraph" w:styleId="50">
    <w:name w:val="heading 5"/>
    <w:basedOn w:val="a0"/>
    <w:next w:val="a0"/>
    <w:link w:val="51"/>
    <w:qFormat/>
    <w:rsid w:val="006A070B"/>
    <w:pPr>
      <w:keepNext/>
      <w:keepLines/>
      <w:spacing w:before="20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0"/>
    <w:next w:val="a0"/>
    <w:link w:val="60"/>
    <w:qFormat/>
    <w:rsid w:val="00C67A73"/>
    <w:pPr>
      <w:spacing w:before="240" w:after="60"/>
      <w:ind w:firstLine="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link w:val="70"/>
    <w:uiPriority w:val="9"/>
    <w:qFormat/>
    <w:rsid w:val="00C67A73"/>
    <w:pPr>
      <w:spacing w:before="240" w:after="60"/>
      <w:ind w:firstLine="0"/>
      <w:outlineLvl w:val="6"/>
    </w:pPr>
    <w:rPr>
      <w:rFonts w:ascii="Calibri" w:eastAsia="Times New Roman" w:hAnsi="Calibri"/>
      <w:sz w:val="20"/>
      <w:szCs w:val="20"/>
    </w:rPr>
  </w:style>
  <w:style w:type="paragraph" w:styleId="8">
    <w:name w:val="heading 8"/>
    <w:basedOn w:val="a0"/>
    <w:next w:val="a0"/>
    <w:link w:val="80"/>
    <w:uiPriority w:val="9"/>
    <w:qFormat/>
    <w:rsid w:val="00C67A73"/>
    <w:pPr>
      <w:spacing w:before="240" w:after="60"/>
      <w:ind w:firstLine="0"/>
      <w:outlineLvl w:val="7"/>
    </w:pPr>
    <w:rPr>
      <w:rFonts w:ascii="Calibri" w:eastAsia="Times New Roman" w:hAnsi="Calibri"/>
      <w:i/>
      <w:iCs/>
      <w:sz w:val="20"/>
      <w:szCs w:val="20"/>
    </w:rPr>
  </w:style>
  <w:style w:type="paragraph" w:styleId="9">
    <w:name w:val="heading 9"/>
    <w:basedOn w:val="a0"/>
    <w:next w:val="a0"/>
    <w:link w:val="90"/>
    <w:uiPriority w:val="9"/>
    <w:qFormat/>
    <w:rsid w:val="00C67A73"/>
    <w:pPr>
      <w:spacing w:before="240" w:after="60"/>
      <w:ind w:firstLine="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67A73"/>
    <w:pPr>
      <w:ind w:firstLine="0"/>
    </w:pPr>
  </w:style>
  <w:style w:type="character" w:customStyle="1" w:styleId="10">
    <w:name w:val="Заголовок 1 Знак"/>
    <w:link w:val="1"/>
    <w:rsid w:val="000F49D7"/>
    <w:rPr>
      <w:rFonts w:eastAsia="Times New Roman"/>
      <w:b/>
      <w:bCs/>
      <w:caps/>
      <w:kern w:val="32"/>
      <w:sz w:val="28"/>
      <w:szCs w:val="32"/>
      <w:lang w:eastAsia="en-US"/>
    </w:rPr>
  </w:style>
  <w:style w:type="character" w:customStyle="1" w:styleId="20">
    <w:name w:val="Заголовок 2 Знак"/>
    <w:link w:val="2"/>
    <w:rsid w:val="0043595E"/>
    <w:rPr>
      <w:rFonts w:eastAsia="Times New Roman"/>
      <w:b/>
      <w:bCs/>
      <w:iCs/>
      <w:sz w:val="24"/>
      <w:szCs w:val="28"/>
      <w:lang w:eastAsia="en-US"/>
    </w:rPr>
  </w:style>
  <w:style w:type="character" w:customStyle="1" w:styleId="31">
    <w:name w:val="Заголовок 3 Знак"/>
    <w:link w:val="30"/>
    <w:rsid w:val="00B6480A"/>
    <w:rPr>
      <w:rFonts w:eastAsia="Times New Roman"/>
      <w:b/>
      <w:bCs/>
      <w:i/>
      <w:sz w:val="24"/>
      <w:szCs w:val="26"/>
      <w:lang w:eastAsia="en-US"/>
    </w:rPr>
  </w:style>
  <w:style w:type="paragraph" w:customStyle="1" w:styleId="a6">
    <w:name w:val="Код"/>
    <w:basedOn w:val="a0"/>
    <w:link w:val="a7"/>
    <w:qFormat/>
    <w:rsid w:val="00C67A73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2F2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240" w:after="120" w:line="240" w:lineRule="auto"/>
      <w:ind w:firstLine="0"/>
      <w:jc w:val="left"/>
    </w:pPr>
    <w:rPr>
      <w:rFonts w:ascii="Lucida Console" w:hAnsi="Lucida Console"/>
      <w:sz w:val="18"/>
    </w:rPr>
  </w:style>
  <w:style w:type="paragraph" w:customStyle="1" w:styleId="a8">
    <w:name w:val="Рисунок"/>
    <w:basedOn w:val="a0"/>
    <w:next w:val="a0"/>
    <w:qFormat/>
    <w:rsid w:val="00C67A73"/>
    <w:pPr>
      <w:spacing w:before="120" w:after="120" w:line="240" w:lineRule="auto"/>
      <w:ind w:firstLine="0"/>
      <w:jc w:val="center"/>
    </w:pPr>
  </w:style>
  <w:style w:type="paragraph" w:customStyle="1" w:styleId="a9">
    <w:name w:val="Подрис"/>
    <w:basedOn w:val="a8"/>
    <w:next w:val="a0"/>
    <w:qFormat/>
    <w:rsid w:val="00C67A73"/>
    <w:pPr>
      <w:spacing w:before="0" w:after="240"/>
    </w:pPr>
  </w:style>
  <w:style w:type="paragraph" w:styleId="aa">
    <w:name w:val="header"/>
    <w:basedOn w:val="a0"/>
    <w:link w:val="ab"/>
    <w:uiPriority w:val="99"/>
    <w:unhideWhenUsed/>
    <w:rsid w:val="00F0067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00676"/>
    <w:rPr>
      <w:rFonts w:ascii="Times New Roman" w:hAnsi="Times New Roman"/>
      <w:sz w:val="24"/>
      <w:szCs w:val="22"/>
      <w:lang w:eastAsia="en-US"/>
    </w:rPr>
  </w:style>
  <w:style w:type="paragraph" w:styleId="ac">
    <w:name w:val="footer"/>
    <w:basedOn w:val="a0"/>
    <w:link w:val="ad"/>
    <w:uiPriority w:val="99"/>
    <w:unhideWhenUsed/>
    <w:rsid w:val="00F0067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00676"/>
    <w:rPr>
      <w:rFonts w:ascii="Times New Roman" w:hAnsi="Times New Roman"/>
      <w:sz w:val="24"/>
      <w:szCs w:val="22"/>
      <w:lang w:eastAsia="en-US"/>
    </w:rPr>
  </w:style>
  <w:style w:type="character" w:customStyle="1" w:styleId="40">
    <w:name w:val="Заголовок 4 Знак"/>
    <w:link w:val="4"/>
    <w:rsid w:val="00B6480A"/>
    <w:rPr>
      <w:rFonts w:eastAsia="Times New Roman"/>
      <w:bCs/>
      <w:sz w:val="24"/>
      <w:szCs w:val="28"/>
      <w:u w:val="single"/>
      <w:lang w:eastAsia="en-US"/>
    </w:rPr>
  </w:style>
  <w:style w:type="character" w:customStyle="1" w:styleId="51">
    <w:name w:val="Заголовок 5 Знак"/>
    <w:link w:val="50"/>
    <w:rsid w:val="006A070B"/>
    <w:rPr>
      <w:rFonts w:ascii="Cambria" w:eastAsia="Times New Roman" w:hAnsi="Cambria" w:cs="Times New Roman"/>
      <w:color w:val="243F60"/>
      <w:sz w:val="24"/>
      <w:szCs w:val="22"/>
      <w:lang w:eastAsia="en-US"/>
    </w:rPr>
  </w:style>
  <w:style w:type="character" w:customStyle="1" w:styleId="60">
    <w:name w:val="Заголовок 6 Знак"/>
    <w:link w:val="6"/>
    <w:rsid w:val="00C67A73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C67A73"/>
    <w:rPr>
      <w:rFonts w:ascii="Calibri" w:eastAsia="Times New Roman" w:hAnsi="Calibri" w:cs="Times New Roman"/>
      <w:lang w:eastAsia="en-US"/>
    </w:rPr>
  </w:style>
  <w:style w:type="character" w:customStyle="1" w:styleId="80">
    <w:name w:val="Заголовок 8 Знак"/>
    <w:link w:val="8"/>
    <w:uiPriority w:val="9"/>
    <w:semiHidden/>
    <w:rsid w:val="00C67A73"/>
    <w:rPr>
      <w:rFonts w:ascii="Calibri" w:eastAsia="Times New Roman" w:hAnsi="Calibri" w:cs="Times New Roman"/>
      <w:i/>
      <w:iCs/>
      <w:lang w:eastAsia="en-US"/>
    </w:rPr>
  </w:style>
  <w:style w:type="character" w:customStyle="1" w:styleId="90">
    <w:name w:val="Заголовок 9 Знак"/>
    <w:link w:val="9"/>
    <w:uiPriority w:val="9"/>
    <w:semiHidden/>
    <w:rsid w:val="00C67A73"/>
    <w:rPr>
      <w:rFonts w:ascii="Cambria" w:eastAsia="Times New Roman" w:hAnsi="Cambria" w:cs="Times New Roman"/>
      <w:sz w:val="22"/>
      <w:szCs w:val="22"/>
      <w:lang w:eastAsia="en-US"/>
    </w:rPr>
  </w:style>
  <w:style w:type="character" w:styleId="ae">
    <w:name w:val="Hyperlink"/>
    <w:uiPriority w:val="99"/>
    <w:unhideWhenUsed/>
    <w:rsid w:val="00812A75"/>
    <w:rPr>
      <w:color w:val="0000FF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812A75"/>
    <w:pPr>
      <w:ind w:firstLine="0"/>
    </w:pPr>
    <w:rPr>
      <w:caps/>
    </w:rPr>
  </w:style>
  <w:style w:type="paragraph" w:styleId="21">
    <w:name w:val="toc 2"/>
    <w:basedOn w:val="a0"/>
    <w:next w:val="a0"/>
    <w:autoRedefine/>
    <w:uiPriority w:val="39"/>
    <w:unhideWhenUsed/>
    <w:rsid w:val="00812A75"/>
    <w:pPr>
      <w:ind w:firstLine="0"/>
    </w:pPr>
  </w:style>
  <w:style w:type="paragraph" w:styleId="32">
    <w:name w:val="toc 3"/>
    <w:basedOn w:val="a0"/>
    <w:next w:val="a0"/>
    <w:autoRedefine/>
    <w:uiPriority w:val="39"/>
    <w:unhideWhenUsed/>
    <w:rsid w:val="00812A75"/>
    <w:pPr>
      <w:ind w:firstLine="0"/>
    </w:pPr>
  </w:style>
  <w:style w:type="paragraph" w:styleId="41">
    <w:name w:val="toc 4"/>
    <w:basedOn w:val="a0"/>
    <w:next w:val="a0"/>
    <w:autoRedefine/>
    <w:uiPriority w:val="39"/>
    <w:semiHidden/>
    <w:unhideWhenUsed/>
    <w:rsid w:val="00812A75"/>
    <w:pPr>
      <w:ind w:left="720"/>
    </w:pPr>
  </w:style>
  <w:style w:type="paragraph" w:styleId="af">
    <w:name w:val="TOC Heading"/>
    <w:basedOn w:val="1"/>
    <w:next w:val="a0"/>
    <w:uiPriority w:val="39"/>
    <w:qFormat/>
    <w:rsid w:val="00C67A73"/>
    <w:pPr>
      <w:keepLines/>
      <w:numPr>
        <w:numId w:val="0"/>
      </w:numPr>
      <w:spacing w:after="0" w:line="276" w:lineRule="auto"/>
      <w:contextualSpacing w:val="0"/>
      <w:jc w:val="left"/>
      <w:outlineLvl w:val="9"/>
    </w:pPr>
    <w:rPr>
      <w:rFonts w:ascii="Cambria" w:hAnsi="Cambria"/>
      <w:caps w:val="0"/>
      <w:color w:val="365F91"/>
      <w:kern w:val="0"/>
      <w:szCs w:val="28"/>
    </w:rPr>
  </w:style>
  <w:style w:type="paragraph" w:customStyle="1" w:styleId="12">
    <w:name w:val="Заголовок 1 без номера"/>
    <w:basedOn w:val="1"/>
    <w:next w:val="a0"/>
    <w:qFormat/>
    <w:rsid w:val="00E627E8"/>
    <w:pPr>
      <w:numPr>
        <w:numId w:val="0"/>
      </w:numPr>
      <w:outlineLvl w:val="9"/>
    </w:pPr>
  </w:style>
  <w:style w:type="paragraph" w:customStyle="1" w:styleId="af0">
    <w:name w:val="Индекс таблицы"/>
    <w:basedOn w:val="a0"/>
    <w:qFormat/>
    <w:rsid w:val="00C67A73"/>
    <w:pPr>
      <w:spacing w:before="120"/>
      <w:ind w:firstLine="0"/>
      <w:jc w:val="right"/>
    </w:pPr>
    <w:rPr>
      <w:b/>
      <w:color w:val="000000"/>
    </w:rPr>
  </w:style>
  <w:style w:type="paragraph" w:customStyle="1" w:styleId="af1">
    <w:name w:val="Заголовок таблицы"/>
    <w:basedOn w:val="a0"/>
    <w:qFormat/>
    <w:rsid w:val="00C67A73"/>
    <w:pPr>
      <w:spacing w:after="120"/>
      <w:ind w:firstLine="0"/>
      <w:jc w:val="center"/>
    </w:pPr>
    <w:rPr>
      <w:b/>
      <w:color w:val="000000"/>
    </w:rPr>
  </w:style>
  <w:style w:type="table" w:styleId="af2">
    <w:name w:val="Table Grid"/>
    <w:basedOn w:val="a2"/>
    <w:uiPriority w:val="39"/>
    <w:rsid w:val="00101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Таблица"/>
    <w:basedOn w:val="af2"/>
    <w:uiPriority w:val="99"/>
    <w:qFormat/>
    <w:rsid w:val="000F7191"/>
    <w:pPr>
      <w:contextualSpacing/>
    </w:pPr>
    <w:rPr>
      <w:sz w:val="24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none" w:sz="0" w:space="0" w:color="auto"/>
        <w:insideV w:val="none" w:sz="0" w:space="0" w:color="auto"/>
      </w:tblBorders>
      <w:tblCellMar>
        <w:top w:w="85" w:type="dxa"/>
        <w:bottom w:w="85" w:type="dxa"/>
      </w:tblCellMar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left"/>
        <w:outlineLvl w:val="9"/>
      </w:pPr>
      <w:rPr>
        <w:b/>
      </w:rPr>
      <w:tblPr>
        <w:tblCellMar>
          <w:top w:w="57" w:type="dxa"/>
          <w:left w:w="113" w:type="dxa"/>
          <w:bottom w:w="57" w:type="dxa"/>
          <w:right w:w="113" w:type="dxa"/>
        </w:tblCellMar>
      </w:tblPr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</w:style>
  <w:style w:type="table" w:customStyle="1" w:styleId="13">
    <w:name w:val="Светлый список1"/>
    <w:basedOn w:val="a2"/>
    <w:uiPriority w:val="61"/>
    <w:rsid w:val="00101AF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af4">
    <w:name w:val="Текст таблицы"/>
    <w:basedOn w:val="a0"/>
    <w:qFormat/>
    <w:rsid w:val="0025775A"/>
    <w:pPr>
      <w:spacing w:line="240" w:lineRule="auto"/>
      <w:ind w:firstLine="0"/>
      <w:jc w:val="left"/>
    </w:pPr>
    <w:rPr>
      <w:rFonts w:cs="Arial"/>
      <w:color w:val="000000"/>
      <w:szCs w:val="20"/>
    </w:rPr>
  </w:style>
  <w:style w:type="paragraph" w:styleId="af5">
    <w:name w:val="Body Text"/>
    <w:basedOn w:val="a0"/>
    <w:link w:val="af6"/>
    <w:semiHidden/>
    <w:rsid w:val="001772DD"/>
    <w:pPr>
      <w:spacing w:after="120"/>
    </w:pPr>
  </w:style>
  <w:style w:type="character" w:customStyle="1" w:styleId="af6">
    <w:name w:val="Основной текст Знак"/>
    <w:link w:val="af5"/>
    <w:semiHidden/>
    <w:rsid w:val="001772DD"/>
    <w:rPr>
      <w:sz w:val="24"/>
      <w:szCs w:val="22"/>
      <w:lang w:eastAsia="en-US"/>
    </w:rPr>
  </w:style>
  <w:style w:type="paragraph" w:styleId="af7">
    <w:name w:val="Title"/>
    <w:aliases w:val="Знак4"/>
    <w:basedOn w:val="a0"/>
    <w:link w:val="af8"/>
    <w:qFormat/>
    <w:rsid w:val="00300AD0"/>
    <w:pPr>
      <w:autoSpaceDE w:val="0"/>
      <w:autoSpaceDN w:val="0"/>
      <w:spacing w:line="240" w:lineRule="auto"/>
      <w:ind w:firstLine="0"/>
      <w:jc w:val="center"/>
    </w:pPr>
    <w:rPr>
      <w:b/>
      <w:bCs/>
      <w:caps/>
      <w:szCs w:val="24"/>
    </w:rPr>
  </w:style>
  <w:style w:type="character" w:customStyle="1" w:styleId="af8">
    <w:name w:val="Заголовок Знак"/>
    <w:aliases w:val="Знак4 Знак"/>
    <w:link w:val="af7"/>
    <w:rsid w:val="00300AD0"/>
    <w:rPr>
      <w:b/>
      <w:bCs/>
      <w:caps/>
      <w:sz w:val="24"/>
      <w:szCs w:val="24"/>
    </w:rPr>
  </w:style>
  <w:style w:type="paragraph" w:customStyle="1" w:styleId="table">
    <w:name w:val="table"/>
    <w:basedOn w:val="a0"/>
    <w:rsid w:val="001772DD"/>
    <w:pPr>
      <w:ind w:firstLine="0"/>
    </w:pPr>
    <w:rPr>
      <w:rFonts w:eastAsia="Times New Roman"/>
      <w:szCs w:val="24"/>
      <w:lang w:eastAsia="ru-RU"/>
    </w:rPr>
  </w:style>
  <w:style w:type="paragraph" w:customStyle="1" w:styleId="af9">
    <w:name w:val="Заголовок приложения"/>
    <w:basedOn w:val="1"/>
    <w:next w:val="a0"/>
    <w:qFormat/>
    <w:rsid w:val="00CC24BB"/>
    <w:pPr>
      <w:numPr>
        <w:numId w:val="0"/>
      </w:numPr>
      <w:jc w:val="right"/>
    </w:pPr>
  </w:style>
  <w:style w:type="paragraph" w:customStyle="1" w:styleId="Title1">
    <w:name w:val="Title_1"/>
    <w:basedOn w:val="a0"/>
    <w:semiHidden/>
    <w:rsid w:val="00EC2BD1"/>
    <w:pPr>
      <w:autoSpaceDE w:val="0"/>
      <w:autoSpaceDN w:val="0"/>
      <w:ind w:firstLine="0"/>
      <w:jc w:val="center"/>
    </w:pPr>
    <w:rPr>
      <w:rFonts w:eastAsia="Times New Roman"/>
      <w:b/>
      <w:bCs/>
      <w:szCs w:val="24"/>
      <w:lang w:eastAsia="ru-RU"/>
    </w:rPr>
  </w:style>
  <w:style w:type="paragraph" w:customStyle="1" w:styleId="table1">
    <w:name w:val="table_1"/>
    <w:basedOn w:val="a0"/>
    <w:semiHidden/>
    <w:rsid w:val="001772DD"/>
    <w:pPr>
      <w:autoSpaceDE w:val="0"/>
      <w:autoSpaceDN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a">
    <w:name w:val="Подпись под рисунком"/>
    <w:basedOn w:val="a0"/>
    <w:qFormat/>
    <w:rsid w:val="00854B7D"/>
    <w:pPr>
      <w:spacing w:after="120"/>
      <w:contextualSpacing w:val="0"/>
      <w:jc w:val="center"/>
    </w:pPr>
  </w:style>
  <w:style w:type="paragraph" w:customStyle="1" w:styleId="afb">
    <w:name w:val="Большое название"/>
    <w:basedOn w:val="af5"/>
    <w:link w:val="afc"/>
    <w:qFormat/>
    <w:rsid w:val="00221409"/>
    <w:pPr>
      <w:tabs>
        <w:tab w:val="left" w:pos="1260"/>
      </w:tabs>
      <w:spacing w:after="0" w:line="240" w:lineRule="auto"/>
      <w:ind w:right="45" w:firstLine="0"/>
      <w:jc w:val="center"/>
    </w:pPr>
    <w:rPr>
      <w:b/>
      <w:caps/>
      <w:color w:val="000000"/>
      <w:sz w:val="28"/>
      <w:szCs w:val="28"/>
    </w:rPr>
  </w:style>
  <w:style w:type="character" w:customStyle="1" w:styleId="afc">
    <w:name w:val="Большое название Знак"/>
    <w:link w:val="afb"/>
    <w:rsid w:val="00221409"/>
    <w:rPr>
      <w:b/>
      <w:caps/>
      <w:color w:val="000000"/>
      <w:sz w:val="28"/>
      <w:szCs w:val="28"/>
      <w:lang w:eastAsia="en-US"/>
    </w:rPr>
  </w:style>
  <w:style w:type="paragraph" w:customStyle="1" w:styleId="218">
    <w:name w:val="218_маркированный"/>
    <w:basedOn w:val="a"/>
    <w:rsid w:val="00854B7D"/>
    <w:pPr>
      <w:numPr>
        <w:numId w:val="0"/>
      </w:numPr>
      <w:contextualSpacing w:val="0"/>
    </w:pPr>
  </w:style>
  <w:style w:type="paragraph" w:customStyle="1" w:styleId="afd">
    <w:name w:val="Таблица (лист регистрации изменений)"/>
    <w:basedOn w:val="a0"/>
    <w:rsid w:val="00D03788"/>
    <w:pPr>
      <w:ind w:firstLine="0"/>
      <w:contextualSpacing w:val="0"/>
      <w:jc w:val="center"/>
    </w:pPr>
    <w:rPr>
      <w:rFonts w:eastAsia="Times New Roman"/>
      <w:b/>
      <w:bCs/>
      <w:sz w:val="20"/>
      <w:szCs w:val="20"/>
      <w:lang w:eastAsia="ru-RU"/>
    </w:rPr>
  </w:style>
  <w:style w:type="paragraph" w:styleId="a">
    <w:name w:val="List Bullet"/>
    <w:basedOn w:val="a0"/>
    <w:uiPriority w:val="99"/>
    <w:semiHidden/>
    <w:unhideWhenUsed/>
    <w:rsid w:val="00854B7D"/>
    <w:pPr>
      <w:numPr>
        <w:numId w:val="2"/>
      </w:numPr>
    </w:pPr>
  </w:style>
  <w:style w:type="paragraph" w:customStyle="1" w:styleId="ListContinue1">
    <w:name w:val="List Continue 1"/>
    <w:basedOn w:val="a0"/>
    <w:next w:val="22"/>
    <w:uiPriority w:val="99"/>
    <w:rsid w:val="003C51C3"/>
    <w:pPr>
      <w:autoSpaceDE w:val="0"/>
      <w:autoSpaceDN w:val="0"/>
      <w:spacing w:before="30" w:after="60" w:line="240" w:lineRule="auto"/>
      <w:ind w:left="360" w:firstLine="0"/>
      <w:contextualSpacing w:val="0"/>
    </w:pPr>
    <w:rPr>
      <w:rFonts w:eastAsia="Times New Roman"/>
      <w:sz w:val="20"/>
      <w:szCs w:val="20"/>
      <w:lang w:val="en-US" w:eastAsia="ru-RU"/>
    </w:rPr>
  </w:style>
  <w:style w:type="paragraph" w:customStyle="1" w:styleId="ListBullet0">
    <w:name w:val="List Bullet 0"/>
    <w:basedOn w:val="a0"/>
    <w:next w:val="a0"/>
    <w:autoRedefine/>
    <w:uiPriority w:val="99"/>
    <w:rsid w:val="003C51C3"/>
    <w:pPr>
      <w:numPr>
        <w:numId w:val="1"/>
      </w:numPr>
      <w:autoSpaceDE w:val="0"/>
      <w:autoSpaceDN w:val="0"/>
      <w:spacing w:line="240" w:lineRule="auto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23">
    <w:name w:val="List Bullet 2"/>
    <w:basedOn w:val="a0"/>
    <w:next w:val="3"/>
    <w:autoRedefine/>
    <w:uiPriority w:val="99"/>
    <w:rsid w:val="003C51C3"/>
    <w:pPr>
      <w:tabs>
        <w:tab w:val="num" w:pos="1080"/>
      </w:tabs>
      <w:autoSpaceDE w:val="0"/>
      <w:autoSpaceDN w:val="0"/>
      <w:spacing w:line="240" w:lineRule="auto"/>
      <w:ind w:left="1080" w:hanging="360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42">
    <w:name w:val="List Bullet 4"/>
    <w:basedOn w:val="a0"/>
    <w:next w:val="5"/>
    <w:autoRedefine/>
    <w:uiPriority w:val="99"/>
    <w:rsid w:val="003C51C3"/>
    <w:pPr>
      <w:tabs>
        <w:tab w:val="num" w:pos="1800"/>
      </w:tabs>
      <w:autoSpaceDE w:val="0"/>
      <w:autoSpaceDN w:val="0"/>
      <w:spacing w:line="240" w:lineRule="auto"/>
      <w:ind w:left="1800" w:hanging="360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22">
    <w:name w:val="List Continue 2"/>
    <w:basedOn w:val="a0"/>
    <w:uiPriority w:val="99"/>
    <w:semiHidden/>
    <w:unhideWhenUsed/>
    <w:rsid w:val="003C51C3"/>
    <w:pPr>
      <w:spacing w:after="120"/>
      <w:ind w:left="566"/>
    </w:pPr>
  </w:style>
  <w:style w:type="paragraph" w:styleId="3">
    <w:name w:val="List Bullet 3"/>
    <w:basedOn w:val="a0"/>
    <w:uiPriority w:val="99"/>
    <w:semiHidden/>
    <w:unhideWhenUsed/>
    <w:rsid w:val="003C51C3"/>
    <w:pPr>
      <w:numPr>
        <w:numId w:val="3"/>
      </w:numPr>
    </w:pPr>
  </w:style>
  <w:style w:type="paragraph" w:styleId="5">
    <w:name w:val="List Bullet 5"/>
    <w:basedOn w:val="a0"/>
    <w:uiPriority w:val="99"/>
    <w:semiHidden/>
    <w:unhideWhenUsed/>
    <w:rsid w:val="003C51C3"/>
    <w:pPr>
      <w:numPr>
        <w:numId w:val="4"/>
      </w:numPr>
    </w:pPr>
  </w:style>
  <w:style w:type="character" w:customStyle="1" w:styleId="a7">
    <w:name w:val="Код Знак"/>
    <w:link w:val="a6"/>
    <w:rsid w:val="005A25B0"/>
    <w:rPr>
      <w:rFonts w:ascii="Lucida Console" w:hAnsi="Lucida Console"/>
      <w:sz w:val="18"/>
      <w:szCs w:val="22"/>
      <w:shd w:val="clear" w:color="auto" w:fill="F2F2F2"/>
      <w:lang w:eastAsia="en-US"/>
    </w:rPr>
  </w:style>
  <w:style w:type="paragraph" w:styleId="afe">
    <w:name w:val="Balloon Text"/>
    <w:basedOn w:val="a0"/>
    <w:link w:val="aff"/>
    <w:uiPriority w:val="99"/>
    <w:semiHidden/>
    <w:unhideWhenUsed/>
    <w:rsid w:val="005A25B0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5A25B0"/>
    <w:rPr>
      <w:rFonts w:ascii="Tahoma" w:hAnsi="Tahoma" w:cs="Tahoma"/>
      <w:sz w:val="16"/>
      <w:szCs w:val="16"/>
      <w:lang w:eastAsia="en-US"/>
    </w:rPr>
  </w:style>
  <w:style w:type="character" w:styleId="aff0">
    <w:name w:val="annotation reference"/>
    <w:uiPriority w:val="99"/>
    <w:semiHidden/>
    <w:unhideWhenUsed/>
    <w:rsid w:val="005A25B0"/>
    <w:rPr>
      <w:sz w:val="16"/>
      <w:szCs w:val="16"/>
    </w:rPr>
  </w:style>
  <w:style w:type="paragraph" w:styleId="aff1">
    <w:name w:val="annotation text"/>
    <w:basedOn w:val="a0"/>
    <w:link w:val="aff2"/>
    <w:uiPriority w:val="99"/>
    <w:semiHidden/>
    <w:unhideWhenUsed/>
    <w:rsid w:val="005A25B0"/>
    <w:rPr>
      <w:sz w:val="20"/>
      <w:szCs w:val="20"/>
    </w:rPr>
  </w:style>
  <w:style w:type="character" w:customStyle="1" w:styleId="aff2">
    <w:name w:val="Текст примечания Знак"/>
    <w:link w:val="aff1"/>
    <w:uiPriority w:val="99"/>
    <w:semiHidden/>
    <w:rsid w:val="005A25B0"/>
    <w:rPr>
      <w:lang w:eastAsia="en-US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A25B0"/>
    <w:rPr>
      <w:b/>
      <w:bCs/>
    </w:rPr>
  </w:style>
  <w:style w:type="character" w:customStyle="1" w:styleId="aff4">
    <w:name w:val="Тема примечания Знак"/>
    <w:link w:val="aff3"/>
    <w:uiPriority w:val="99"/>
    <w:semiHidden/>
    <w:rsid w:val="005A25B0"/>
    <w:rPr>
      <w:b/>
      <w:bCs/>
      <w:lang w:eastAsia="en-US"/>
    </w:rPr>
  </w:style>
  <w:style w:type="paragraph" w:styleId="aff5">
    <w:name w:val="Document Map"/>
    <w:basedOn w:val="a0"/>
    <w:link w:val="aff6"/>
    <w:uiPriority w:val="99"/>
    <w:semiHidden/>
    <w:unhideWhenUsed/>
    <w:rsid w:val="008C613E"/>
    <w:rPr>
      <w:rFonts w:ascii="Tahoma" w:hAnsi="Tahoma"/>
      <w:sz w:val="16"/>
      <w:szCs w:val="16"/>
    </w:rPr>
  </w:style>
  <w:style w:type="character" w:customStyle="1" w:styleId="aff6">
    <w:name w:val="Схема документа Знак"/>
    <w:link w:val="aff5"/>
    <w:uiPriority w:val="99"/>
    <w:semiHidden/>
    <w:rsid w:val="008C613E"/>
    <w:rPr>
      <w:rFonts w:ascii="Tahoma" w:hAnsi="Tahoma" w:cs="Tahoma"/>
      <w:sz w:val="16"/>
      <w:szCs w:val="16"/>
      <w:lang w:eastAsia="en-US"/>
    </w:rPr>
  </w:style>
  <w:style w:type="paragraph" w:customStyle="1" w:styleId="aff7">
    <w:name w:val="Просто текст"/>
    <w:basedOn w:val="a0"/>
    <w:rsid w:val="00774B19"/>
    <w:pPr>
      <w:contextualSpacing w:val="0"/>
    </w:pPr>
    <w:rPr>
      <w:rFonts w:eastAsia="Times New Roman"/>
      <w:szCs w:val="24"/>
      <w:lang w:eastAsia="ru-RU"/>
    </w:rPr>
  </w:style>
  <w:style w:type="character" w:customStyle="1" w:styleId="aff8">
    <w:name w:val="Подзаголовок Знак"/>
    <w:aliases w:val="Знак1 Знак"/>
    <w:link w:val="aff9"/>
    <w:locked/>
    <w:rsid w:val="002D7218"/>
    <w:rPr>
      <w:rFonts w:ascii="Cambria" w:hAnsi="Cambria"/>
      <w:sz w:val="24"/>
      <w:szCs w:val="24"/>
      <w:lang w:val="en-US" w:eastAsia="en-US" w:bidi="en-US"/>
    </w:rPr>
  </w:style>
  <w:style w:type="paragraph" w:styleId="aff9">
    <w:name w:val="Subtitle"/>
    <w:aliases w:val="Знак1"/>
    <w:basedOn w:val="a0"/>
    <w:next w:val="a0"/>
    <w:link w:val="aff8"/>
    <w:qFormat/>
    <w:rsid w:val="002D7218"/>
    <w:pPr>
      <w:spacing w:after="60" w:line="240" w:lineRule="auto"/>
      <w:ind w:firstLine="0"/>
      <w:jc w:val="center"/>
      <w:outlineLvl w:val="1"/>
    </w:pPr>
    <w:rPr>
      <w:rFonts w:ascii="Cambria" w:hAnsi="Cambria"/>
      <w:szCs w:val="24"/>
      <w:lang w:val="en-US" w:bidi="en-US"/>
    </w:rPr>
  </w:style>
  <w:style w:type="character" w:customStyle="1" w:styleId="14">
    <w:name w:val="Подзаголовок Знак1"/>
    <w:uiPriority w:val="11"/>
    <w:rsid w:val="002D7218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textall">
    <w:name w:val="text_all"/>
    <w:basedOn w:val="a0"/>
    <w:semiHidden/>
    <w:rsid w:val="002D7218"/>
    <w:pPr>
      <w:ind w:firstLine="369"/>
    </w:pPr>
    <w:rPr>
      <w:rFonts w:eastAsia="Times New Roman"/>
      <w:szCs w:val="24"/>
    </w:rPr>
  </w:style>
  <w:style w:type="paragraph" w:customStyle="1" w:styleId="Tablepodpisi">
    <w:name w:val="Table_podpisi"/>
    <w:basedOn w:val="a0"/>
    <w:semiHidden/>
    <w:rsid w:val="002D7218"/>
    <w:pPr>
      <w:ind w:firstLine="0"/>
      <w:jc w:val="center"/>
    </w:pPr>
    <w:rPr>
      <w:rFonts w:ascii="Arial" w:eastAsia="Times New Roman" w:hAnsi="Arial" w:cs="Arial"/>
      <w:b/>
      <w:bCs/>
      <w:i/>
      <w:iCs/>
      <w:sz w:val="20"/>
      <w:szCs w:val="20"/>
    </w:rPr>
  </w:style>
  <w:style w:type="paragraph" w:styleId="affa">
    <w:name w:val="footnote text"/>
    <w:basedOn w:val="a0"/>
    <w:link w:val="affb"/>
    <w:uiPriority w:val="99"/>
    <w:semiHidden/>
    <w:unhideWhenUsed/>
    <w:rsid w:val="00AC0895"/>
    <w:pPr>
      <w:spacing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fb">
    <w:name w:val="Текст сноски Знак"/>
    <w:basedOn w:val="a1"/>
    <w:link w:val="affa"/>
    <w:uiPriority w:val="99"/>
    <w:semiHidden/>
    <w:rsid w:val="00AC0895"/>
    <w:rPr>
      <w:rFonts w:asciiTheme="minorHAnsi" w:eastAsiaTheme="minorHAnsi" w:hAnsiTheme="minorHAnsi" w:cstheme="minorBidi"/>
      <w:lang w:eastAsia="en-US"/>
    </w:rPr>
  </w:style>
  <w:style w:type="character" w:styleId="affc">
    <w:name w:val="footnote reference"/>
    <w:basedOn w:val="a1"/>
    <w:uiPriority w:val="99"/>
    <w:semiHidden/>
    <w:unhideWhenUsed/>
    <w:rsid w:val="00AC0895"/>
    <w:rPr>
      <w:vertAlign w:val="superscript"/>
    </w:rPr>
  </w:style>
  <w:style w:type="paragraph" w:customStyle="1" w:styleId="Default">
    <w:name w:val="Default"/>
    <w:rsid w:val="00421009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affd">
    <w:name w:val="caption"/>
    <w:basedOn w:val="a0"/>
    <w:next w:val="a0"/>
    <w:uiPriority w:val="35"/>
    <w:unhideWhenUsed/>
    <w:qFormat/>
    <w:rsid w:val="003740C1"/>
    <w:pPr>
      <w:spacing w:after="20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5">
    <w:name w:val="Абзац списка Знак"/>
    <w:link w:val="a4"/>
    <w:uiPriority w:val="34"/>
    <w:rsid w:val="003740C1"/>
    <w:rPr>
      <w:sz w:val="24"/>
      <w:szCs w:val="22"/>
      <w:lang w:eastAsia="en-US"/>
    </w:rPr>
  </w:style>
  <w:style w:type="paragraph" w:styleId="affe">
    <w:name w:val="No Spacing"/>
    <w:uiPriority w:val="1"/>
    <w:qFormat/>
    <w:rsid w:val="003740C1"/>
    <w:rPr>
      <w:rFonts w:eastAsia="Times New Roman"/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374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740C1"/>
    <w:rPr>
      <w:rFonts w:ascii="Courier New" w:eastAsia="Times New Roman" w:hAnsi="Courier New" w:cs="Courier New"/>
    </w:rPr>
  </w:style>
  <w:style w:type="table" w:customStyle="1" w:styleId="NormalTable0">
    <w:name w:val="Normal Table0"/>
    <w:rsid w:val="00D27536"/>
    <w:rPr>
      <w:rFonts w:eastAsia="Times New Roman"/>
      <w:color w:val="000000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4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">
    <w:name w:val="Normal (Web)"/>
    <w:basedOn w:val="a0"/>
    <w:uiPriority w:val="99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Cs w:val="24"/>
      <w:lang w:eastAsia="ru-RU"/>
    </w:rPr>
  </w:style>
  <w:style w:type="paragraph" w:customStyle="1" w:styleId="ABKW">
    <w:name w:val="ABKW"/>
    <w:basedOn w:val="a0"/>
    <w:rsid w:val="00D27536"/>
    <w:pPr>
      <w:spacing w:before="120" w:after="120" w:line="240" w:lineRule="auto"/>
      <w:ind w:firstLine="0"/>
      <w:contextualSpacing w:val="0"/>
      <w:jc w:val="left"/>
    </w:pPr>
    <w:rPr>
      <w:rFonts w:eastAsia="Times New Roman"/>
      <w:szCs w:val="24"/>
      <w:lang w:val="en-US"/>
    </w:rPr>
  </w:style>
  <w:style w:type="paragraph" w:customStyle="1" w:styleId="AU">
    <w:name w:val="AU"/>
    <w:basedOn w:val="a0"/>
    <w:rsid w:val="00D27536"/>
    <w:pPr>
      <w:spacing w:before="120" w:after="120" w:line="240" w:lineRule="auto"/>
      <w:ind w:firstLine="0"/>
      <w:contextualSpacing w:val="0"/>
      <w:jc w:val="left"/>
    </w:pPr>
    <w:rPr>
      <w:rFonts w:eastAsia="Times New Roman"/>
      <w:color w:val="00823B"/>
      <w:sz w:val="32"/>
      <w:szCs w:val="24"/>
      <w:lang w:val="en-US"/>
    </w:rPr>
  </w:style>
  <w:style w:type="table" w:customStyle="1" w:styleId="16">
    <w:name w:val="Сетка таблицы1"/>
    <w:basedOn w:val="a2"/>
    <w:uiPriority w:val="59"/>
    <w:rsid w:val="00D27536"/>
    <w:rPr>
      <w:rFonts w:ascii="Calibri" w:eastAsia="Times New Roma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0">
    <w:name w:val="Placeholder Text"/>
    <w:basedOn w:val="a1"/>
    <w:uiPriority w:val="99"/>
    <w:semiHidden/>
    <w:rsid w:val="00D27536"/>
    <w:rPr>
      <w:color w:val="808080"/>
    </w:rPr>
  </w:style>
  <w:style w:type="paragraph" w:customStyle="1" w:styleId="ConsPlusNormal">
    <w:name w:val="ConsPlusNormal"/>
    <w:rsid w:val="00D27536"/>
    <w:pPr>
      <w:widowControl w:val="0"/>
      <w:autoSpaceDE w:val="0"/>
      <w:autoSpaceDN w:val="0"/>
    </w:pPr>
    <w:rPr>
      <w:rFonts w:ascii="Calibri" w:eastAsia="Times New Roman" w:hAnsi="Calibri" w:cs="Calibri"/>
      <w:sz w:val="22"/>
    </w:rPr>
  </w:style>
  <w:style w:type="character" w:customStyle="1" w:styleId="apple-tab-span">
    <w:name w:val="apple-tab-span"/>
    <w:basedOn w:val="a1"/>
    <w:rsid w:val="00D27536"/>
  </w:style>
  <w:style w:type="paragraph" w:customStyle="1" w:styleId="25">
    <w:name w:val="Приложение_Заголовок2"/>
    <w:basedOn w:val="2"/>
    <w:qFormat/>
    <w:rsid w:val="00D27536"/>
    <w:pPr>
      <w:keepLines/>
      <w:numPr>
        <w:ilvl w:val="0"/>
        <w:numId w:val="0"/>
      </w:numPr>
      <w:tabs>
        <w:tab w:val="left" w:pos="1418"/>
      </w:tabs>
      <w:overflowPunct w:val="0"/>
      <w:autoSpaceDE w:val="0"/>
      <w:autoSpaceDN w:val="0"/>
      <w:adjustRightInd w:val="0"/>
      <w:ind w:firstLine="709"/>
      <w:textAlignment w:val="baseline"/>
    </w:pPr>
    <w:rPr>
      <w:bCs w:val="0"/>
      <w:iCs w:val="0"/>
      <w:kern w:val="28"/>
      <w:szCs w:val="24"/>
      <w:lang w:val="x-none" w:eastAsia="ru-RU"/>
    </w:rPr>
  </w:style>
  <w:style w:type="paragraph" w:customStyle="1" w:styleId="afff1">
    <w:name w:val="Гост абзац"/>
    <w:basedOn w:val="a0"/>
    <w:link w:val="afff2"/>
    <w:qFormat/>
    <w:rsid w:val="00D27536"/>
    <w:pPr>
      <w:ind w:firstLine="851"/>
      <w:contextualSpacing w:val="0"/>
      <w:jc w:val="left"/>
    </w:pPr>
    <w:rPr>
      <w:rFonts w:eastAsia="Times New Roman"/>
      <w:szCs w:val="24"/>
      <w:lang w:eastAsia="ru-RU"/>
    </w:rPr>
  </w:style>
  <w:style w:type="character" w:customStyle="1" w:styleId="afff2">
    <w:name w:val="Гост абзац Знак"/>
    <w:link w:val="afff1"/>
    <w:rsid w:val="00D27536"/>
    <w:rPr>
      <w:rFonts w:eastAsia="Times New Roman"/>
      <w:sz w:val="24"/>
      <w:szCs w:val="24"/>
    </w:rPr>
  </w:style>
  <w:style w:type="character" w:customStyle="1" w:styleId="sentence">
    <w:name w:val="sentence"/>
    <w:basedOn w:val="a1"/>
    <w:rsid w:val="00D27536"/>
  </w:style>
  <w:style w:type="character" w:customStyle="1" w:styleId="label">
    <w:name w:val="label"/>
    <w:basedOn w:val="a1"/>
    <w:rsid w:val="00D27536"/>
  </w:style>
  <w:style w:type="character" w:customStyle="1" w:styleId="sc51">
    <w:name w:val="sc51"/>
    <w:basedOn w:val="a1"/>
    <w:rsid w:val="00D2753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D2753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1">
    <w:name w:val="sc11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D2753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a1"/>
    <w:rsid w:val="00D2753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D27536"/>
    <w:rPr>
      <w:rFonts w:ascii="Courier New" w:hAnsi="Courier New" w:cs="Courier New" w:hint="default"/>
      <w:color w:val="008000"/>
      <w:sz w:val="20"/>
      <w:szCs w:val="20"/>
    </w:rPr>
  </w:style>
  <w:style w:type="paragraph" w:customStyle="1" w:styleId="msonormal0">
    <w:name w:val="msonormal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Cs w:val="24"/>
      <w:lang w:eastAsia="ru-RU"/>
    </w:rPr>
  </w:style>
  <w:style w:type="paragraph" w:customStyle="1" w:styleId="sc4">
    <w:name w:val="sc4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00"/>
      <w:szCs w:val="24"/>
      <w:lang w:eastAsia="ru-RU"/>
    </w:rPr>
  </w:style>
  <w:style w:type="paragraph" w:customStyle="1" w:styleId="sc6">
    <w:name w:val="sc6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808080"/>
      <w:szCs w:val="24"/>
      <w:lang w:eastAsia="ru-RU"/>
    </w:rPr>
  </w:style>
  <w:style w:type="paragraph" w:customStyle="1" w:styleId="sc10">
    <w:name w:val="sc10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b/>
      <w:bCs/>
      <w:szCs w:val="24"/>
      <w:lang w:eastAsia="ru-RU"/>
    </w:rPr>
  </w:style>
  <w:style w:type="character" w:customStyle="1" w:styleId="sc01">
    <w:name w:val="sc01"/>
    <w:basedOn w:val="a1"/>
    <w:rsid w:val="00D27536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61">
    <w:name w:val="sc61"/>
    <w:basedOn w:val="a1"/>
    <w:rsid w:val="00D27536"/>
    <w:rPr>
      <w:rFonts w:ascii="Courier New" w:hAnsi="Courier New" w:cs="Courier New" w:hint="default"/>
      <w:color w:val="808080"/>
      <w:sz w:val="20"/>
      <w:szCs w:val="20"/>
      <w:shd w:val="clear" w:color="auto" w:fill="F2F4FF"/>
    </w:rPr>
  </w:style>
  <w:style w:type="character" w:customStyle="1" w:styleId="sc13">
    <w:name w:val="sc13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styleId="afff3">
    <w:name w:val="Unresolved Mention"/>
    <w:basedOn w:val="a1"/>
    <w:uiPriority w:val="99"/>
    <w:semiHidden/>
    <w:unhideWhenUsed/>
    <w:rsid w:val="00D27536"/>
    <w:rPr>
      <w:color w:val="808080"/>
      <w:shd w:val="clear" w:color="auto" w:fill="E6E6E6"/>
    </w:rPr>
  </w:style>
  <w:style w:type="character" w:styleId="HTML1">
    <w:name w:val="HTML Typewriter"/>
    <w:basedOn w:val="a1"/>
    <w:uiPriority w:val="99"/>
    <w:semiHidden/>
    <w:unhideWhenUsed/>
    <w:rsid w:val="00D27536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1"/>
    <w:rsid w:val="00D27536"/>
  </w:style>
  <w:style w:type="character" w:customStyle="1" w:styleId="token">
    <w:name w:val="token"/>
    <w:basedOn w:val="a1"/>
    <w:rsid w:val="00D27536"/>
  </w:style>
  <w:style w:type="character" w:styleId="HTML2">
    <w:name w:val="HTML Code"/>
    <w:basedOn w:val="a1"/>
    <w:uiPriority w:val="99"/>
    <w:semiHidden/>
    <w:unhideWhenUsed/>
    <w:rsid w:val="00D27536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1"/>
    <w:rsid w:val="00D27536"/>
  </w:style>
  <w:style w:type="character" w:customStyle="1" w:styleId="setting">
    <w:name w:val="setting"/>
    <w:basedOn w:val="a1"/>
    <w:rsid w:val="00D27536"/>
  </w:style>
  <w:style w:type="character" w:customStyle="1" w:styleId="value">
    <w:name w:val="value"/>
    <w:basedOn w:val="a1"/>
    <w:rsid w:val="00D27536"/>
  </w:style>
  <w:style w:type="character" w:customStyle="1" w:styleId="operator">
    <w:name w:val="operator"/>
    <w:basedOn w:val="a1"/>
    <w:rsid w:val="00D27536"/>
  </w:style>
  <w:style w:type="character" w:customStyle="1" w:styleId="string">
    <w:name w:val="string"/>
    <w:basedOn w:val="a1"/>
    <w:rsid w:val="00D27536"/>
  </w:style>
  <w:style w:type="character" w:customStyle="1" w:styleId="comment">
    <w:name w:val="comment"/>
    <w:basedOn w:val="a1"/>
    <w:rsid w:val="00D27536"/>
  </w:style>
  <w:style w:type="character" w:customStyle="1" w:styleId="number">
    <w:name w:val="number"/>
    <w:basedOn w:val="a1"/>
    <w:rsid w:val="00D27536"/>
  </w:style>
  <w:style w:type="character" w:customStyle="1" w:styleId="hljs-comment">
    <w:name w:val="hljs-comment"/>
    <w:basedOn w:val="a1"/>
    <w:rsid w:val="00D27536"/>
  </w:style>
  <w:style w:type="character" w:customStyle="1" w:styleId="hljs-function">
    <w:name w:val="hljs-function"/>
    <w:basedOn w:val="a1"/>
    <w:rsid w:val="00D27536"/>
  </w:style>
  <w:style w:type="character" w:customStyle="1" w:styleId="hljs-keyword">
    <w:name w:val="hljs-keyword"/>
    <w:basedOn w:val="a1"/>
    <w:rsid w:val="00D27536"/>
  </w:style>
  <w:style w:type="character" w:customStyle="1" w:styleId="hljs-title">
    <w:name w:val="hljs-title"/>
    <w:basedOn w:val="a1"/>
    <w:rsid w:val="00D27536"/>
  </w:style>
  <w:style w:type="character" w:customStyle="1" w:styleId="hljs-params">
    <w:name w:val="hljs-params"/>
    <w:basedOn w:val="a1"/>
    <w:rsid w:val="00D27536"/>
  </w:style>
  <w:style w:type="character" w:customStyle="1" w:styleId="hljs-string">
    <w:name w:val="hljs-string"/>
    <w:basedOn w:val="a1"/>
    <w:rsid w:val="00D27536"/>
  </w:style>
  <w:style w:type="character" w:customStyle="1" w:styleId="hljs-attribute">
    <w:name w:val="hljs-attribute"/>
    <w:basedOn w:val="a1"/>
    <w:rsid w:val="00D27536"/>
  </w:style>
  <w:style w:type="character" w:customStyle="1" w:styleId="hljs-number">
    <w:name w:val="hljs-number"/>
    <w:basedOn w:val="a1"/>
    <w:rsid w:val="00D27536"/>
  </w:style>
  <w:style w:type="character" w:customStyle="1" w:styleId="hljs-section">
    <w:name w:val="hljs-section"/>
    <w:basedOn w:val="a1"/>
    <w:rsid w:val="00D27536"/>
  </w:style>
  <w:style w:type="paragraph" w:customStyle="1" w:styleId="sc1">
    <w:name w:val="sc1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008000"/>
      <w:szCs w:val="24"/>
      <w:lang w:eastAsia="ru-RU"/>
    </w:rPr>
  </w:style>
  <w:style w:type="paragraph" w:customStyle="1" w:styleId="sc2">
    <w:name w:val="sc2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00"/>
      <w:szCs w:val="24"/>
      <w:lang w:eastAsia="ru-RU"/>
    </w:rPr>
  </w:style>
  <w:style w:type="paragraph" w:customStyle="1" w:styleId="sc3">
    <w:name w:val="sc3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808080"/>
      <w:szCs w:val="24"/>
      <w:lang w:eastAsia="ru-RU"/>
    </w:rPr>
  </w:style>
  <w:style w:type="paragraph" w:customStyle="1" w:styleId="sc5">
    <w:name w:val="sc5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b/>
      <w:bCs/>
      <w:color w:val="0000FF"/>
      <w:szCs w:val="24"/>
      <w:lang w:eastAsia="ru-RU"/>
    </w:rPr>
  </w:style>
  <w:style w:type="paragraph" w:customStyle="1" w:styleId="sc9">
    <w:name w:val="sc9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FF"/>
      <w:szCs w:val="24"/>
      <w:lang w:eastAsia="ru-RU"/>
    </w:rPr>
  </w:style>
  <w:style w:type="paragraph" w:customStyle="1" w:styleId="sc12">
    <w:name w:val="sc12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008000"/>
      <w:szCs w:val="24"/>
      <w:lang w:eastAsia="ru-RU"/>
    </w:rPr>
  </w:style>
  <w:style w:type="character" w:customStyle="1" w:styleId="sc91">
    <w:name w:val="sc91"/>
    <w:basedOn w:val="a1"/>
    <w:rsid w:val="00D27536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31">
    <w:name w:val="sc31"/>
    <w:basedOn w:val="a1"/>
    <w:rsid w:val="00D2753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1">
    <w:name w:val="sc121"/>
    <w:basedOn w:val="a1"/>
    <w:rsid w:val="00D27536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27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57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264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count.mapbox.com/auth/signu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1054;&#1090;&#1095;&#1077;&#1090;&#1099;\218%2011J\II%20&#1090;&#1086;&#1084;\templates\&#1054;&#1087;&#1080;&#1089;&#1072;&#1085;&#1080;&#1077;%20&#1087;&#1088;&#1086;&#1075;&#1088;&#1072;&#1084;&#1084;&#1099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4CFFB-0AD5-4BF0-9DD3-A54EE534B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Описание программы</Template>
  <TotalTime>0</TotalTime>
  <Pages>10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/>
  <cp:lastModifiedBy/>
  <cp:revision>1</cp:revision>
  <dcterms:created xsi:type="dcterms:W3CDTF">2019-12-26T11:22:00Z</dcterms:created>
  <dcterms:modified xsi:type="dcterms:W3CDTF">2020-01-16T04:25:00Z</dcterms:modified>
</cp:coreProperties>
</file>