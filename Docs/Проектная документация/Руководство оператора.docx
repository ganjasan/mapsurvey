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4E15B2" w14:textId="77777777" w:rsidR="002D7218" w:rsidRDefault="002D7218" w:rsidP="002D7218">
      <w:pPr>
        <w:pStyle w:val="afb"/>
        <w:rPr>
          <w:color w:val="auto"/>
        </w:rPr>
      </w:pPr>
      <w:bookmarkStart w:id="0" w:name="_Toc279494841"/>
      <w:bookmarkStart w:id="1" w:name="_Toc279494907"/>
      <w:bookmarkStart w:id="2" w:name="_Toc279516399"/>
      <w:bookmarkStart w:id="3" w:name="_Toc290375321"/>
      <w:bookmarkStart w:id="4" w:name="_Toc290408238"/>
      <w:r>
        <w:rPr>
          <w:color w:val="auto"/>
        </w:rPr>
        <w:t>МИНИСТЕРСТВО ОБРАЗОВАНИЯ И НАУКИ</w:t>
      </w:r>
      <w:bookmarkEnd w:id="0"/>
      <w:bookmarkEnd w:id="1"/>
      <w:bookmarkEnd w:id="2"/>
      <w:bookmarkEnd w:id="3"/>
      <w:bookmarkEnd w:id="4"/>
    </w:p>
    <w:p w14:paraId="20D99626" w14:textId="77777777" w:rsidR="002D7218" w:rsidRDefault="002D7218" w:rsidP="002D7218">
      <w:pPr>
        <w:pStyle w:val="afb"/>
        <w:rPr>
          <w:color w:val="auto"/>
        </w:rPr>
      </w:pPr>
      <w:bookmarkStart w:id="5" w:name="_Toc279494842"/>
      <w:bookmarkStart w:id="6" w:name="_Toc279494908"/>
      <w:bookmarkStart w:id="7" w:name="_Toc279516400"/>
      <w:bookmarkStart w:id="8" w:name="_Toc290375322"/>
      <w:bookmarkStart w:id="9" w:name="_Toc290408239"/>
      <w:r>
        <w:rPr>
          <w:color w:val="auto"/>
        </w:rPr>
        <w:t>РОССИЙСКОЙ ФЕДЕРАЦИИ</w:t>
      </w:r>
      <w:bookmarkEnd w:id="5"/>
      <w:bookmarkEnd w:id="6"/>
      <w:bookmarkEnd w:id="7"/>
      <w:bookmarkEnd w:id="8"/>
      <w:bookmarkEnd w:id="9"/>
    </w:p>
    <w:p w14:paraId="672A6659" w14:textId="77777777" w:rsidR="002D7218" w:rsidRDefault="002D7218" w:rsidP="002D7218">
      <w:pPr>
        <w:pBdr>
          <w:top w:val="single" w:sz="4" w:space="1" w:color="auto"/>
        </w:pBdr>
        <w:spacing w:line="240" w:lineRule="auto"/>
        <w:ind w:firstLine="0"/>
        <w:rPr>
          <w:b/>
          <w:sz w:val="28"/>
          <w:szCs w:val="28"/>
        </w:rPr>
      </w:pP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3836"/>
        <w:gridCol w:w="3836"/>
      </w:tblGrid>
      <w:tr w:rsidR="007D5622" w:rsidRPr="00D015EC" w14:paraId="72394050" w14:textId="77777777" w:rsidTr="00BF1658">
        <w:trPr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7E78EBBD" w14:textId="77777777" w:rsidR="007D5622" w:rsidRPr="00E16BDB" w:rsidRDefault="007D5622" w:rsidP="007D5622">
            <w:pPr>
              <w:pStyle w:val="Title1"/>
              <w:spacing w:line="240" w:lineRule="auto"/>
              <w:jc w:val="both"/>
              <w:rPr>
                <w:highlight w:val="yellow"/>
              </w:rPr>
            </w:pPr>
            <w:bookmarkStart w:id="10" w:name="_Toc215985551"/>
            <w:bookmarkStart w:id="11" w:name="_Toc215985411"/>
            <w:bookmarkStart w:id="12" w:name="_Toc215985228"/>
            <w:r w:rsidRPr="00FF1A28">
              <w:t>УТВЕРЖДАЮ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0A37501D" w14:textId="77777777" w:rsidR="007D5622" w:rsidRPr="00D015EC" w:rsidRDefault="007D5622" w:rsidP="007D5622">
            <w:pPr>
              <w:spacing w:line="240" w:lineRule="auto"/>
              <w:ind w:firstLine="15"/>
              <w:rPr>
                <w:b/>
                <w:bCs/>
                <w:highlight w:val="yellow"/>
              </w:rPr>
            </w:pPr>
          </w:p>
        </w:tc>
      </w:tr>
      <w:tr w:rsidR="007D5622" w:rsidRPr="00D015EC" w14:paraId="18E83365" w14:textId="77777777" w:rsidTr="00BF1658">
        <w:trPr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740BB2EC" w14:textId="77777777" w:rsidR="007D5622" w:rsidRDefault="007D5622" w:rsidP="007D5622">
            <w:pPr>
              <w:pStyle w:val="table1"/>
              <w:spacing w:line="240" w:lineRule="auto"/>
            </w:pPr>
            <w:r>
              <w:t>Проректор по НР</w:t>
            </w:r>
          </w:p>
          <w:p w14:paraId="71C534B3" w14:textId="77777777" w:rsidR="007D5622" w:rsidRPr="00084FAD" w:rsidRDefault="007D5622" w:rsidP="007D5622">
            <w:pPr>
              <w:pStyle w:val="table1"/>
              <w:spacing w:line="240" w:lineRule="auto"/>
              <w:rPr>
                <w:highlight w:val="yellow"/>
              </w:rPr>
            </w:pPr>
            <w:proofErr w:type="gramStart"/>
            <w:r>
              <w:t xml:space="preserve">Университета </w:t>
            </w:r>
            <w:r w:rsidRPr="005228A3">
              <w:t xml:space="preserve"> ИТМО</w:t>
            </w:r>
            <w:proofErr w:type="gramEnd"/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5DAB6C7B" w14:textId="77777777" w:rsidR="007D5622" w:rsidRPr="00084FAD" w:rsidRDefault="007D5622" w:rsidP="007D5622">
            <w:pPr>
              <w:pStyle w:val="table1"/>
              <w:spacing w:line="240" w:lineRule="auto"/>
              <w:rPr>
                <w:highlight w:val="yellow"/>
              </w:rPr>
            </w:pPr>
          </w:p>
        </w:tc>
      </w:tr>
      <w:tr w:rsidR="007D5622" w:rsidRPr="00D015EC" w14:paraId="1DA483DB" w14:textId="77777777" w:rsidTr="00BF1658">
        <w:trPr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02EB378F" w14:textId="77777777" w:rsidR="007D5622" w:rsidRPr="005228A3" w:rsidRDefault="007D5622" w:rsidP="007D5622">
            <w:pPr>
              <w:pStyle w:val="table"/>
              <w:spacing w:line="240" w:lineRule="auto"/>
            </w:pPr>
          </w:p>
          <w:p w14:paraId="7D7F3CD2" w14:textId="77777777" w:rsidR="007D5622" w:rsidRPr="005228A3" w:rsidRDefault="007D5622" w:rsidP="007D5622">
            <w:pPr>
              <w:pStyle w:val="table"/>
              <w:spacing w:line="240" w:lineRule="auto"/>
            </w:pPr>
            <w:r w:rsidRPr="005228A3">
              <w:t>_______________</w:t>
            </w:r>
            <w:r>
              <w:t xml:space="preserve">Никифоров </w:t>
            </w:r>
            <w:proofErr w:type="gramStart"/>
            <w:r>
              <w:t>В.О.</w:t>
            </w:r>
            <w:proofErr w:type="gramEnd"/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6A05A809" w14:textId="77777777" w:rsidR="007D5622" w:rsidRPr="005228A3" w:rsidRDefault="007D5622" w:rsidP="007D5622">
            <w:pPr>
              <w:pStyle w:val="table"/>
              <w:spacing w:line="240" w:lineRule="auto"/>
            </w:pPr>
          </w:p>
        </w:tc>
      </w:tr>
      <w:tr w:rsidR="007D5622" w:rsidRPr="00D015EC" w14:paraId="741DFFC8" w14:textId="77777777" w:rsidTr="00BF1658">
        <w:trPr>
          <w:trHeight w:val="316"/>
          <w:jc w:val="center"/>
        </w:trPr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7B6C9262" w14:textId="775A23E7" w:rsidR="007D5622" w:rsidRPr="00D015EC" w:rsidRDefault="007D5622" w:rsidP="007D5622">
            <w:pPr>
              <w:pStyle w:val="table"/>
              <w:spacing w:line="240" w:lineRule="auto"/>
            </w:pPr>
            <w:r w:rsidRPr="00D015EC">
              <w:t>“__</w:t>
            </w:r>
            <w:proofErr w:type="gramStart"/>
            <w:r w:rsidRPr="00D015EC">
              <w:t>_”_</w:t>
            </w:r>
            <w:proofErr w:type="gramEnd"/>
            <w:r w:rsidRPr="00D015EC">
              <w:t xml:space="preserve">__________ </w:t>
            </w:r>
            <w:r w:rsidR="005B3949">
              <w:t>201</w:t>
            </w:r>
            <w:r w:rsidR="004C59B4">
              <w:t>9</w:t>
            </w:r>
            <w:r w:rsidRPr="00D015EC">
              <w:t xml:space="preserve"> г.</w:t>
            </w:r>
          </w:p>
        </w:tc>
        <w:tc>
          <w:tcPr>
            <w:tcW w:w="3836" w:type="dxa"/>
            <w:tcBorders>
              <w:top w:val="nil"/>
              <w:left w:val="nil"/>
              <w:bottom w:val="nil"/>
              <w:right w:val="nil"/>
            </w:tcBorders>
          </w:tcPr>
          <w:p w14:paraId="5A39BBE3" w14:textId="77777777" w:rsidR="007D5622" w:rsidRPr="00D015EC" w:rsidRDefault="007D5622" w:rsidP="007D5622">
            <w:pPr>
              <w:pStyle w:val="table"/>
              <w:spacing w:line="240" w:lineRule="auto"/>
            </w:pPr>
          </w:p>
        </w:tc>
      </w:tr>
    </w:tbl>
    <w:p w14:paraId="41C8F396" w14:textId="77777777" w:rsidR="002D7218" w:rsidRDefault="002D7218" w:rsidP="002D7218">
      <w:pPr>
        <w:pStyle w:val="afb"/>
        <w:jc w:val="both"/>
        <w:rPr>
          <w:color w:val="auto"/>
        </w:rPr>
      </w:pPr>
    </w:p>
    <w:p w14:paraId="2E7632A0" w14:textId="77777777" w:rsidR="004C59B4" w:rsidRDefault="00E16BDB" w:rsidP="004C59B4">
      <w:pPr>
        <w:pStyle w:val="afb"/>
        <w:rPr>
          <w:color w:val="auto"/>
          <w:shd w:val="clear" w:color="auto" w:fill="FFFFFF"/>
        </w:rPr>
      </w:pPr>
      <w:r w:rsidRPr="00E16BDB">
        <w:rPr>
          <w:color w:val="auto"/>
          <w:shd w:val="clear" w:color="auto" w:fill="FFFFFF"/>
        </w:rPr>
        <w:t xml:space="preserve">ПРОГРАММНЫЙ КОМПЛЕКС </w:t>
      </w:r>
    </w:p>
    <w:p w14:paraId="2234BE66" w14:textId="5C792466" w:rsidR="004C59B4" w:rsidRPr="005644EB" w:rsidRDefault="004C59B4" w:rsidP="004C59B4">
      <w:pPr>
        <w:pStyle w:val="afb"/>
        <w:rPr>
          <w:color w:val="auto"/>
          <w:shd w:val="clear" w:color="auto" w:fill="FFFFFF"/>
        </w:rPr>
      </w:pPr>
      <w:r w:rsidRPr="00B12BB3">
        <w:rPr>
          <w:sz w:val="26"/>
          <w:szCs w:val="26"/>
        </w:rPr>
        <w:t>геоинформационн</w:t>
      </w:r>
      <w:r>
        <w:rPr>
          <w:sz w:val="26"/>
          <w:szCs w:val="26"/>
        </w:rPr>
        <w:t>ая</w:t>
      </w:r>
      <w:r w:rsidRPr="00B12BB3">
        <w:rPr>
          <w:sz w:val="26"/>
          <w:szCs w:val="26"/>
        </w:rPr>
        <w:t xml:space="preserve"> систем</w:t>
      </w:r>
      <w:r>
        <w:rPr>
          <w:sz w:val="26"/>
          <w:szCs w:val="26"/>
        </w:rPr>
        <w:t>а</w:t>
      </w:r>
      <w:r w:rsidRPr="00B12BB3">
        <w:rPr>
          <w:sz w:val="26"/>
          <w:szCs w:val="26"/>
        </w:rPr>
        <w:t xml:space="preserve"> общественного участия «</w:t>
      </w:r>
      <w:r w:rsidRPr="00B12BB3">
        <w:rPr>
          <w:sz w:val="26"/>
          <w:szCs w:val="26"/>
          <w:lang w:val="en-US"/>
        </w:rPr>
        <w:t>Mapsurvey</w:t>
      </w:r>
      <w:r w:rsidRPr="00B12BB3">
        <w:rPr>
          <w:sz w:val="26"/>
          <w:szCs w:val="26"/>
        </w:rPr>
        <w:t>»</w:t>
      </w:r>
    </w:p>
    <w:p w14:paraId="19D80CC4" w14:textId="43334D99" w:rsidR="002D7218" w:rsidRPr="005644EB" w:rsidRDefault="002D7218" w:rsidP="005644EB">
      <w:pPr>
        <w:pStyle w:val="afb"/>
        <w:rPr>
          <w:color w:val="auto"/>
          <w:shd w:val="clear" w:color="auto" w:fill="FFFFFF"/>
        </w:rPr>
      </w:pPr>
    </w:p>
    <w:bookmarkEnd w:id="10"/>
    <w:bookmarkEnd w:id="11"/>
    <w:bookmarkEnd w:id="12"/>
    <w:p w14:paraId="72A3D3EC" w14:textId="77777777" w:rsidR="002D7218" w:rsidRDefault="002D7218" w:rsidP="002D7218">
      <w:pPr>
        <w:pStyle w:val="afb"/>
        <w:jc w:val="both"/>
        <w:rPr>
          <w:color w:val="auto"/>
        </w:rPr>
      </w:pPr>
    </w:p>
    <w:p w14:paraId="0D0B940D" w14:textId="77777777" w:rsidR="002D7218" w:rsidRDefault="002D7218" w:rsidP="002D7218">
      <w:pPr>
        <w:pStyle w:val="af7"/>
        <w:jc w:val="both"/>
      </w:pPr>
    </w:p>
    <w:p w14:paraId="740C2DF0" w14:textId="77777777" w:rsidR="002D7218" w:rsidRPr="002D7218" w:rsidRDefault="002D7218" w:rsidP="002D7218">
      <w:pPr>
        <w:pStyle w:val="af7"/>
      </w:pPr>
      <w:r>
        <w:t>ОПИСАНИЕ ПРОГРАММЫ</w:t>
      </w:r>
    </w:p>
    <w:p w14:paraId="0E27B00A" w14:textId="77777777" w:rsidR="002D7218" w:rsidRDefault="002D7218" w:rsidP="002D7218">
      <w:pPr>
        <w:pStyle w:val="af7"/>
      </w:pPr>
    </w:p>
    <w:p w14:paraId="26870980" w14:textId="77777777" w:rsidR="002D7218" w:rsidRDefault="002D7218" w:rsidP="002D7218">
      <w:pPr>
        <w:pStyle w:val="af7"/>
        <w:rPr>
          <w:szCs w:val="40"/>
        </w:rPr>
      </w:pPr>
      <w:r>
        <w:t>ЛИСТ УТВЕРЖДЕНИЯ</w:t>
      </w:r>
    </w:p>
    <w:p w14:paraId="3D69EC94" w14:textId="77777777" w:rsidR="002D7218" w:rsidRDefault="00BF5FB6" w:rsidP="002D7218">
      <w:pPr>
        <w:pStyle w:val="af7"/>
      </w:pPr>
      <w:r>
        <w:rPr>
          <w:noProof/>
          <w:sz w:val="40"/>
          <w:lang w:eastAsia="ru-RU"/>
        </w:rPr>
        <mc:AlternateContent>
          <mc:Choice Requires="wpg">
            <w:drawing>
              <wp:anchor distT="0" distB="0" distL="114300" distR="114300" simplePos="0" relativeHeight="251657216" behindDoc="1" locked="0" layoutInCell="1" allowOverlap="1" wp14:anchorId="63E6AD8E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36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37" name="Rectangle 101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18BD58A" w14:textId="77777777" w:rsidR="00176EB1" w:rsidRDefault="00176EB1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103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B0B76F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1" name="Rectangle 105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F5A2BC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3" name="Rectangle 107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108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8E19574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45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E35661" w14:textId="77777777" w:rsidR="00176EB1" w:rsidRDefault="00176EB1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E6AD8E" id="Group 100" o:spid="_x0000_s1026" style="position:absolute;left:0;text-align:left;margin-left:-54pt;margin-top:371.7pt;width:34.15pt;height:412.05pt;z-index:-251659264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">
                <v:rect id="Rectangle 101" o:spid="_x0000_s1027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"/>
                <v:rect id="Rectangle 102" o:spid="_x0000_s1028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">
                  <v:textbox style="layout-flow:vertical;mso-layout-flow-alt:bottom-to-top" inset="0,0,0,0">
                    <w:txbxContent>
                      <w:p w14:paraId="618BD58A" w14:textId="77777777" w:rsidR="00176EB1" w:rsidRDefault="00176EB1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103" o:spid="_x0000_s1029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"/>
                <v:rect id="Rectangle 104" o:spid="_x0000_s1030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5FB0B76F" w14:textId="77777777" w:rsidR="00176EB1" w:rsidRDefault="00176EB1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05" o:spid="_x0000_s1031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"/>
                <v:rect id="Rectangle 106" o:spid="_x0000_s1032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25F5A2BC" w14:textId="77777777" w:rsidR="00176EB1" w:rsidRDefault="00176EB1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107" o:spid="_x0000_s1033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vz0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"/>
                <v:rect id="Rectangle 108" o:spid="_x0000_s1034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18E19574" w14:textId="77777777" w:rsidR="00176EB1" w:rsidRDefault="00176EB1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09" o:spid="_x0000_s1035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"/>
                <v:rect id="Rectangle 110" o:spid="_x0000_s1036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30E35661" w14:textId="77777777" w:rsidR="00176EB1" w:rsidRDefault="00176EB1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>
        <w:rPr>
          <w:noProof/>
          <w:sz w:val="40"/>
          <w:lang w:eastAsia="ru-RU"/>
        </w:rPr>
        <mc:AlternateContent>
          <mc:Choice Requires="wpg">
            <w:drawing>
              <wp:anchor distT="0" distB="0" distL="114300" distR="114300" simplePos="0" relativeHeight="251656192" behindDoc="1" locked="0" layoutInCell="1" allowOverlap="1" wp14:anchorId="396C1074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25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26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Rectangle 91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C1F0AB" w14:textId="77777777" w:rsidR="00176EB1" w:rsidRDefault="00176EB1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8" name="Rectangle 92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" name="Rectangle 93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960E767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95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8CAB64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2" name="Rectangle 96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7D65C8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34" name="Rectangle 98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5497E0D" w14:textId="77777777" w:rsidR="00176EB1" w:rsidRDefault="00176EB1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6C1074" id="Group 89" o:spid="_x0000_s1037" style="position:absolute;left:0;text-align:left;margin-left:-54pt;margin-top:371.7pt;width:34.15pt;height:412.05pt;z-index:-251660288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">
                <v:rect id="Rectangle 90" o:spid="_x0000_s1038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"/>
                <v:rect id="Rectangle 91" o:spid="_x0000_s1039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52C1F0AB" w14:textId="77777777" w:rsidR="00176EB1" w:rsidRDefault="00176EB1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92" o:spid="_x0000_s1040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"/>
                <v:rect id="Rectangle 93" o:spid="_x0000_s1041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">
                  <v:textbox style="layout-flow:vertical;mso-layout-flow-alt:bottom-to-top" inset="0,0,0,0">
                    <w:txbxContent>
                      <w:p w14:paraId="2960E767" w14:textId="77777777" w:rsidR="00176EB1" w:rsidRDefault="00176EB1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94" o:spid="_x0000_s1042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"/>
                <v:rect id="Rectangle 95" o:spid="_x0000_s1043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">
                  <v:textbox style="layout-flow:vertical;mso-layout-flow-alt:bottom-to-top" inset="0,0,0,0">
                    <w:txbxContent>
                      <w:p w14:paraId="098CAB64" w14:textId="77777777" w:rsidR="00176EB1" w:rsidRDefault="00176EB1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96" o:spid="_x0000_s1044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CoS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pincv8QfIJc3AAAA//8DAFBLAQItABQABgAIAAAAIQDb4fbL7gAAAIUBAAATAAAAAAAAAAAA&#10;AAAAAAAAAABbQ29udGVudF9UeXBlc10ueG1sUEsBAi0AFAAGAAgAAAAhAFr0LFu/AAAAFQEAAAsA&#10;AAAAAAAAAAAAAAAAHwEAAF9yZWxzLy5yZWxzUEsBAi0AFAAGAAgAAAAhAE6EKhLEAAAA2wAAAA8A&#10;AAAAAAAAAAAAAAAABwIAAGRycy9kb3ducmV2LnhtbFBLBQYAAAAAAwADALcAAAD4AgAAAAA=&#10;"/>
                <v:rect id="Rectangle 97" o:spid="_x0000_s1045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627D65C8" w14:textId="77777777" w:rsidR="00176EB1" w:rsidRDefault="00176EB1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98" o:spid="_x0000_s1046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"/>
                <v:rect id="Rectangle 99" o:spid="_x0000_s1047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05497E0D" w14:textId="77777777" w:rsidR="00176EB1" w:rsidRDefault="00176EB1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52679877" w14:textId="7560361F" w:rsidR="002D7218" w:rsidRPr="00A75D93" w:rsidRDefault="00FA4935" w:rsidP="002D7218">
      <w:pPr>
        <w:pStyle w:val="textall"/>
        <w:spacing w:line="240" w:lineRule="auto"/>
        <w:ind w:firstLine="0"/>
        <w:jc w:val="center"/>
        <w:rPr>
          <w:b/>
        </w:rPr>
      </w:pPr>
      <w:r w:rsidRPr="006A303C">
        <w:rPr>
          <w:b/>
          <w:highlight w:val="yellow"/>
        </w:rPr>
        <w:t>RU.</w:t>
      </w:r>
      <w:r w:rsidR="006A303C" w:rsidRPr="006A303C">
        <w:rPr>
          <w:b/>
          <w:highlight w:val="yellow"/>
          <w:lang w:val="en-US"/>
        </w:rPr>
        <w:t>XXXX</w:t>
      </w:r>
      <w:r w:rsidRPr="006A303C">
        <w:rPr>
          <w:b/>
          <w:highlight w:val="yellow"/>
        </w:rPr>
        <w:t>.</w:t>
      </w:r>
      <w:r w:rsidR="006A303C" w:rsidRPr="006A303C">
        <w:rPr>
          <w:b/>
          <w:highlight w:val="yellow"/>
          <w:lang w:val="en-US"/>
        </w:rPr>
        <w:t>XXXXX</w:t>
      </w:r>
      <w:r w:rsidR="00E16BDB" w:rsidRPr="006A303C">
        <w:rPr>
          <w:b/>
          <w:highlight w:val="yellow"/>
        </w:rPr>
        <w:t xml:space="preserve"> </w:t>
      </w:r>
      <w:r w:rsidR="00176EB1">
        <w:rPr>
          <w:b/>
          <w:highlight w:val="yellow"/>
        </w:rPr>
        <w:t>34</w:t>
      </w:r>
      <w:r w:rsidR="002152E6" w:rsidRPr="006A303C">
        <w:rPr>
          <w:b/>
          <w:color w:val="000000" w:themeColor="text1"/>
          <w:highlight w:val="yellow"/>
        </w:rPr>
        <w:t xml:space="preserve"> </w:t>
      </w:r>
      <w:r w:rsidR="008F4BB3" w:rsidRPr="006A303C">
        <w:rPr>
          <w:b/>
          <w:color w:val="000000" w:themeColor="text1"/>
          <w:highlight w:val="yellow"/>
        </w:rPr>
        <w:t>0</w:t>
      </w:r>
      <w:r w:rsidR="006A303C" w:rsidRPr="006A303C">
        <w:rPr>
          <w:b/>
          <w:color w:val="000000" w:themeColor="text1"/>
          <w:highlight w:val="yellow"/>
        </w:rPr>
        <w:t>1</w:t>
      </w:r>
      <w:r w:rsidR="004F4319" w:rsidRPr="006A303C">
        <w:rPr>
          <w:b/>
          <w:color w:val="000000" w:themeColor="text1"/>
          <w:highlight w:val="yellow"/>
        </w:rPr>
        <w:t>-ЛУ</w:t>
      </w:r>
    </w:p>
    <w:p w14:paraId="60061E4C" w14:textId="77777777" w:rsidR="002D7218" w:rsidRDefault="002D7218" w:rsidP="002D7218">
      <w:pPr>
        <w:pStyle w:val="textall"/>
        <w:spacing w:line="240" w:lineRule="auto"/>
        <w:rPr>
          <w:b/>
          <w:highlight w:val="yello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1276"/>
        <w:gridCol w:w="3592"/>
      </w:tblGrid>
      <w:tr w:rsidR="002D7218" w14:paraId="351480BD" w14:textId="77777777" w:rsidTr="002D7218">
        <w:trPr>
          <w:trHeight w:val="819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44EAFD9C" w14:textId="77777777" w:rsidR="002D7218" w:rsidRDefault="002D7218">
            <w:pPr>
              <w:pStyle w:val="aff9"/>
              <w:jc w:val="both"/>
              <w:outlineLvl w:val="9"/>
              <w:rPr>
                <w:highlight w:val="yellow"/>
                <w:lang w:val="ru-RU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B94D5A5" w14:textId="77777777" w:rsidR="002D7218" w:rsidRDefault="002D7218">
            <w:pPr>
              <w:pStyle w:val="aff9"/>
              <w:jc w:val="both"/>
              <w:outlineLvl w:val="9"/>
              <w:rPr>
                <w:highlight w:val="yellow"/>
                <w:lang w:val="ru-RU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1597722" w14:textId="77777777" w:rsidR="002D7218" w:rsidRDefault="002D7218">
            <w:pPr>
              <w:spacing w:line="240" w:lineRule="auto"/>
              <w:ind w:firstLine="0"/>
            </w:pPr>
            <w:bookmarkStart w:id="13" w:name="_Toc279494846"/>
            <w:bookmarkStart w:id="14" w:name="_Toc279494912"/>
            <w:bookmarkStart w:id="15" w:name="_Toc279516404"/>
            <w:bookmarkStart w:id="16" w:name="_Toc290375324"/>
            <w:bookmarkStart w:id="17" w:name="_Toc300420601"/>
            <w:bookmarkStart w:id="18" w:name="_Toc300420642"/>
            <w:bookmarkStart w:id="19" w:name="_Toc314406969"/>
            <w:r>
              <w:t>Представители</w:t>
            </w:r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</w:p>
          <w:p w14:paraId="6453CB23" w14:textId="77777777" w:rsidR="002D7218" w:rsidRDefault="002D7218">
            <w:pPr>
              <w:spacing w:line="240" w:lineRule="auto"/>
              <w:ind w:firstLine="0"/>
              <w:rPr>
                <w:highlight w:val="yellow"/>
              </w:rPr>
            </w:pPr>
            <w:bookmarkStart w:id="20" w:name="_Toc279494847"/>
            <w:bookmarkStart w:id="21" w:name="_Toc279494913"/>
            <w:bookmarkStart w:id="22" w:name="_Toc279516405"/>
            <w:bookmarkStart w:id="23" w:name="_Toc290375325"/>
            <w:bookmarkStart w:id="24" w:name="_Toc300420602"/>
            <w:bookmarkStart w:id="25" w:name="_Toc300420643"/>
            <w:bookmarkStart w:id="26" w:name="_Toc314406970"/>
            <w:r>
              <w:t>Организации-разработчика</w:t>
            </w:r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</w:p>
        </w:tc>
      </w:tr>
      <w:tr w:rsidR="002D7218" w14:paraId="236A96D7" w14:textId="77777777" w:rsidTr="002D7218">
        <w:trPr>
          <w:trHeight w:val="665"/>
        </w:trPr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3DEEC669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656B9AB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5093C73" w14:textId="01A1973B" w:rsidR="005644EB" w:rsidRDefault="004C59B4" w:rsidP="005644EB">
            <w:pPr>
              <w:pStyle w:val="table"/>
              <w:spacing w:line="240" w:lineRule="auto"/>
              <w:jc w:val="left"/>
            </w:pPr>
            <w:r>
              <w:t>Директор института дизайна и урбанистики,</w:t>
            </w:r>
          </w:p>
          <w:p w14:paraId="0C8DC544" w14:textId="280C0C93" w:rsidR="002D7218" w:rsidRDefault="004C59B4" w:rsidP="005644EB">
            <w:pPr>
              <w:pStyle w:val="table"/>
              <w:spacing w:line="240" w:lineRule="auto"/>
              <w:jc w:val="left"/>
              <w:rPr>
                <w:highlight w:val="yellow"/>
              </w:rPr>
            </w:pPr>
            <w:r>
              <w:t xml:space="preserve">к. т. н. </w:t>
            </w:r>
          </w:p>
        </w:tc>
      </w:tr>
      <w:tr w:rsidR="002D7218" w14:paraId="1F39A74A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45FB0818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49F31CB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53128261" w14:textId="77777777" w:rsidR="002D7218" w:rsidRDefault="002D7218">
            <w:pPr>
              <w:pStyle w:val="table"/>
              <w:spacing w:line="240" w:lineRule="auto"/>
            </w:pPr>
          </w:p>
          <w:p w14:paraId="472D85C3" w14:textId="424D6093" w:rsidR="002D7218" w:rsidRDefault="002D7218">
            <w:pPr>
              <w:pStyle w:val="table"/>
              <w:spacing w:line="240" w:lineRule="auto"/>
            </w:pPr>
            <w:r>
              <w:t xml:space="preserve">___________ </w:t>
            </w:r>
            <w:r w:rsidR="004C59B4">
              <w:rPr>
                <w:sz w:val="26"/>
                <w:szCs w:val="26"/>
              </w:rPr>
              <w:t>Митягин</w:t>
            </w:r>
            <w:r w:rsidR="005644EB">
              <w:t xml:space="preserve"> </w:t>
            </w:r>
            <w:proofErr w:type="gramStart"/>
            <w:r w:rsidR="004C59B4">
              <w:t>С</w:t>
            </w:r>
            <w:r>
              <w:t>.</w:t>
            </w:r>
            <w:r w:rsidR="004C59B4">
              <w:t>А</w:t>
            </w:r>
            <w:r>
              <w:t>.</w:t>
            </w:r>
            <w:proofErr w:type="gramEnd"/>
          </w:p>
        </w:tc>
      </w:tr>
      <w:tr w:rsidR="002D7218" w14:paraId="7D9A2B3B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62486C05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101652C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08230BEB" w14:textId="2A746054" w:rsidR="002D7218" w:rsidRDefault="002D7218">
            <w:pPr>
              <w:pStyle w:val="table"/>
              <w:spacing w:line="240" w:lineRule="auto"/>
            </w:pPr>
            <w:r>
              <w:t>“___</w:t>
            </w:r>
            <w:proofErr w:type="gramStart"/>
            <w:r>
              <w:t>_”_</w:t>
            </w:r>
            <w:proofErr w:type="gramEnd"/>
            <w:r>
              <w:t xml:space="preserve">___________ </w:t>
            </w:r>
            <w:r w:rsidR="005B3949">
              <w:t>201</w:t>
            </w:r>
            <w:r w:rsidR="004C59B4">
              <w:t>9</w:t>
            </w:r>
            <w:r>
              <w:t xml:space="preserve"> г.</w:t>
            </w:r>
          </w:p>
          <w:p w14:paraId="4B99056E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</w:rPr>
            </w:pPr>
          </w:p>
        </w:tc>
      </w:tr>
      <w:tr w:rsidR="002D7218" w14:paraId="3B362988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1299C43A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4DDBEF00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897486A" w14:textId="51F4DC00" w:rsidR="002D7218" w:rsidRDefault="002D7218">
            <w:pPr>
              <w:pStyle w:val="table"/>
              <w:spacing w:line="240" w:lineRule="auto"/>
              <w:jc w:val="left"/>
            </w:pPr>
            <w:r>
              <w:t>Ответственный исполнитель,</w:t>
            </w:r>
            <w:r>
              <w:br/>
            </w:r>
            <w:r w:rsidR="004C59B4">
              <w:rPr>
                <w:highlight w:val="yellow"/>
              </w:rPr>
              <w:t>инженер</w:t>
            </w:r>
            <w:r w:rsidRPr="005644EB">
              <w:rPr>
                <w:highlight w:val="yellow"/>
              </w:rPr>
              <w:t xml:space="preserve">. </w:t>
            </w:r>
            <w:proofErr w:type="gramStart"/>
            <w:r w:rsidRPr="005644EB">
              <w:rPr>
                <w:highlight w:val="yellow"/>
              </w:rPr>
              <w:t>Университета  ИТМО</w:t>
            </w:r>
            <w:proofErr w:type="gramEnd"/>
          </w:p>
        </w:tc>
      </w:tr>
      <w:tr w:rsidR="002D7218" w14:paraId="0A3F9764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3461D779" w14:textId="77777777" w:rsidR="002D7218" w:rsidRDefault="002D7218">
            <w:pPr>
              <w:pStyle w:val="table"/>
              <w:rPr>
                <w:highlight w:val="yellow"/>
              </w:rPr>
            </w:pPr>
          </w:p>
          <w:p w14:paraId="3CF2D8B6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0FB78278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1FC39945" w14:textId="77777777" w:rsidR="002D7218" w:rsidRDefault="002D7218">
            <w:pPr>
              <w:pStyle w:val="table"/>
              <w:spacing w:line="240" w:lineRule="auto"/>
              <w:jc w:val="left"/>
            </w:pPr>
          </w:p>
          <w:p w14:paraId="2B5AB591" w14:textId="0020BA70" w:rsidR="002D7218" w:rsidRDefault="002D7218">
            <w:pPr>
              <w:pStyle w:val="table"/>
              <w:spacing w:line="240" w:lineRule="auto"/>
              <w:jc w:val="left"/>
            </w:pPr>
            <w:r>
              <w:t xml:space="preserve">___________ </w:t>
            </w:r>
            <w:r w:rsidR="004C59B4">
              <w:t>Конюхов А.М.</w:t>
            </w:r>
          </w:p>
        </w:tc>
      </w:tr>
      <w:tr w:rsidR="002D7218" w14:paraId="332A9F81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0562CB0E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34CE0A41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0FEB6257" w14:textId="5BB9EF83" w:rsidR="002D7218" w:rsidRDefault="00A57D27">
            <w:pPr>
              <w:pStyle w:val="table"/>
              <w:spacing w:line="240" w:lineRule="auto"/>
            </w:pPr>
            <w:r>
              <w:t>“___</w:t>
            </w:r>
            <w:proofErr w:type="gramStart"/>
            <w:r>
              <w:t>_”_</w:t>
            </w:r>
            <w:proofErr w:type="gramEnd"/>
            <w:r>
              <w:t xml:space="preserve">___________ </w:t>
            </w:r>
            <w:r w:rsidR="005B3949">
              <w:t>201</w:t>
            </w:r>
            <w:r w:rsidR="004C59B4">
              <w:t>9</w:t>
            </w:r>
            <w:r w:rsidR="002D7218">
              <w:t xml:space="preserve"> г.</w:t>
            </w:r>
          </w:p>
          <w:p w14:paraId="62EBF3C5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</w:rPr>
            </w:pPr>
          </w:p>
        </w:tc>
      </w:tr>
      <w:tr w:rsidR="002D7218" w14:paraId="64A840B3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6D98A12B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2946DB82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AD439B" w14:textId="77777777" w:rsidR="002D7218" w:rsidRDefault="002D7218">
            <w:pPr>
              <w:pStyle w:val="table"/>
              <w:spacing w:line="240" w:lineRule="auto"/>
            </w:pPr>
            <w:proofErr w:type="spellStart"/>
            <w:r>
              <w:t>Нормоконтролер</w:t>
            </w:r>
            <w:proofErr w:type="spellEnd"/>
            <w:r>
              <w:t>,</w:t>
            </w:r>
          </w:p>
          <w:p w14:paraId="262BF1E5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  <w:r w:rsidRPr="005644EB">
              <w:rPr>
                <w:highlight w:val="yellow"/>
              </w:rPr>
              <w:t xml:space="preserve">ведущий инженер </w:t>
            </w:r>
            <w:proofErr w:type="gramStart"/>
            <w:r w:rsidRPr="005644EB">
              <w:rPr>
                <w:highlight w:val="yellow"/>
              </w:rPr>
              <w:t>Университета  ИТМО</w:t>
            </w:r>
            <w:proofErr w:type="gramEnd"/>
          </w:p>
        </w:tc>
      </w:tr>
      <w:tr w:rsidR="002D7218" w14:paraId="671C80C1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5997CC1D" w14:textId="77777777" w:rsidR="002D7218" w:rsidRDefault="002D7218">
            <w:pPr>
              <w:pStyle w:val="table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10FFD37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6B699379" w14:textId="77777777" w:rsidR="002D7218" w:rsidRDefault="002D7218">
            <w:pPr>
              <w:pStyle w:val="table"/>
              <w:spacing w:line="240" w:lineRule="auto"/>
            </w:pPr>
          </w:p>
          <w:p w14:paraId="1A7AAD72" w14:textId="77777777" w:rsidR="002D7218" w:rsidRDefault="002D7218">
            <w:pPr>
              <w:pStyle w:val="table"/>
              <w:spacing w:line="240" w:lineRule="auto"/>
            </w:pPr>
            <w:r>
              <w:t xml:space="preserve">___________ </w:t>
            </w:r>
            <w:r w:rsidR="00FA4935" w:rsidRPr="00FA4935">
              <w:rPr>
                <w:highlight w:val="yellow"/>
                <w:lang w:val="en-US"/>
              </w:rPr>
              <w:t>XXXXXXXXX</w:t>
            </w:r>
            <w:r>
              <w:t>.</w:t>
            </w:r>
          </w:p>
        </w:tc>
      </w:tr>
      <w:tr w:rsidR="002D7218" w14:paraId="3287DE2D" w14:textId="77777777" w:rsidTr="002D7218">
        <w:tc>
          <w:tcPr>
            <w:tcW w:w="3652" w:type="dxa"/>
            <w:tcBorders>
              <w:top w:val="nil"/>
              <w:left w:val="nil"/>
              <w:bottom w:val="nil"/>
              <w:right w:val="nil"/>
            </w:tcBorders>
          </w:tcPr>
          <w:p w14:paraId="3FE9F23F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nil"/>
            </w:tcBorders>
          </w:tcPr>
          <w:p w14:paraId="1F72F646" w14:textId="77777777" w:rsidR="002D7218" w:rsidRDefault="002D7218">
            <w:pPr>
              <w:pStyle w:val="table"/>
              <w:spacing w:line="240" w:lineRule="auto"/>
              <w:rPr>
                <w:highlight w:val="yellow"/>
              </w:rPr>
            </w:pPr>
          </w:p>
        </w:tc>
        <w:tc>
          <w:tcPr>
            <w:tcW w:w="3592" w:type="dxa"/>
            <w:tcBorders>
              <w:top w:val="nil"/>
              <w:left w:val="nil"/>
              <w:bottom w:val="nil"/>
              <w:right w:val="nil"/>
            </w:tcBorders>
          </w:tcPr>
          <w:p w14:paraId="000C416B" w14:textId="643389C3" w:rsidR="002D7218" w:rsidRDefault="002D7218">
            <w:pPr>
              <w:pStyle w:val="table"/>
              <w:spacing w:line="240" w:lineRule="auto"/>
            </w:pPr>
            <w:r>
              <w:t>“___</w:t>
            </w:r>
            <w:proofErr w:type="gramStart"/>
            <w:r>
              <w:t>_”_</w:t>
            </w:r>
            <w:proofErr w:type="gramEnd"/>
            <w:r>
              <w:t xml:space="preserve">___________ </w:t>
            </w:r>
            <w:r w:rsidR="005B3949">
              <w:t>201</w:t>
            </w:r>
            <w:r w:rsidR="004C59B4">
              <w:t>9</w:t>
            </w:r>
            <w:r>
              <w:t xml:space="preserve"> г.</w:t>
            </w:r>
          </w:p>
          <w:p w14:paraId="08CE6F91" w14:textId="77777777" w:rsidR="002D7218" w:rsidRDefault="002D7218">
            <w:pPr>
              <w:pStyle w:val="table"/>
              <w:spacing w:line="240" w:lineRule="auto"/>
            </w:pPr>
          </w:p>
          <w:p w14:paraId="61CDCEAD" w14:textId="77777777" w:rsidR="002D7218" w:rsidRDefault="002D7218">
            <w:pPr>
              <w:pStyle w:val="table"/>
              <w:spacing w:line="240" w:lineRule="auto"/>
            </w:pPr>
          </w:p>
          <w:p w14:paraId="6BB9E253" w14:textId="77777777" w:rsidR="002D7218" w:rsidRDefault="002D7218">
            <w:pPr>
              <w:pStyle w:val="table"/>
              <w:spacing w:line="240" w:lineRule="auto"/>
              <w:rPr>
                <w:sz w:val="16"/>
                <w:szCs w:val="16"/>
              </w:rPr>
            </w:pPr>
          </w:p>
        </w:tc>
      </w:tr>
    </w:tbl>
    <w:p w14:paraId="7CFB5A06" w14:textId="6C3D4EB2" w:rsidR="002D7218" w:rsidRPr="00525A66" w:rsidRDefault="005B3949" w:rsidP="002D7218">
      <w:pPr>
        <w:spacing w:line="240" w:lineRule="auto"/>
        <w:ind w:firstLine="0"/>
        <w:jc w:val="center"/>
      </w:pPr>
      <w:r>
        <w:t>201</w:t>
      </w:r>
      <w:r w:rsidR="004C59B4">
        <w:t>9</w:t>
      </w:r>
    </w:p>
    <w:p w14:paraId="23DE523C" w14:textId="77777777" w:rsidR="002D7218" w:rsidRDefault="002D7218" w:rsidP="002D7218"/>
    <w:p w14:paraId="52E56223" w14:textId="77777777" w:rsidR="002D7218" w:rsidRDefault="002D7218" w:rsidP="002D7218">
      <w:pPr>
        <w:ind w:firstLine="0"/>
        <w:contextualSpacing w:val="0"/>
        <w:jc w:val="left"/>
        <w:sectPr w:rsidR="002D7218">
          <w:pgSz w:w="11906" w:h="16838"/>
          <w:pgMar w:top="1134" w:right="1106" w:bottom="1134" w:left="1797" w:header="720" w:footer="720" w:gutter="0"/>
          <w:cols w:space="720"/>
        </w:sectPr>
      </w:pPr>
    </w:p>
    <w:p w14:paraId="1CDADEF4" w14:textId="77777777" w:rsidR="002D7218" w:rsidRDefault="002D7218" w:rsidP="002D7218">
      <w:pPr>
        <w:pStyle w:val="af5"/>
        <w:tabs>
          <w:tab w:val="left" w:pos="1260"/>
        </w:tabs>
        <w:spacing w:after="0" w:line="240" w:lineRule="auto"/>
        <w:ind w:right="46"/>
        <w:jc w:val="center"/>
        <w:rPr>
          <w:b/>
          <w:sz w:val="28"/>
          <w:szCs w:val="28"/>
        </w:rPr>
      </w:pPr>
      <w:bookmarkStart w:id="27" w:name="_Toc290375326"/>
      <w:bookmarkStart w:id="28" w:name="_Toc279516406"/>
      <w:bookmarkStart w:id="29" w:name="_Toc279494914"/>
      <w:bookmarkStart w:id="30" w:name="_Toc279494848"/>
      <w:bookmarkStart w:id="31" w:name="_Toc215985554"/>
      <w:bookmarkStart w:id="32" w:name="_Toc215985414"/>
      <w:bookmarkStart w:id="33" w:name="_Toc215985231"/>
      <w:r>
        <w:rPr>
          <w:b/>
          <w:sz w:val="28"/>
          <w:szCs w:val="28"/>
        </w:rPr>
        <w:lastRenderedPageBreak/>
        <w:t>МИНИСТЕРСТВО ОБРАЗОВАНИЯ И НАУКИ</w:t>
      </w:r>
      <w:bookmarkEnd w:id="27"/>
      <w:bookmarkEnd w:id="28"/>
      <w:bookmarkEnd w:id="29"/>
      <w:bookmarkEnd w:id="30"/>
      <w:bookmarkEnd w:id="31"/>
      <w:bookmarkEnd w:id="32"/>
      <w:bookmarkEnd w:id="33"/>
    </w:p>
    <w:p w14:paraId="6360868E" w14:textId="77777777" w:rsidR="002D7218" w:rsidRDefault="002D7218" w:rsidP="002D7218">
      <w:pPr>
        <w:pStyle w:val="af5"/>
        <w:spacing w:after="0" w:line="240" w:lineRule="auto"/>
        <w:ind w:right="46"/>
        <w:jc w:val="center"/>
        <w:rPr>
          <w:b/>
          <w:sz w:val="28"/>
          <w:szCs w:val="28"/>
        </w:rPr>
      </w:pPr>
      <w:bookmarkStart w:id="34" w:name="_Toc290375327"/>
      <w:bookmarkStart w:id="35" w:name="_Toc279516407"/>
      <w:bookmarkStart w:id="36" w:name="_Toc279494915"/>
      <w:bookmarkStart w:id="37" w:name="_Toc279494849"/>
      <w:bookmarkStart w:id="38" w:name="_Toc215985555"/>
      <w:bookmarkStart w:id="39" w:name="_Toc215985415"/>
      <w:bookmarkStart w:id="40" w:name="_Toc215985232"/>
      <w:r>
        <w:rPr>
          <w:b/>
          <w:sz w:val="28"/>
          <w:szCs w:val="28"/>
        </w:rPr>
        <w:t>РОССИЙСКОЙ ФЕДЕРАЦИИ</w:t>
      </w:r>
      <w:bookmarkEnd w:id="34"/>
      <w:bookmarkEnd w:id="35"/>
      <w:bookmarkEnd w:id="36"/>
      <w:bookmarkEnd w:id="37"/>
      <w:bookmarkEnd w:id="38"/>
      <w:bookmarkEnd w:id="39"/>
      <w:bookmarkEnd w:id="40"/>
    </w:p>
    <w:p w14:paraId="07547A01" w14:textId="77777777" w:rsidR="002D7218" w:rsidRDefault="002D7218" w:rsidP="002D7218">
      <w:pPr>
        <w:pBdr>
          <w:top w:val="single" w:sz="4" w:space="1" w:color="auto"/>
        </w:pBdr>
        <w:spacing w:line="240" w:lineRule="auto"/>
        <w:ind w:firstLine="0"/>
        <w:rPr>
          <w:b/>
          <w:sz w:val="28"/>
          <w:szCs w:val="28"/>
        </w:rPr>
      </w:pPr>
    </w:p>
    <w:p w14:paraId="611372E8" w14:textId="77777777" w:rsidR="002D7218" w:rsidRDefault="002D7218" w:rsidP="002D7218">
      <w:pPr>
        <w:spacing w:line="240" w:lineRule="auto"/>
        <w:ind w:firstLine="0"/>
        <w:rPr>
          <w:b/>
        </w:rPr>
      </w:pPr>
      <w:r>
        <w:rPr>
          <w:b/>
        </w:rPr>
        <w:t>УТВЕРЖДЕН</w:t>
      </w:r>
    </w:p>
    <w:p w14:paraId="22EF46C9" w14:textId="72622753" w:rsidR="006A303C" w:rsidRPr="006A303C" w:rsidRDefault="006A303C" w:rsidP="006A303C">
      <w:pPr>
        <w:pStyle w:val="textall"/>
        <w:spacing w:line="240" w:lineRule="auto"/>
        <w:ind w:firstLine="0"/>
        <w:rPr>
          <w:b/>
          <w:color w:val="000000" w:themeColor="text1"/>
          <w:lang w:val="en-US"/>
        </w:rPr>
      </w:pPr>
      <w:r>
        <w:rPr>
          <w:b/>
        </w:rPr>
        <w:t>RU.</w:t>
      </w:r>
      <w:r>
        <w:rPr>
          <w:b/>
          <w:lang w:val="en-US"/>
        </w:rPr>
        <w:t>XXXX</w:t>
      </w:r>
      <w:r>
        <w:rPr>
          <w:b/>
        </w:rPr>
        <w:t>.</w:t>
      </w:r>
      <w:r>
        <w:rPr>
          <w:b/>
          <w:lang w:val="en-US"/>
        </w:rPr>
        <w:t>XXXXX</w:t>
      </w:r>
      <w:r w:rsidRPr="008F4BB3">
        <w:rPr>
          <w:b/>
          <w:color w:val="000000" w:themeColor="text1"/>
        </w:rPr>
        <w:t xml:space="preserve"> </w:t>
      </w:r>
      <w:r w:rsidR="00176EB1">
        <w:rPr>
          <w:b/>
          <w:color w:val="000000" w:themeColor="text1"/>
        </w:rPr>
        <w:t>34</w:t>
      </w:r>
      <w:r>
        <w:rPr>
          <w:b/>
          <w:color w:val="000000" w:themeColor="text1"/>
          <w:lang w:val="en-US"/>
        </w:rPr>
        <w:t xml:space="preserve"> 01</w:t>
      </w:r>
    </w:p>
    <w:p w14:paraId="5043CB0F" w14:textId="77777777" w:rsidR="002D7218" w:rsidRDefault="002D7218" w:rsidP="002D7218">
      <w:pPr>
        <w:spacing w:line="240" w:lineRule="auto"/>
      </w:pPr>
    </w:p>
    <w:p w14:paraId="07459315" w14:textId="77777777" w:rsidR="002D7218" w:rsidRDefault="002D7218" w:rsidP="002D7218">
      <w:pPr>
        <w:spacing w:line="240" w:lineRule="auto"/>
      </w:pPr>
    </w:p>
    <w:p w14:paraId="6537F28F" w14:textId="77777777" w:rsidR="002D7218" w:rsidRDefault="002D7218" w:rsidP="002D7218">
      <w:pPr>
        <w:spacing w:line="240" w:lineRule="auto"/>
      </w:pPr>
    </w:p>
    <w:p w14:paraId="6DFB9E20" w14:textId="77777777" w:rsidR="002D7218" w:rsidRDefault="002D7218" w:rsidP="002D7218">
      <w:pPr>
        <w:spacing w:line="240" w:lineRule="auto"/>
      </w:pPr>
    </w:p>
    <w:p w14:paraId="70DF9E56" w14:textId="77777777" w:rsidR="002D7218" w:rsidRDefault="002D7218" w:rsidP="002D7218">
      <w:pPr>
        <w:spacing w:line="240" w:lineRule="auto"/>
      </w:pPr>
    </w:p>
    <w:p w14:paraId="44E871BC" w14:textId="77777777" w:rsidR="002D7218" w:rsidRDefault="002D7218" w:rsidP="002D7218">
      <w:pPr>
        <w:spacing w:line="240" w:lineRule="auto"/>
      </w:pPr>
    </w:p>
    <w:p w14:paraId="144A5D23" w14:textId="77777777" w:rsidR="002D7218" w:rsidRDefault="002D7218" w:rsidP="002D7218">
      <w:pPr>
        <w:spacing w:line="240" w:lineRule="auto"/>
      </w:pPr>
    </w:p>
    <w:p w14:paraId="7D29EED4" w14:textId="77777777" w:rsidR="004C59B4" w:rsidRDefault="00020E43" w:rsidP="00020E43">
      <w:pPr>
        <w:pStyle w:val="afb"/>
        <w:rPr>
          <w:color w:val="auto"/>
          <w:shd w:val="clear" w:color="auto" w:fill="FFFFFF"/>
        </w:rPr>
      </w:pPr>
      <w:r w:rsidRPr="00E16BDB">
        <w:rPr>
          <w:color w:val="auto"/>
          <w:shd w:val="clear" w:color="auto" w:fill="FFFFFF"/>
        </w:rPr>
        <w:t xml:space="preserve">ПРОГРАММНЫЙ КОМПЛЕКС </w:t>
      </w:r>
    </w:p>
    <w:p w14:paraId="679A50F4" w14:textId="5C255395" w:rsidR="00020E43" w:rsidRPr="005644EB" w:rsidRDefault="004C59B4" w:rsidP="00020E43">
      <w:pPr>
        <w:pStyle w:val="afb"/>
        <w:rPr>
          <w:color w:val="auto"/>
          <w:shd w:val="clear" w:color="auto" w:fill="FFFFFF"/>
        </w:rPr>
      </w:pPr>
      <w:r w:rsidRPr="00B12BB3">
        <w:rPr>
          <w:sz w:val="26"/>
          <w:szCs w:val="26"/>
        </w:rPr>
        <w:t>геоинформационн</w:t>
      </w:r>
      <w:r>
        <w:rPr>
          <w:sz w:val="26"/>
          <w:szCs w:val="26"/>
        </w:rPr>
        <w:t>ая</w:t>
      </w:r>
      <w:r w:rsidRPr="00B12BB3">
        <w:rPr>
          <w:sz w:val="26"/>
          <w:szCs w:val="26"/>
        </w:rPr>
        <w:t xml:space="preserve"> систем</w:t>
      </w:r>
      <w:r>
        <w:rPr>
          <w:sz w:val="26"/>
          <w:szCs w:val="26"/>
        </w:rPr>
        <w:t>а</w:t>
      </w:r>
      <w:r w:rsidRPr="00B12BB3">
        <w:rPr>
          <w:sz w:val="26"/>
          <w:szCs w:val="26"/>
        </w:rPr>
        <w:t xml:space="preserve"> общественного участия «</w:t>
      </w:r>
      <w:r w:rsidRPr="00B12BB3">
        <w:rPr>
          <w:sz w:val="26"/>
          <w:szCs w:val="26"/>
          <w:lang w:val="en-US"/>
        </w:rPr>
        <w:t>Mapsurvey</w:t>
      </w:r>
      <w:r w:rsidRPr="00B12BB3">
        <w:rPr>
          <w:sz w:val="26"/>
          <w:szCs w:val="26"/>
        </w:rPr>
        <w:t>»</w:t>
      </w:r>
    </w:p>
    <w:p w14:paraId="738610EB" w14:textId="77777777" w:rsidR="002D7218" w:rsidRDefault="002D7218" w:rsidP="00E227DA">
      <w:pPr>
        <w:pStyle w:val="afb"/>
        <w:rPr>
          <w:color w:val="auto"/>
          <w:shd w:val="clear" w:color="auto" w:fill="FFFFFF"/>
        </w:rPr>
      </w:pPr>
    </w:p>
    <w:p w14:paraId="637805D2" w14:textId="77777777" w:rsidR="00E227DA" w:rsidRDefault="00E227DA" w:rsidP="00E227DA">
      <w:pPr>
        <w:pStyle w:val="afb"/>
        <w:rPr>
          <w:color w:val="auto"/>
        </w:rPr>
      </w:pPr>
    </w:p>
    <w:p w14:paraId="463F29E8" w14:textId="77777777" w:rsidR="002D7218" w:rsidRDefault="002D7218" w:rsidP="002D7218">
      <w:pPr>
        <w:pStyle w:val="af7"/>
        <w:jc w:val="both"/>
      </w:pPr>
    </w:p>
    <w:p w14:paraId="3B7B4B86" w14:textId="77777777" w:rsidR="002D7218" w:rsidRPr="001A2085" w:rsidRDefault="002D7218" w:rsidP="002D7218">
      <w:pPr>
        <w:pStyle w:val="af7"/>
      </w:pPr>
    </w:p>
    <w:p w14:paraId="2685DE1D" w14:textId="77777777" w:rsidR="002D7218" w:rsidRDefault="00BF5FB6" w:rsidP="002D7218">
      <w:pPr>
        <w:pStyle w:val="af7"/>
        <w:rPr>
          <w:szCs w:val="40"/>
        </w:rPr>
      </w:pPr>
      <w:r>
        <w:rPr>
          <w:noProof/>
          <w:sz w:val="40"/>
          <w:szCs w:val="40"/>
          <w:lang w:eastAsia="ru-R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799944E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14" name="Group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15" name="Rectangle 123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Rectangle 124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C04431F" w14:textId="77777777" w:rsidR="00176EB1" w:rsidRDefault="00176EB1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7" name="Rectangle 125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Rectangle 126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1F7A7FE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9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E719A96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20A70C1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Rectangle 131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Rectangle 132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D20BF78" w14:textId="77777777" w:rsidR="00176EB1" w:rsidRDefault="00176EB1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99944E" id="Group 122" o:spid="_x0000_s1048" style="position:absolute;left:0;text-align:left;margin-left:-54pt;margin-top:371.7pt;width:34.15pt;height:412.05pt;z-index:-251657216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">
                <v:rect id="Rectangle 123" o:spid="_x0000_s1049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"/>
                <v:rect id="Rectangle 124" o:spid="_x0000_s1050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">
                  <v:textbox style="layout-flow:vertical;mso-layout-flow-alt:bottom-to-top" inset="0,0,0,0">
                    <w:txbxContent>
                      <w:p w14:paraId="5C04431F" w14:textId="77777777" w:rsidR="00176EB1" w:rsidRDefault="00176EB1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125" o:spid="_x0000_s1051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"/>
                <v:rect id="Rectangle 126" o:spid="_x0000_s1052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">
                  <v:textbox style="layout-flow:vertical;mso-layout-flow-alt:bottom-to-top" inset="0,0,0,0">
                    <w:txbxContent>
                      <w:p w14:paraId="41F7A7FE" w14:textId="77777777" w:rsidR="00176EB1" w:rsidRDefault="00176EB1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27" o:spid="_x0000_s1053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"/>
                <v:rect id="Rectangle 128" o:spid="_x0000_s1054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1E719A96" w14:textId="77777777" w:rsidR="00176EB1" w:rsidRDefault="00176EB1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129" o:spid="_x0000_s1055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"/>
                <v:rect id="Rectangle 130" o:spid="_x0000_s1056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">
                  <v:textbox style="layout-flow:vertical;mso-layout-flow-alt:bottom-to-top" inset="0,0,0,0">
                    <w:txbxContent>
                      <w:p w14:paraId="420A70C1" w14:textId="77777777" w:rsidR="00176EB1" w:rsidRDefault="00176EB1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31" o:spid="_x0000_s1057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"/>
                <v:rect id="Rectangle 132" o:spid="_x0000_s1058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">
                  <v:textbox style="layout-flow:vertical;mso-layout-flow-alt:bottom-to-top" inset="0,0,0,0">
                    <w:txbxContent>
                      <w:p w14:paraId="4D20BF78" w14:textId="77777777" w:rsidR="00176EB1" w:rsidRDefault="00176EB1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  <w:r>
        <w:rPr>
          <w:noProof/>
          <w:sz w:val="40"/>
          <w:szCs w:val="40"/>
          <w:lang w:eastAsia="ru-RU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9F9BF1E" wp14:editId="07777777">
                <wp:simplePos x="0" y="0"/>
                <wp:positionH relativeFrom="column">
                  <wp:posOffset>-685800</wp:posOffset>
                </wp:positionH>
                <wp:positionV relativeFrom="page">
                  <wp:posOffset>4720590</wp:posOffset>
                </wp:positionV>
                <wp:extent cx="433705" cy="5233035"/>
                <wp:effectExtent l="0" t="0" r="4445" b="5715"/>
                <wp:wrapNone/>
                <wp:docPr id="3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3705" cy="5233035"/>
                          <a:chOff x="446" y="7195"/>
                          <a:chExt cx="683" cy="8241"/>
                        </a:xfrm>
                      </wpg:grpSpPr>
                      <wps:wsp>
                        <wps:cNvPr id="4" name="Rectangle 112"/>
                        <wps:cNvSpPr>
                          <a:spLocks noChangeArrowheads="1"/>
                        </wps:cNvSpPr>
                        <wps:spPr bwMode="auto">
                          <a:xfrm>
                            <a:off x="732" y="1401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447" y="140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C6DC248" w14:textId="77777777" w:rsidR="00176EB1" w:rsidRDefault="00176EB1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Инв.№подл</w:t>
                              </w:r>
                              <w:proofErr w:type="spellEnd"/>
                              <w:r>
                                <w:t xml:space="preserve">. </w:t>
                              </w:r>
                              <w:r>
                                <w:rPr>
                                  <w:lang w:val="en-US"/>
                                </w:rPr>
                                <w:t>GGJLK</w:t>
                              </w:r>
                              <w:r>
                                <w:t>подп.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6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732" y="12031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447" y="12031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81B9A25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732" y="9189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447" y="9189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1E01EF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 xml:space="preserve">Инв.№ </w:t>
                              </w:r>
                              <w:proofErr w:type="spellStart"/>
                              <w:r>
                                <w:t>дубл</w:t>
                              </w:r>
                              <w:proofErr w:type="spellEnd"/>
                              <w:r>
                                <w:t>.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0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732" y="7198"/>
                            <a:ext cx="397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447" y="7195"/>
                            <a:ext cx="283" cy="198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294EB7F" w14:textId="77777777" w:rsidR="00176EB1" w:rsidRDefault="00176EB1" w:rsidP="002D7218">
                              <w:pPr>
                                <w:pStyle w:val="Tablepodpisi"/>
                              </w:pPr>
                              <w:r>
                                <w:t>Подп. и дата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731" y="10616"/>
                            <a:ext cx="397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Rectangle 121"/>
                        <wps:cNvSpPr>
                          <a:spLocks noChangeArrowheads="1"/>
                        </wps:cNvSpPr>
                        <wps:spPr bwMode="auto">
                          <a:xfrm>
                            <a:off x="446" y="10616"/>
                            <a:ext cx="283" cy="141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B6E463" w14:textId="77777777" w:rsidR="00176EB1" w:rsidRDefault="00176EB1" w:rsidP="002D7218">
                              <w:pPr>
                                <w:pStyle w:val="Tablepodpisi"/>
                              </w:pPr>
                              <w:proofErr w:type="spellStart"/>
                              <w:r>
                                <w:t>Взам.инв</w:t>
                              </w:r>
                              <w:proofErr w:type="spellEnd"/>
                              <w:r>
                                <w:t>.№</w:t>
                              </w:r>
                            </w:p>
                          </w:txbxContent>
                        </wps:txbx>
                        <wps:bodyPr rot="0" vert="vert270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F9BF1E" id="Group 111" o:spid="_x0000_s1059" style="position:absolute;left:0;text-align:left;margin-left:-54pt;margin-top:371.7pt;width:34.15pt;height:412.05pt;z-index:-251658240;mso-position-vertical-relative:page" coordorigin="446,7195" coordsize="683,82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">
                <v:rect id="Rectangle 112" o:spid="_x0000_s1060" style="position:absolute;left:732;top:1401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"/>
                <v:rect id="Rectangle 113" o:spid="_x0000_s1061" style="position:absolute;left:447;top:140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">
                  <v:textbox style="layout-flow:vertical;mso-layout-flow-alt:bottom-to-top" inset="0,0,0,0">
                    <w:txbxContent>
                      <w:p w14:paraId="1C6DC248" w14:textId="77777777" w:rsidR="00176EB1" w:rsidRDefault="00176EB1" w:rsidP="002D7218">
                        <w:pPr>
                          <w:pStyle w:val="Tablepodpisi"/>
                        </w:pPr>
                        <w:proofErr w:type="spellStart"/>
                        <w:r>
                          <w:t>Инв.№подл</w:t>
                        </w:r>
                        <w:proofErr w:type="spellEnd"/>
                        <w:r>
                          <w:t xml:space="preserve">. </w:t>
                        </w:r>
                        <w:r>
                          <w:rPr>
                            <w:lang w:val="en-US"/>
                          </w:rPr>
                          <w:t>GGJLK</w:t>
                        </w:r>
                        <w:r>
                          <w:t>подп.</w:t>
                        </w:r>
                      </w:p>
                    </w:txbxContent>
                  </v:textbox>
                </v:rect>
                <v:rect id="Rectangle 114" o:spid="_x0000_s1062" style="position:absolute;left:732;top:12031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"/>
                <v:rect id="Rectangle 115" o:spid="_x0000_s1063" style="position:absolute;left:447;top:12031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">
                  <v:textbox style="layout-flow:vertical;mso-layout-flow-alt:bottom-to-top" inset="0,0,0,0">
                    <w:txbxContent>
                      <w:p w14:paraId="781B9A25" w14:textId="77777777" w:rsidR="00176EB1" w:rsidRDefault="00176EB1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16" o:spid="_x0000_s1064" style="position:absolute;left:732;top:9189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"/>
                <v:rect id="Rectangle 117" o:spid="_x0000_s1065" style="position:absolute;left:447;top:9189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">
                  <v:textbox style="layout-flow:vertical;mso-layout-flow-alt:bottom-to-top" inset="0,0,0,0">
                    <w:txbxContent>
                      <w:p w14:paraId="271E01EF" w14:textId="77777777" w:rsidR="00176EB1" w:rsidRDefault="00176EB1" w:rsidP="002D7218">
                        <w:pPr>
                          <w:pStyle w:val="Tablepodpisi"/>
                        </w:pPr>
                        <w:r>
                          <w:t xml:space="preserve">Инв.№ </w:t>
                        </w:r>
                        <w:proofErr w:type="spellStart"/>
                        <w:r>
                          <w:t>дубл</w:t>
                        </w:r>
                        <w:proofErr w:type="spellEnd"/>
                        <w:r>
                          <w:t>.</w:t>
                        </w:r>
                      </w:p>
                    </w:txbxContent>
                  </v:textbox>
                </v:rect>
                <v:rect id="Rectangle 118" o:spid="_x0000_s1066" style="position:absolute;left:732;top:7198;width:3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"/>
                <v:rect id="Rectangle 119" o:spid="_x0000_s1067" style="position:absolute;left:447;top:7195;width:2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">
                  <v:textbox style="layout-flow:vertical;mso-layout-flow-alt:bottom-to-top" inset="0,0,0,0">
                    <w:txbxContent>
                      <w:p w14:paraId="1294EB7F" w14:textId="77777777" w:rsidR="00176EB1" w:rsidRDefault="00176EB1" w:rsidP="002D7218">
                        <w:pPr>
                          <w:pStyle w:val="Tablepodpisi"/>
                        </w:pPr>
                        <w:r>
                          <w:t>Подп. и дата</w:t>
                        </w:r>
                      </w:p>
                    </w:txbxContent>
                  </v:textbox>
                </v:rect>
                <v:rect id="Rectangle 120" o:spid="_x0000_s1068" style="position:absolute;left:731;top:10616;width:397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"/>
                <v:rect id="Rectangle 121" o:spid="_x0000_s1069" style="position:absolute;left:446;top:10616;width:283;height:1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">
                  <v:textbox style="layout-flow:vertical;mso-layout-flow-alt:bottom-to-top" inset="0,0,0,0">
                    <w:txbxContent>
                      <w:p w14:paraId="2AB6E463" w14:textId="77777777" w:rsidR="00176EB1" w:rsidRDefault="00176EB1" w:rsidP="002D7218">
                        <w:pPr>
                          <w:pStyle w:val="Tablepodpisi"/>
                        </w:pPr>
                        <w:proofErr w:type="spellStart"/>
                        <w:r>
                          <w:t>Взам.инв</w:t>
                        </w:r>
                        <w:proofErr w:type="spellEnd"/>
                        <w:r>
                          <w:t>.№</w:t>
                        </w:r>
                      </w:p>
                    </w:txbxContent>
                  </v:textbox>
                </v:rect>
                <w10:wrap anchory="page"/>
              </v:group>
            </w:pict>
          </mc:Fallback>
        </mc:AlternateContent>
      </w:r>
    </w:p>
    <w:p w14:paraId="53A0F3FE" w14:textId="1D512ED9" w:rsidR="00A75D93" w:rsidRPr="00176EB1" w:rsidRDefault="00020E43" w:rsidP="00A75D93">
      <w:pPr>
        <w:pStyle w:val="textall"/>
        <w:spacing w:line="240" w:lineRule="auto"/>
        <w:ind w:firstLine="0"/>
        <w:jc w:val="center"/>
        <w:rPr>
          <w:b/>
          <w:color w:val="000000" w:themeColor="text1"/>
        </w:rPr>
      </w:pPr>
      <w:r>
        <w:rPr>
          <w:b/>
        </w:rPr>
        <w:t>RU.</w:t>
      </w:r>
      <w:r w:rsidR="006A303C">
        <w:rPr>
          <w:b/>
          <w:lang w:val="en-US"/>
        </w:rPr>
        <w:t>XXXX</w:t>
      </w:r>
      <w:r>
        <w:rPr>
          <w:b/>
        </w:rPr>
        <w:t>.</w:t>
      </w:r>
      <w:r w:rsidR="006A303C">
        <w:rPr>
          <w:b/>
          <w:lang w:val="en-US"/>
        </w:rPr>
        <w:t>XXXXX</w:t>
      </w:r>
      <w:r w:rsidR="00A75D93" w:rsidRPr="008F4BB3">
        <w:rPr>
          <w:b/>
          <w:color w:val="000000" w:themeColor="text1"/>
        </w:rPr>
        <w:t xml:space="preserve"> </w:t>
      </w:r>
      <w:r w:rsidR="00176EB1">
        <w:rPr>
          <w:b/>
          <w:color w:val="000000" w:themeColor="text1"/>
        </w:rPr>
        <w:t>34</w:t>
      </w:r>
      <w:r w:rsidR="006A303C" w:rsidRPr="00176EB1">
        <w:rPr>
          <w:b/>
          <w:color w:val="000000" w:themeColor="text1"/>
        </w:rPr>
        <w:t xml:space="preserve"> 01</w:t>
      </w:r>
    </w:p>
    <w:p w14:paraId="3A0FF5F2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5630AD66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61829076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2BA226A1" w14:textId="77777777" w:rsidR="002D7218" w:rsidRPr="006A7D54" w:rsidRDefault="002D7218" w:rsidP="002D7218">
      <w:pPr>
        <w:pStyle w:val="textall"/>
        <w:spacing w:line="240" w:lineRule="auto"/>
        <w:ind w:firstLine="0"/>
        <w:rPr>
          <w:color w:val="000000" w:themeColor="text1"/>
        </w:rPr>
      </w:pPr>
    </w:p>
    <w:p w14:paraId="17AD93B2" w14:textId="77777777" w:rsidR="002D7218" w:rsidRPr="006A7D54" w:rsidRDefault="002D7218" w:rsidP="002D7218">
      <w:pPr>
        <w:pStyle w:val="textall"/>
        <w:spacing w:line="240" w:lineRule="auto"/>
        <w:ind w:firstLine="0"/>
        <w:jc w:val="center"/>
        <w:rPr>
          <w:b/>
          <w:color w:val="000000" w:themeColor="text1"/>
        </w:rPr>
      </w:pPr>
    </w:p>
    <w:p w14:paraId="38AE8FFD" w14:textId="1D6E0951" w:rsidR="002D7218" w:rsidRPr="00176EB1" w:rsidRDefault="002D7218" w:rsidP="002D7218">
      <w:pPr>
        <w:pStyle w:val="textall"/>
        <w:spacing w:line="240" w:lineRule="auto"/>
        <w:ind w:firstLine="0"/>
        <w:jc w:val="center"/>
        <w:rPr>
          <w:b/>
          <w:color w:val="000000" w:themeColor="text1"/>
        </w:rPr>
      </w:pPr>
      <w:r w:rsidRPr="00AC7AE0">
        <w:rPr>
          <w:b/>
          <w:color w:val="000000" w:themeColor="text1"/>
        </w:rPr>
        <w:t xml:space="preserve">Листов </w:t>
      </w:r>
      <w:r w:rsidR="007010E8">
        <w:rPr>
          <w:b/>
          <w:color w:val="000000" w:themeColor="text1"/>
        </w:rPr>
        <w:t>9</w:t>
      </w:r>
      <w:bookmarkStart w:id="41" w:name="_GoBack"/>
      <w:bookmarkEnd w:id="41"/>
    </w:p>
    <w:p w14:paraId="0DE4B5B7" w14:textId="77777777" w:rsidR="002D7218" w:rsidRDefault="002D7218" w:rsidP="002D7218">
      <w:pPr>
        <w:spacing w:line="240" w:lineRule="auto"/>
      </w:pPr>
    </w:p>
    <w:p w14:paraId="66204FF1" w14:textId="77777777" w:rsidR="002D7218" w:rsidRDefault="002D7218" w:rsidP="002D7218">
      <w:pPr>
        <w:spacing w:line="240" w:lineRule="auto"/>
      </w:pPr>
    </w:p>
    <w:p w14:paraId="2DBF0D7D" w14:textId="77777777" w:rsidR="002D7218" w:rsidRDefault="002D7218" w:rsidP="002D7218">
      <w:pPr>
        <w:spacing w:line="240" w:lineRule="auto"/>
      </w:pPr>
    </w:p>
    <w:p w14:paraId="6B62F1B3" w14:textId="77777777" w:rsidR="002D7218" w:rsidRDefault="002D7218" w:rsidP="002D7218">
      <w:pPr>
        <w:spacing w:line="240" w:lineRule="auto"/>
      </w:pPr>
    </w:p>
    <w:p w14:paraId="02F2C34E" w14:textId="77777777" w:rsidR="002D7218" w:rsidRDefault="002D7218" w:rsidP="002D7218">
      <w:pPr>
        <w:spacing w:line="240" w:lineRule="auto"/>
      </w:pPr>
    </w:p>
    <w:p w14:paraId="680A4E5D" w14:textId="77777777" w:rsidR="002D7218" w:rsidRDefault="002D7218" w:rsidP="002D7218">
      <w:pPr>
        <w:spacing w:line="240" w:lineRule="auto"/>
      </w:pPr>
    </w:p>
    <w:p w14:paraId="19219836" w14:textId="77777777" w:rsidR="002D7218" w:rsidRDefault="002D7218" w:rsidP="002D7218">
      <w:pPr>
        <w:spacing w:line="240" w:lineRule="auto"/>
      </w:pPr>
    </w:p>
    <w:p w14:paraId="296FEF7D" w14:textId="77777777" w:rsidR="002D7218" w:rsidRDefault="002D7218" w:rsidP="002D7218">
      <w:pPr>
        <w:spacing w:line="240" w:lineRule="auto"/>
      </w:pPr>
    </w:p>
    <w:p w14:paraId="7194DBDC" w14:textId="77777777" w:rsidR="002D7218" w:rsidRDefault="002D7218" w:rsidP="002D7218">
      <w:pPr>
        <w:spacing w:line="240" w:lineRule="auto"/>
      </w:pPr>
    </w:p>
    <w:p w14:paraId="769D0D3C" w14:textId="77777777" w:rsidR="002D7218" w:rsidRDefault="002D7218" w:rsidP="002D7218">
      <w:pPr>
        <w:spacing w:line="240" w:lineRule="auto"/>
      </w:pPr>
    </w:p>
    <w:p w14:paraId="54CD245A" w14:textId="77777777" w:rsidR="002D7218" w:rsidRDefault="002D7218" w:rsidP="002D7218">
      <w:pPr>
        <w:spacing w:line="240" w:lineRule="auto"/>
      </w:pPr>
    </w:p>
    <w:p w14:paraId="1231BE67" w14:textId="77777777" w:rsidR="002D7218" w:rsidRDefault="002D7218" w:rsidP="002D7218">
      <w:pPr>
        <w:spacing w:line="240" w:lineRule="auto"/>
      </w:pPr>
    </w:p>
    <w:p w14:paraId="36FEB5B0" w14:textId="77777777" w:rsidR="002D7218" w:rsidRDefault="002D7218" w:rsidP="002D7218">
      <w:pPr>
        <w:spacing w:line="240" w:lineRule="auto"/>
      </w:pPr>
    </w:p>
    <w:p w14:paraId="30D7AA69" w14:textId="77777777" w:rsidR="002D7218" w:rsidRDefault="002D7218" w:rsidP="002D7218">
      <w:pPr>
        <w:spacing w:line="240" w:lineRule="auto"/>
      </w:pPr>
    </w:p>
    <w:p w14:paraId="7196D064" w14:textId="77777777" w:rsidR="002D7218" w:rsidRDefault="002D7218" w:rsidP="002D7218">
      <w:pPr>
        <w:spacing w:line="240" w:lineRule="auto"/>
      </w:pPr>
    </w:p>
    <w:p w14:paraId="34FF1C98" w14:textId="77777777" w:rsidR="002D7218" w:rsidRDefault="002D7218" w:rsidP="002D7218">
      <w:pPr>
        <w:spacing w:line="240" w:lineRule="auto"/>
      </w:pPr>
    </w:p>
    <w:p w14:paraId="6D072C0D" w14:textId="77777777" w:rsidR="002D7218" w:rsidRDefault="002D7218" w:rsidP="002D7218">
      <w:pPr>
        <w:spacing w:line="240" w:lineRule="auto"/>
      </w:pPr>
    </w:p>
    <w:p w14:paraId="48A21919" w14:textId="77777777" w:rsidR="002D7218" w:rsidRDefault="002D7218" w:rsidP="002D7218">
      <w:pPr>
        <w:spacing w:line="240" w:lineRule="auto"/>
      </w:pPr>
    </w:p>
    <w:p w14:paraId="6BD18F9B" w14:textId="77777777" w:rsidR="002D7218" w:rsidRDefault="002D7218" w:rsidP="002D7218">
      <w:pPr>
        <w:spacing w:line="240" w:lineRule="auto"/>
      </w:pPr>
    </w:p>
    <w:p w14:paraId="238601FE" w14:textId="77777777" w:rsidR="002D7218" w:rsidRDefault="002D7218" w:rsidP="002D7218">
      <w:pPr>
        <w:spacing w:line="240" w:lineRule="auto"/>
      </w:pPr>
    </w:p>
    <w:p w14:paraId="6CD3E1A9" w14:textId="10F3113F" w:rsidR="002D7218" w:rsidRPr="00176EB1" w:rsidRDefault="005B3949" w:rsidP="002D7218">
      <w:pPr>
        <w:spacing w:line="240" w:lineRule="auto"/>
        <w:jc w:val="center"/>
      </w:pPr>
      <w:r>
        <w:t>201</w:t>
      </w:r>
      <w:r w:rsidR="004C59B4" w:rsidRPr="00176EB1">
        <w:t>9</w:t>
      </w:r>
    </w:p>
    <w:p w14:paraId="0F3CABC7" w14:textId="77777777" w:rsidR="002D7218" w:rsidRDefault="002D7218" w:rsidP="002D7218">
      <w:pPr>
        <w:spacing w:line="240" w:lineRule="auto"/>
      </w:pPr>
    </w:p>
    <w:p w14:paraId="5B08B5D1" w14:textId="77777777" w:rsidR="006A4388" w:rsidRPr="00B066F4" w:rsidRDefault="006A4388" w:rsidP="00B066F4">
      <w:pPr>
        <w:sectPr w:rsidR="006A4388" w:rsidRPr="00B066F4" w:rsidSect="00F00676">
          <w:headerReference w:type="default" r:id="rId8"/>
          <w:footerReference w:type="even" r:id="rId9"/>
          <w:footerReference w:type="default" r:id="rId10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12479D3E" w14:textId="77777777" w:rsidR="000F7191" w:rsidRDefault="000F49D7" w:rsidP="000F49D7">
      <w:pPr>
        <w:pStyle w:val="12"/>
      </w:pPr>
      <w:r w:rsidRPr="00854B7D">
        <w:lastRenderedPageBreak/>
        <w:t>Аннотация</w:t>
      </w:r>
    </w:p>
    <w:p w14:paraId="45480EA5" w14:textId="36CA04CB" w:rsidR="003D2D1E" w:rsidRDefault="00854B7D" w:rsidP="003D2D1E">
      <w:pPr>
        <w:spacing w:line="240" w:lineRule="auto"/>
        <w:rPr>
          <w:color w:val="000000"/>
          <w:sz w:val="26"/>
          <w:szCs w:val="26"/>
          <w:shd w:val="clear" w:color="auto" w:fill="FFFFFF"/>
        </w:rPr>
      </w:pPr>
      <w:r w:rsidRPr="003740C1">
        <w:rPr>
          <w:sz w:val="26"/>
          <w:szCs w:val="26"/>
        </w:rPr>
        <w:t xml:space="preserve">Документ содержит </w:t>
      </w:r>
      <w:r w:rsidR="00176EB1">
        <w:rPr>
          <w:sz w:val="26"/>
          <w:szCs w:val="26"/>
        </w:rPr>
        <w:t>руководство оператора</w:t>
      </w:r>
      <w:r w:rsidRPr="003740C1">
        <w:rPr>
          <w:sz w:val="26"/>
          <w:szCs w:val="26"/>
        </w:rPr>
        <w:t xml:space="preserve"> программного </w:t>
      </w:r>
      <w:r w:rsidR="00020E43" w:rsidRPr="003740C1">
        <w:rPr>
          <w:sz w:val="26"/>
          <w:szCs w:val="26"/>
        </w:rPr>
        <w:t xml:space="preserve">комплекса </w:t>
      </w:r>
      <w:r w:rsidR="00343936" w:rsidRPr="00B12BB3">
        <w:rPr>
          <w:sz w:val="26"/>
          <w:szCs w:val="26"/>
        </w:rPr>
        <w:t>геоинформационной системы общественного участия «</w:t>
      </w:r>
      <w:proofErr w:type="spellStart"/>
      <w:r w:rsidR="00343936" w:rsidRPr="00B12BB3">
        <w:rPr>
          <w:sz w:val="26"/>
          <w:szCs w:val="26"/>
          <w:lang w:val="en-US"/>
        </w:rPr>
        <w:t>Mapsurvey</w:t>
      </w:r>
      <w:proofErr w:type="spellEnd"/>
      <w:r w:rsidR="00343936" w:rsidRPr="00B12BB3">
        <w:rPr>
          <w:sz w:val="26"/>
          <w:szCs w:val="26"/>
        </w:rPr>
        <w:t>»</w:t>
      </w:r>
      <w:r w:rsidR="003D2D1E" w:rsidRPr="003D2D1E">
        <w:rPr>
          <w:sz w:val="26"/>
          <w:szCs w:val="26"/>
        </w:rPr>
        <w:t xml:space="preserve">, </w:t>
      </w:r>
      <w:r w:rsidR="003D2D1E" w:rsidRPr="00B12BB3">
        <w:rPr>
          <w:color w:val="000000"/>
          <w:sz w:val="26"/>
          <w:szCs w:val="26"/>
          <w:shd w:val="clear" w:color="auto" w:fill="FFFFFF"/>
        </w:rPr>
        <w:t>предназначен</w:t>
      </w:r>
      <w:r w:rsidR="003D2D1E">
        <w:rPr>
          <w:color w:val="000000"/>
          <w:sz w:val="26"/>
          <w:szCs w:val="26"/>
          <w:shd w:val="clear" w:color="auto" w:fill="FFFFFF"/>
        </w:rPr>
        <w:t>ного</w:t>
      </w:r>
      <w:r w:rsidR="003D2D1E" w:rsidRPr="00B12BB3">
        <w:rPr>
          <w:color w:val="000000"/>
          <w:sz w:val="26"/>
          <w:szCs w:val="26"/>
          <w:shd w:val="clear" w:color="auto" w:fill="FFFFFF"/>
        </w:rPr>
        <w:t xml:space="preserve"> для проведения </w:t>
      </w:r>
      <w:r w:rsidR="003D2D1E">
        <w:rPr>
          <w:color w:val="000000"/>
          <w:sz w:val="26"/>
          <w:szCs w:val="26"/>
          <w:shd w:val="clear" w:color="auto" w:fill="FFFFFF"/>
        </w:rPr>
        <w:t xml:space="preserve">картографических </w:t>
      </w:r>
      <w:r w:rsidR="003D2D1E" w:rsidRPr="00B12BB3">
        <w:rPr>
          <w:color w:val="000000"/>
          <w:sz w:val="26"/>
          <w:szCs w:val="26"/>
          <w:shd w:val="clear" w:color="auto" w:fill="FFFFFF"/>
        </w:rPr>
        <w:t xml:space="preserve">онлайн опросов </w:t>
      </w:r>
      <w:r w:rsidR="003D2D1E">
        <w:rPr>
          <w:color w:val="000000"/>
          <w:sz w:val="26"/>
          <w:szCs w:val="26"/>
          <w:shd w:val="clear" w:color="auto" w:fill="FFFFFF"/>
        </w:rPr>
        <w:t>и полевых исследований.</w:t>
      </w:r>
      <w:r w:rsidR="00343936" w:rsidRPr="00343936">
        <w:rPr>
          <w:sz w:val="26"/>
          <w:szCs w:val="26"/>
        </w:rPr>
        <w:t xml:space="preserve"> </w:t>
      </w:r>
      <w:r w:rsidRPr="003740C1">
        <w:rPr>
          <w:bCs/>
          <w:sz w:val="26"/>
          <w:szCs w:val="26"/>
        </w:rPr>
        <w:t xml:space="preserve">Программный </w:t>
      </w:r>
      <w:r w:rsidR="00020E43" w:rsidRPr="003740C1">
        <w:rPr>
          <w:bCs/>
          <w:sz w:val="26"/>
          <w:szCs w:val="26"/>
        </w:rPr>
        <w:t>комплекс</w:t>
      </w:r>
      <w:r w:rsidRPr="003740C1">
        <w:rPr>
          <w:bCs/>
          <w:sz w:val="26"/>
          <w:szCs w:val="26"/>
        </w:rPr>
        <w:t xml:space="preserve"> </w:t>
      </w:r>
      <w:r w:rsidR="003D2D1E" w:rsidRPr="00B12BB3">
        <w:rPr>
          <w:sz w:val="26"/>
          <w:szCs w:val="26"/>
        </w:rPr>
        <w:t>разрабатывается в рамках прикладной научно-исследовательской работы «</w:t>
      </w:r>
      <w:proofErr w:type="spellStart"/>
      <w:r w:rsidR="003D2D1E" w:rsidRPr="00B12BB3">
        <w:rPr>
          <w:color w:val="000000"/>
          <w:sz w:val="26"/>
          <w:szCs w:val="26"/>
          <w:shd w:val="clear" w:color="auto" w:fill="FFFFFF"/>
        </w:rPr>
        <w:t>Метакогнитивная</w:t>
      </w:r>
      <w:proofErr w:type="spellEnd"/>
      <w:r w:rsidR="003D2D1E" w:rsidRPr="00B12BB3">
        <w:rPr>
          <w:color w:val="000000"/>
          <w:sz w:val="26"/>
          <w:szCs w:val="26"/>
          <w:shd w:val="clear" w:color="auto" w:fill="FFFFFF"/>
        </w:rPr>
        <w:t xml:space="preserve"> технология управления цифровыми сервисами умного города». </w:t>
      </w:r>
    </w:p>
    <w:p w14:paraId="2B0966E4" w14:textId="5A4C899C" w:rsidR="00020E43" w:rsidRPr="003740C1" w:rsidRDefault="00020E43" w:rsidP="003740C1">
      <w:pPr>
        <w:spacing w:line="240" w:lineRule="auto"/>
        <w:rPr>
          <w:sz w:val="26"/>
          <w:szCs w:val="26"/>
        </w:rPr>
      </w:pPr>
    </w:p>
    <w:p w14:paraId="5BA24CAF" w14:textId="77777777" w:rsidR="00C70EDE" w:rsidRDefault="00C70EDE" w:rsidP="00117CFB">
      <w:pPr>
        <w:pStyle w:val="12"/>
      </w:pPr>
      <w:r>
        <w:br w:type="page"/>
      </w:r>
      <w:r>
        <w:lastRenderedPageBreak/>
        <w:t>Содержание</w:t>
      </w:r>
    </w:p>
    <w:p w14:paraId="0334EBF1" w14:textId="74C7CBC8" w:rsidR="007010E8" w:rsidRDefault="00075F33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r w:rsidRPr="00CC24BB">
        <w:fldChar w:fldCharType="begin"/>
      </w:r>
      <w:r w:rsidR="009F591A" w:rsidRPr="00CC24BB">
        <w:instrText xml:space="preserve"> TOC \o "1-3" \h \z \u </w:instrText>
      </w:r>
      <w:r w:rsidRPr="00CC24BB">
        <w:fldChar w:fldCharType="separate"/>
      </w:r>
      <w:hyperlink w:anchor="_Toc30051863" w:history="1">
        <w:r w:rsidR="007010E8" w:rsidRPr="00E04C0B">
          <w:rPr>
            <w:rStyle w:val="ae"/>
            <w:noProof/>
          </w:rPr>
          <w:t>1 Общие сведения</w:t>
        </w:r>
        <w:r w:rsidR="007010E8">
          <w:rPr>
            <w:noProof/>
            <w:webHidden/>
          </w:rPr>
          <w:tab/>
        </w:r>
        <w:r w:rsidR="007010E8">
          <w:rPr>
            <w:noProof/>
            <w:webHidden/>
          </w:rPr>
          <w:fldChar w:fldCharType="begin"/>
        </w:r>
        <w:r w:rsidR="007010E8">
          <w:rPr>
            <w:noProof/>
            <w:webHidden/>
          </w:rPr>
          <w:instrText xml:space="preserve"> PAGEREF _Toc30051863 \h </w:instrText>
        </w:r>
        <w:r w:rsidR="007010E8">
          <w:rPr>
            <w:noProof/>
            <w:webHidden/>
          </w:rPr>
        </w:r>
        <w:r w:rsidR="007010E8">
          <w:rPr>
            <w:noProof/>
            <w:webHidden/>
          </w:rPr>
          <w:fldChar w:fldCharType="separate"/>
        </w:r>
        <w:r w:rsidR="007010E8">
          <w:rPr>
            <w:noProof/>
            <w:webHidden/>
          </w:rPr>
          <w:t>4</w:t>
        </w:r>
        <w:r w:rsidR="007010E8">
          <w:rPr>
            <w:noProof/>
            <w:webHidden/>
          </w:rPr>
          <w:fldChar w:fldCharType="end"/>
        </w:r>
      </w:hyperlink>
    </w:p>
    <w:p w14:paraId="204C3007" w14:textId="729DE714" w:rsidR="007010E8" w:rsidRDefault="007010E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30051864" w:history="1">
        <w:r w:rsidRPr="00E04C0B">
          <w:rPr>
            <w:rStyle w:val="ae"/>
            <w:noProof/>
          </w:rPr>
          <w:t>2 Функциональное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5DB4E38" w14:textId="635CFFCE" w:rsidR="007010E8" w:rsidRDefault="007010E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30051865" w:history="1">
        <w:r w:rsidRPr="00E04C0B">
          <w:rPr>
            <w:rStyle w:val="ae"/>
            <w:noProof/>
          </w:rPr>
          <w:t>3 Условия выполнения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54845F" w14:textId="7CA7BF75" w:rsidR="007010E8" w:rsidRDefault="007010E8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0051866" w:history="1">
        <w:r w:rsidRPr="00E04C0B">
          <w:rPr>
            <w:rStyle w:val="ae"/>
            <w:noProof/>
          </w:rPr>
          <w:t>3.1 Сервер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A671C08" w14:textId="73644B3F" w:rsidR="007010E8" w:rsidRDefault="007010E8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0051867" w:history="1">
        <w:r w:rsidRPr="00E04C0B">
          <w:rPr>
            <w:rStyle w:val="ae"/>
            <w:noProof/>
          </w:rPr>
          <w:t>3.2 Клиент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AB51D9" w14:textId="190138D1" w:rsidR="007010E8" w:rsidRDefault="007010E8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caps w:val="0"/>
          <w:noProof/>
          <w:sz w:val="22"/>
          <w:lang w:eastAsia="ru-RU"/>
        </w:rPr>
      </w:pPr>
      <w:hyperlink w:anchor="_Toc30051868" w:history="1">
        <w:r w:rsidRPr="00E04C0B">
          <w:rPr>
            <w:rStyle w:val="ae"/>
            <w:noProof/>
          </w:rPr>
          <w:t>4 Выполнение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6FBDBD" w14:textId="4907C872" w:rsidR="007010E8" w:rsidRDefault="007010E8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0051869" w:history="1">
        <w:r w:rsidRPr="00E04C0B">
          <w:rPr>
            <w:rStyle w:val="ae"/>
            <w:noProof/>
          </w:rPr>
          <w:t>4.1 Авторизация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CEAF36" w14:textId="135AEA87" w:rsidR="007010E8" w:rsidRDefault="007010E8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0051870" w:history="1">
        <w:r w:rsidRPr="00E04C0B">
          <w:rPr>
            <w:rStyle w:val="ae"/>
            <w:noProof/>
          </w:rPr>
          <w:t>4.2 Создание нового опроса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8248341" w14:textId="4645177B" w:rsidR="007010E8" w:rsidRDefault="007010E8">
      <w:pPr>
        <w:pStyle w:val="3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0051871" w:history="1">
        <w:r w:rsidRPr="00E04C0B">
          <w:rPr>
            <w:rStyle w:val="ae"/>
            <w:noProof/>
          </w:rPr>
          <w:t>4.2.1 Создание секции опроса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CC503F" w14:textId="3CBB996E" w:rsidR="007010E8" w:rsidRDefault="007010E8">
      <w:pPr>
        <w:pStyle w:val="32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0051872" w:history="1">
        <w:r w:rsidRPr="00E04C0B">
          <w:rPr>
            <w:rStyle w:val="ae"/>
            <w:iCs/>
            <w:noProof/>
          </w:rPr>
          <w:t>4.2.2 Создание вопросов секции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82F4FA3" w14:textId="047A7779" w:rsidR="007010E8" w:rsidRDefault="007010E8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0051873" w:history="1">
        <w:r w:rsidRPr="00E04C0B">
          <w:rPr>
            <w:rStyle w:val="ae"/>
            <w:noProof/>
          </w:rPr>
          <w:t>4.3 Редактирование опроса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0EF662" w14:textId="6552B791" w:rsidR="007010E8" w:rsidRDefault="007010E8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0051874" w:history="1">
        <w:r w:rsidRPr="00E04C0B">
          <w:rPr>
            <w:rStyle w:val="ae"/>
            <w:noProof/>
          </w:rPr>
          <w:t>4.4 Удаление опроса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B0EE319" w14:textId="7D137D0A" w:rsidR="007010E8" w:rsidRDefault="007010E8">
      <w:pPr>
        <w:pStyle w:val="2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sz w:val="22"/>
          <w:lang w:eastAsia="ru-RU"/>
        </w:rPr>
      </w:pPr>
      <w:hyperlink w:anchor="_Toc30051875" w:history="1">
        <w:r w:rsidRPr="00E04C0B">
          <w:rPr>
            <w:rStyle w:val="ae"/>
            <w:noProof/>
          </w:rPr>
          <w:t>4.5 Выгрузка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_Toc30051875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DEB4AB" w14:textId="41CD7CAE" w:rsidR="00C70EDE" w:rsidRDefault="00075F33" w:rsidP="00C70EDE">
      <w:r w:rsidRPr="00CC24BB">
        <w:fldChar w:fldCharType="end"/>
      </w:r>
    </w:p>
    <w:p w14:paraId="67DCF499" w14:textId="77777777" w:rsidR="00854B7D" w:rsidRPr="006152A0" w:rsidRDefault="00CC24BB" w:rsidP="006152A0">
      <w:pPr>
        <w:pStyle w:val="1"/>
      </w:pPr>
      <w:r>
        <w:br w:type="page"/>
      </w:r>
      <w:bookmarkStart w:id="42" w:name="_Toc296559198"/>
      <w:bookmarkStart w:id="43" w:name="_Toc30051863"/>
      <w:r w:rsidR="00854B7D" w:rsidRPr="006152A0">
        <w:lastRenderedPageBreak/>
        <w:t>Общие сведения</w:t>
      </w:r>
      <w:bookmarkEnd w:id="42"/>
      <w:bookmarkEnd w:id="43"/>
    </w:p>
    <w:p w14:paraId="35AC567D" w14:textId="77777777" w:rsidR="00B12BB3" w:rsidRDefault="003740C1" w:rsidP="003740C1">
      <w:pPr>
        <w:spacing w:line="240" w:lineRule="auto"/>
        <w:rPr>
          <w:color w:val="000000"/>
          <w:sz w:val="26"/>
          <w:szCs w:val="26"/>
          <w:shd w:val="clear" w:color="auto" w:fill="FFFFFF"/>
        </w:rPr>
      </w:pPr>
      <w:r w:rsidRPr="00B12BB3">
        <w:rPr>
          <w:sz w:val="26"/>
          <w:szCs w:val="26"/>
        </w:rPr>
        <w:t xml:space="preserve">Программный комплекс </w:t>
      </w:r>
      <w:r w:rsidR="00504196" w:rsidRPr="00B12BB3">
        <w:rPr>
          <w:sz w:val="26"/>
          <w:szCs w:val="26"/>
        </w:rPr>
        <w:t>геоинформационной системы общественного участия «</w:t>
      </w:r>
      <w:proofErr w:type="spellStart"/>
      <w:r w:rsidR="00504196" w:rsidRPr="00B12BB3">
        <w:rPr>
          <w:sz w:val="26"/>
          <w:szCs w:val="26"/>
          <w:lang w:val="en-US"/>
        </w:rPr>
        <w:t>Mapsurvey</w:t>
      </w:r>
      <w:proofErr w:type="spellEnd"/>
      <w:r w:rsidR="00504196" w:rsidRPr="00B12BB3">
        <w:rPr>
          <w:sz w:val="26"/>
          <w:szCs w:val="26"/>
        </w:rPr>
        <w:t>» разрабатывается в рамках прикладной научно-исследовательской работы «</w:t>
      </w:r>
      <w:proofErr w:type="spellStart"/>
      <w:r w:rsidR="00504196" w:rsidRPr="00B12BB3">
        <w:rPr>
          <w:color w:val="000000"/>
          <w:sz w:val="26"/>
          <w:szCs w:val="26"/>
          <w:shd w:val="clear" w:color="auto" w:fill="FFFFFF"/>
        </w:rPr>
        <w:t>Метакогнитивная</w:t>
      </w:r>
      <w:proofErr w:type="spellEnd"/>
      <w:r w:rsidR="00504196" w:rsidRPr="00B12BB3">
        <w:rPr>
          <w:color w:val="000000"/>
          <w:sz w:val="26"/>
          <w:szCs w:val="26"/>
          <w:shd w:val="clear" w:color="auto" w:fill="FFFFFF"/>
        </w:rPr>
        <w:t xml:space="preserve"> технология управления цифровыми сервисами умного города». </w:t>
      </w:r>
    </w:p>
    <w:p w14:paraId="0C169EDB" w14:textId="2D0AEFC8" w:rsidR="00243FF0" w:rsidRPr="00B12BB3" w:rsidRDefault="00504196" w:rsidP="003740C1">
      <w:pPr>
        <w:spacing w:line="240" w:lineRule="auto"/>
        <w:rPr>
          <w:sz w:val="26"/>
          <w:szCs w:val="26"/>
        </w:rPr>
      </w:pPr>
      <w:r w:rsidRPr="00B12BB3">
        <w:rPr>
          <w:color w:val="000000"/>
          <w:sz w:val="26"/>
          <w:szCs w:val="26"/>
          <w:shd w:val="clear" w:color="auto" w:fill="FFFFFF"/>
        </w:rPr>
        <w:t xml:space="preserve">ПК </w:t>
      </w:r>
      <w:proofErr w:type="spellStart"/>
      <w:r w:rsidRPr="00B12BB3">
        <w:rPr>
          <w:color w:val="000000"/>
          <w:sz w:val="26"/>
          <w:szCs w:val="26"/>
          <w:shd w:val="clear" w:color="auto" w:fill="FFFFFF"/>
          <w:lang w:val="en-US"/>
        </w:rPr>
        <w:t>Mapsurvey</w:t>
      </w:r>
      <w:proofErr w:type="spellEnd"/>
      <w:r w:rsidRPr="00B12BB3">
        <w:rPr>
          <w:color w:val="000000"/>
          <w:sz w:val="26"/>
          <w:szCs w:val="26"/>
          <w:shd w:val="clear" w:color="auto" w:fill="FFFFFF"/>
        </w:rPr>
        <w:t xml:space="preserve"> предназначен для проведения </w:t>
      </w:r>
      <w:r w:rsidR="00C03750">
        <w:rPr>
          <w:color w:val="000000"/>
          <w:sz w:val="26"/>
          <w:szCs w:val="26"/>
          <w:shd w:val="clear" w:color="auto" w:fill="FFFFFF"/>
        </w:rPr>
        <w:t xml:space="preserve">картографических </w:t>
      </w:r>
      <w:r w:rsidRPr="00B12BB3">
        <w:rPr>
          <w:color w:val="000000"/>
          <w:sz w:val="26"/>
          <w:szCs w:val="26"/>
          <w:shd w:val="clear" w:color="auto" w:fill="FFFFFF"/>
        </w:rPr>
        <w:t>онлайн опрос</w:t>
      </w:r>
      <w:r w:rsidR="00B12BB3" w:rsidRPr="00B12BB3">
        <w:rPr>
          <w:color w:val="000000"/>
          <w:sz w:val="26"/>
          <w:szCs w:val="26"/>
          <w:shd w:val="clear" w:color="auto" w:fill="FFFFFF"/>
        </w:rPr>
        <w:t>ов</w:t>
      </w:r>
      <w:r w:rsidRPr="00B12BB3">
        <w:rPr>
          <w:color w:val="000000"/>
          <w:sz w:val="26"/>
          <w:szCs w:val="26"/>
          <w:shd w:val="clear" w:color="auto" w:fill="FFFFFF"/>
        </w:rPr>
        <w:t xml:space="preserve"> </w:t>
      </w:r>
      <w:r w:rsidR="00C03750">
        <w:rPr>
          <w:color w:val="000000"/>
          <w:sz w:val="26"/>
          <w:szCs w:val="26"/>
          <w:shd w:val="clear" w:color="auto" w:fill="FFFFFF"/>
        </w:rPr>
        <w:t>и полевых исследований.</w:t>
      </w:r>
    </w:p>
    <w:p w14:paraId="5E6D7F4F" w14:textId="0F02EA3B" w:rsidR="00854B7D" w:rsidRPr="006152A0" w:rsidRDefault="00854B7D" w:rsidP="006152A0">
      <w:pPr>
        <w:pStyle w:val="1"/>
      </w:pPr>
      <w:bookmarkStart w:id="44" w:name="_Toc296559199"/>
      <w:bookmarkStart w:id="45" w:name="_Toc30051864"/>
      <w:r w:rsidRPr="006152A0">
        <w:t>Функциональное назначение</w:t>
      </w:r>
      <w:bookmarkEnd w:id="44"/>
      <w:r w:rsidR="00176EB1">
        <w:t xml:space="preserve"> ПРОГРАММЫ</w:t>
      </w:r>
      <w:bookmarkEnd w:id="45"/>
    </w:p>
    <w:p w14:paraId="342AAE0E" w14:textId="2F7EC2EB" w:rsidR="003740C1" w:rsidRDefault="003740C1" w:rsidP="003C64CC">
      <w:pPr>
        <w:keepNext/>
        <w:overflowPunct w:val="0"/>
        <w:autoSpaceDE w:val="0"/>
        <w:autoSpaceDN w:val="0"/>
        <w:adjustRightInd w:val="0"/>
        <w:spacing w:line="240" w:lineRule="auto"/>
        <w:textAlignment w:val="baseline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Программное обеспечение предназначено для решения следующих задач</w:t>
      </w:r>
      <w:r w:rsidRPr="003740C1">
        <w:rPr>
          <w:kern w:val="28"/>
          <w:sz w:val="26"/>
          <w:szCs w:val="26"/>
        </w:rPr>
        <w:t>:</w:t>
      </w:r>
    </w:p>
    <w:p w14:paraId="2D086C1E" w14:textId="28D58D26" w:rsidR="00B12BB3" w:rsidRPr="00CB50C7" w:rsidRDefault="00C03750" w:rsidP="003C64CC">
      <w:pPr>
        <w:keepNext/>
        <w:overflowPunct w:val="0"/>
        <w:autoSpaceDE w:val="0"/>
        <w:autoSpaceDN w:val="0"/>
        <w:adjustRightInd w:val="0"/>
        <w:spacing w:line="240" w:lineRule="auto"/>
        <w:textAlignment w:val="baseline"/>
        <w:rPr>
          <w:kern w:val="28"/>
          <w:sz w:val="26"/>
          <w:szCs w:val="26"/>
        </w:rPr>
      </w:pPr>
      <w:r>
        <w:rPr>
          <w:kern w:val="28"/>
          <w:sz w:val="26"/>
          <w:szCs w:val="26"/>
        </w:rPr>
        <w:t>- проведение картографических онлайн опросов</w:t>
      </w:r>
      <w:r w:rsidRPr="00CB50C7">
        <w:rPr>
          <w:kern w:val="28"/>
          <w:sz w:val="26"/>
          <w:szCs w:val="26"/>
        </w:rPr>
        <w:t>;</w:t>
      </w:r>
    </w:p>
    <w:p w14:paraId="2394A2B4" w14:textId="3B989C64" w:rsidR="00C03750" w:rsidRDefault="00C03750" w:rsidP="003C64CC">
      <w:pPr>
        <w:keepNext/>
        <w:overflowPunct w:val="0"/>
        <w:autoSpaceDE w:val="0"/>
        <w:autoSpaceDN w:val="0"/>
        <w:adjustRightInd w:val="0"/>
        <w:spacing w:line="240" w:lineRule="auto"/>
        <w:textAlignment w:val="baseline"/>
        <w:rPr>
          <w:kern w:val="28"/>
          <w:sz w:val="26"/>
          <w:szCs w:val="26"/>
        </w:rPr>
      </w:pPr>
      <w:r w:rsidRPr="00CB50C7">
        <w:rPr>
          <w:kern w:val="28"/>
          <w:sz w:val="26"/>
          <w:szCs w:val="26"/>
        </w:rPr>
        <w:t xml:space="preserve">- </w:t>
      </w:r>
      <w:r>
        <w:rPr>
          <w:kern w:val="28"/>
          <w:sz w:val="26"/>
          <w:szCs w:val="26"/>
        </w:rPr>
        <w:t>проведение полевых исследований.</w:t>
      </w:r>
    </w:p>
    <w:p w14:paraId="68B47128" w14:textId="6D65FAA6" w:rsidR="00176EB1" w:rsidRDefault="00176EB1" w:rsidP="003C64CC">
      <w:pPr>
        <w:keepNext/>
        <w:overflowPunct w:val="0"/>
        <w:autoSpaceDE w:val="0"/>
        <w:autoSpaceDN w:val="0"/>
        <w:adjustRightInd w:val="0"/>
        <w:spacing w:line="240" w:lineRule="auto"/>
        <w:textAlignment w:val="baseline"/>
        <w:rPr>
          <w:kern w:val="28"/>
          <w:sz w:val="26"/>
          <w:szCs w:val="26"/>
        </w:rPr>
      </w:pPr>
    </w:p>
    <w:p w14:paraId="6A2C6AB3" w14:textId="654EB6D1" w:rsidR="00176EB1" w:rsidRDefault="00176EB1" w:rsidP="00176EB1">
      <w:pPr>
        <w:pStyle w:val="1"/>
      </w:pPr>
      <w:bookmarkStart w:id="46" w:name="_Toc30051865"/>
      <w:r>
        <w:t>Условия выполнения программы</w:t>
      </w:r>
      <w:bookmarkEnd w:id="46"/>
    </w:p>
    <w:p w14:paraId="450655AE" w14:textId="77777777" w:rsidR="00176EB1" w:rsidRPr="00BB3BB5" w:rsidRDefault="00176EB1" w:rsidP="00176EB1">
      <w:pPr>
        <w:pStyle w:val="2"/>
      </w:pPr>
      <w:bookmarkStart w:id="47" w:name="_Toc30051866"/>
      <w:r>
        <w:t>Сервер</w:t>
      </w:r>
      <w:bookmarkEnd w:id="47"/>
    </w:p>
    <w:p w14:paraId="1F11C955" w14:textId="77777777" w:rsidR="00176EB1" w:rsidRPr="009C72A0" w:rsidRDefault="00176EB1" w:rsidP="00176EB1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Серверные программные компоненты</w:t>
      </w:r>
      <w:r w:rsidRPr="009C72A0">
        <w:rPr>
          <w:sz w:val="26"/>
          <w:szCs w:val="26"/>
        </w:rPr>
        <w:t xml:space="preserve"> способн</w:t>
      </w:r>
      <w:r>
        <w:rPr>
          <w:sz w:val="26"/>
          <w:szCs w:val="26"/>
        </w:rPr>
        <w:t>ы</w:t>
      </w:r>
      <w:r w:rsidRPr="009C72A0">
        <w:rPr>
          <w:sz w:val="26"/>
          <w:szCs w:val="26"/>
        </w:rPr>
        <w:t xml:space="preserve"> выполняться на аппаратных системах со следующими характеристиками:</w:t>
      </w:r>
    </w:p>
    <w:p w14:paraId="0865828C" w14:textId="77777777" w:rsidR="00176EB1" w:rsidRPr="009C72A0" w:rsidRDefault="00176EB1" w:rsidP="00176EB1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архитектура процессора – x86, x86_64, IA64;</w:t>
      </w:r>
    </w:p>
    <w:p w14:paraId="394DDEF8" w14:textId="77777777" w:rsidR="00176EB1" w:rsidRPr="009C72A0" w:rsidRDefault="00176EB1" w:rsidP="00176EB1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минимальный объем оперативной памяти – 8 Гб;</w:t>
      </w:r>
    </w:p>
    <w:p w14:paraId="7B6FAD14" w14:textId="77777777" w:rsidR="00176EB1" w:rsidRPr="009C72A0" w:rsidRDefault="00176EB1" w:rsidP="00176EB1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минимальный объем свободного пространства на жестком диске – 20 Гб;</w:t>
      </w:r>
    </w:p>
    <w:p w14:paraId="064FC211" w14:textId="77777777" w:rsidR="00176EB1" w:rsidRPr="009C72A0" w:rsidRDefault="00176EB1" w:rsidP="00176EB1">
      <w:pPr>
        <w:pStyle w:val="a4"/>
        <w:numPr>
          <w:ilvl w:val="0"/>
          <w:numId w:val="17"/>
        </w:numPr>
        <w:spacing w:line="240" w:lineRule="auto"/>
        <w:rPr>
          <w:sz w:val="26"/>
          <w:szCs w:val="26"/>
        </w:rPr>
      </w:pPr>
      <w:r w:rsidRPr="009C72A0">
        <w:rPr>
          <w:sz w:val="26"/>
          <w:szCs w:val="26"/>
        </w:rPr>
        <w:t>минимальная тактовая частота процессора – 2,5 ГГц.</w:t>
      </w:r>
    </w:p>
    <w:p w14:paraId="3CD4CBEF" w14:textId="77777777" w:rsidR="00176EB1" w:rsidRDefault="00176EB1" w:rsidP="00176EB1">
      <w:pPr>
        <w:spacing w:line="240" w:lineRule="auto"/>
        <w:rPr>
          <w:sz w:val="26"/>
          <w:szCs w:val="26"/>
        </w:rPr>
      </w:pPr>
      <w:r>
        <w:rPr>
          <w:sz w:val="26"/>
          <w:szCs w:val="26"/>
        </w:rPr>
        <w:t>Сервер</w:t>
      </w:r>
      <w:r w:rsidRPr="009C72A0">
        <w:rPr>
          <w:sz w:val="26"/>
          <w:szCs w:val="26"/>
        </w:rPr>
        <w:t xml:space="preserve"> для своей работы наличия следующего системного программного обеспечения: </w:t>
      </w:r>
      <w:r>
        <w:rPr>
          <w:sz w:val="26"/>
          <w:szCs w:val="26"/>
        </w:rPr>
        <w:t xml:space="preserve">ОС семейства </w:t>
      </w:r>
      <w:r>
        <w:rPr>
          <w:sz w:val="26"/>
          <w:szCs w:val="26"/>
          <w:lang w:val="en-US"/>
        </w:rPr>
        <w:t>Linux</w:t>
      </w:r>
      <w:r w:rsidRPr="006D5743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поддерживающую </w:t>
      </w:r>
      <w:r>
        <w:rPr>
          <w:sz w:val="26"/>
          <w:szCs w:val="26"/>
          <w:lang w:val="en-US"/>
        </w:rPr>
        <w:t>Docker</w:t>
      </w:r>
      <w:r w:rsidRPr="006D5743">
        <w:rPr>
          <w:sz w:val="26"/>
          <w:szCs w:val="26"/>
        </w:rPr>
        <w:t xml:space="preserve"> </w:t>
      </w:r>
      <w:r>
        <w:rPr>
          <w:sz w:val="26"/>
          <w:szCs w:val="26"/>
        </w:rPr>
        <w:t>виртуализацию.</w:t>
      </w:r>
    </w:p>
    <w:p w14:paraId="4AA06DC9" w14:textId="77777777" w:rsidR="00176EB1" w:rsidRDefault="00176EB1" w:rsidP="00176EB1">
      <w:pPr>
        <w:pStyle w:val="2"/>
      </w:pPr>
      <w:bookmarkStart w:id="48" w:name="_Toc30051867"/>
      <w:r>
        <w:t>Клиент</w:t>
      </w:r>
      <w:bookmarkEnd w:id="48"/>
    </w:p>
    <w:p w14:paraId="07A08952" w14:textId="77777777" w:rsidR="00176EB1" w:rsidRDefault="00176EB1" w:rsidP="00176EB1">
      <w:r>
        <w:t>На клиентском устройстве должен быть установлен один из следующих браузеров:</w:t>
      </w:r>
    </w:p>
    <w:p w14:paraId="34C0C556" w14:textId="17C849B1" w:rsidR="00176EB1" w:rsidRDefault="00176EB1" w:rsidP="00176EB1">
      <w:pPr>
        <w:rPr>
          <w:lang w:val="en-US"/>
        </w:rPr>
      </w:pPr>
      <w:r>
        <w:rPr>
          <w:lang w:val="en-US"/>
        </w:rPr>
        <w:t>Firefox; Chrome; Opera; IE &gt; 9; Edge.</w:t>
      </w:r>
    </w:p>
    <w:p w14:paraId="08824676" w14:textId="08D5C3D5" w:rsidR="00176EB1" w:rsidRDefault="00FE7F7E" w:rsidP="00FE7F7E">
      <w:pPr>
        <w:spacing w:line="240" w:lineRule="auto"/>
        <w:ind w:firstLine="0"/>
        <w:contextualSpacing w:val="0"/>
        <w:jc w:val="left"/>
        <w:rPr>
          <w:lang w:val="en-US"/>
        </w:rPr>
      </w:pPr>
      <w:r>
        <w:rPr>
          <w:lang w:val="en-US"/>
        </w:rPr>
        <w:br w:type="page"/>
      </w:r>
    </w:p>
    <w:p w14:paraId="3FF77C3A" w14:textId="137C38E0" w:rsidR="00176EB1" w:rsidRDefault="00176EB1" w:rsidP="00176EB1">
      <w:pPr>
        <w:pStyle w:val="1"/>
      </w:pPr>
      <w:r>
        <w:lastRenderedPageBreak/>
        <w:t xml:space="preserve"> </w:t>
      </w:r>
      <w:bookmarkStart w:id="49" w:name="_Toc30051868"/>
      <w:r>
        <w:t>Выполнение программы</w:t>
      </w:r>
      <w:bookmarkEnd w:id="49"/>
    </w:p>
    <w:p w14:paraId="1F9EA64B" w14:textId="48E4034D" w:rsidR="00176EB1" w:rsidRPr="00176EB1" w:rsidRDefault="00176EB1" w:rsidP="00176EB1">
      <w:r>
        <w:t xml:space="preserve">Основной задачей оператора программного комплекса </w:t>
      </w:r>
      <w:proofErr w:type="spellStart"/>
      <w:r>
        <w:rPr>
          <w:lang w:val="en-US"/>
        </w:rPr>
        <w:t>Mapsurvey</w:t>
      </w:r>
      <w:proofErr w:type="spellEnd"/>
      <w:r w:rsidRPr="00176EB1">
        <w:t xml:space="preserve"> </w:t>
      </w:r>
      <w:r>
        <w:t xml:space="preserve">является создание и настройка опросов, а </w:t>
      </w:r>
      <w:proofErr w:type="gramStart"/>
      <w:r>
        <w:t>так-же</w:t>
      </w:r>
      <w:proofErr w:type="gramEnd"/>
      <w:r>
        <w:t xml:space="preserve"> выгрузка данных по пройденным опросам</w:t>
      </w:r>
      <w:r w:rsidRPr="00176EB1">
        <w:t xml:space="preserve"> </w:t>
      </w:r>
      <w:r>
        <w:t xml:space="preserve">в </w:t>
      </w:r>
      <w:proofErr w:type="spellStart"/>
      <w:r>
        <w:rPr>
          <w:lang w:val="en-US"/>
        </w:rPr>
        <w:t>MapsurveyEditor</w:t>
      </w:r>
      <w:proofErr w:type="spellEnd"/>
      <w:r w:rsidRPr="00176EB1">
        <w:t>.</w:t>
      </w:r>
    </w:p>
    <w:p w14:paraId="06315CBC" w14:textId="559B958C" w:rsidR="00176EB1" w:rsidRDefault="00176EB1" w:rsidP="00176EB1">
      <w:pPr>
        <w:pStyle w:val="2"/>
      </w:pPr>
      <w:bookmarkStart w:id="50" w:name="_Toc30051869"/>
      <w:r>
        <w:t>Авторизация</w:t>
      </w:r>
      <w:bookmarkEnd w:id="50"/>
    </w:p>
    <w:p w14:paraId="4CC4F46D" w14:textId="35F9AFA5" w:rsidR="00176EB1" w:rsidRPr="00176EB1" w:rsidRDefault="00176EB1" w:rsidP="00176EB1">
      <w:pPr>
        <w:rPr>
          <w:lang w:val="en-US"/>
        </w:rPr>
      </w:pPr>
    </w:p>
    <w:p w14:paraId="7909FA19" w14:textId="5628980E" w:rsidR="00176EB1" w:rsidRPr="00CB50C7" w:rsidRDefault="00176EB1" w:rsidP="00176EB1">
      <w:proofErr w:type="spellStart"/>
      <w:r>
        <w:rPr>
          <w:lang w:val="en-US"/>
        </w:rPr>
        <w:t>MapsurveyEditor</w:t>
      </w:r>
      <w:proofErr w:type="spellEnd"/>
      <w:r w:rsidRPr="006152A0">
        <w:t xml:space="preserve"> </w:t>
      </w:r>
      <w:r>
        <w:t>доступен только для зарегистрированных и авторизованных пользователей</w:t>
      </w:r>
      <w:r w:rsidRPr="00C84EF2">
        <w:t xml:space="preserve"> </w:t>
      </w:r>
      <w:r>
        <w:t xml:space="preserve">по </w:t>
      </w:r>
      <w:r>
        <w:rPr>
          <w:lang w:val="en-US"/>
        </w:rPr>
        <w:t>URL</w:t>
      </w:r>
      <w:r w:rsidRPr="00C84EF2">
        <w:t xml:space="preserve"> </w:t>
      </w:r>
      <w:r>
        <w:t xml:space="preserve">адресу </w:t>
      </w:r>
      <w:hyperlink r:id="rId11" w:history="1">
        <w:r w:rsidRPr="0007505D">
          <w:rPr>
            <w:rStyle w:val="ae"/>
            <w:lang w:val="en-US"/>
          </w:rPr>
          <w:t>https</w:t>
        </w:r>
        <w:r w:rsidRPr="0007505D">
          <w:rPr>
            <w:rStyle w:val="ae"/>
          </w:rPr>
          <w:t>://[</w:t>
        </w:r>
        <w:proofErr w:type="spellStart"/>
        <w:r w:rsidRPr="0007505D">
          <w:rPr>
            <w:rStyle w:val="ae"/>
          </w:rPr>
          <w:t>адрес_сервера</w:t>
        </w:r>
        <w:proofErr w:type="spellEnd"/>
        <w:r w:rsidRPr="00176EB1">
          <w:rPr>
            <w:rStyle w:val="ae"/>
          </w:rPr>
          <w:t>]</w:t>
        </w:r>
        <w:r w:rsidRPr="0007505D">
          <w:rPr>
            <w:rStyle w:val="ae"/>
          </w:rPr>
          <w:t>/</w:t>
        </w:r>
        <w:r w:rsidRPr="0007505D">
          <w:rPr>
            <w:rStyle w:val="ae"/>
            <w:lang w:val="en-US"/>
          </w:rPr>
          <w:t>editor</w:t>
        </w:r>
      </w:hyperlink>
      <w:r w:rsidRPr="00C84EF2">
        <w:t xml:space="preserve">. </w:t>
      </w:r>
    </w:p>
    <w:p w14:paraId="0ECC7B1C" w14:textId="229EA918" w:rsidR="00176EB1" w:rsidRDefault="00176EB1" w:rsidP="00176EB1">
      <w:r>
        <w:t>Для авторизации в системе пользователь должен</w:t>
      </w:r>
      <w:r w:rsidRPr="00C84EF2">
        <w:t xml:space="preserve"> </w:t>
      </w:r>
      <w:r>
        <w:t>пройти аутентификацию путём ввода почтового адреса и пароля, которые были указаны при регистрации (</w:t>
      </w:r>
      <w:r w:rsidRPr="00176EB1">
        <w:fldChar w:fldCharType="begin"/>
      </w:r>
      <w:r w:rsidRPr="00176EB1">
        <w:instrText xml:space="preserve"> REF _Ref30048408 \h </w:instrText>
      </w:r>
      <w:r w:rsidRPr="00176EB1">
        <w:instrText xml:space="preserve"> \* MERGEFORMAT </w:instrText>
      </w:r>
      <w:r w:rsidRPr="00176EB1">
        <w:fldChar w:fldCharType="separate"/>
      </w:r>
      <w:r w:rsidRPr="00176EB1">
        <w:rPr>
          <w:szCs w:val="24"/>
        </w:rPr>
        <w:t xml:space="preserve">Рисунок </w:t>
      </w:r>
      <w:r w:rsidRPr="00176EB1">
        <w:rPr>
          <w:noProof/>
          <w:szCs w:val="24"/>
        </w:rPr>
        <w:t>1</w:t>
      </w:r>
      <w:r w:rsidRPr="00176EB1">
        <w:fldChar w:fldCharType="end"/>
      </w:r>
      <w:r w:rsidRPr="00176EB1">
        <w:t>).</w:t>
      </w:r>
    </w:p>
    <w:p w14:paraId="58C0E6AC" w14:textId="77777777" w:rsidR="00176EB1" w:rsidRDefault="00176EB1" w:rsidP="00176EB1">
      <w:pPr>
        <w:pStyle w:val="a8"/>
        <w:keepNext/>
      </w:pPr>
      <w:r w:rsidRPr="00902BC5">
        <w:rPr>
          <w:noProof/>
        </w:rPr>
        <w:drawing>
          <wp:inline distT="0" distB="0" distL="0" distR="0" wp14:anchorId="5F60C17E" wp14:editId="1DEBF949">
            <wp:extent cx="3219450" cy="2945065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36382" cy="2960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61AA4" w14:textId="5B37CAF6" w:rsidR="00176EB1" w:rsidRPr="00176EB1" w:rsidRDefault="00176EB1" w:rsidP="00176EB1">
      <w:pPr>
        <w:pStyle w:val="affd"/>
        <w:jc w:val="center"/>
        <w:rPr>
          <w:i w:val="0"/>
          <w:iCs w:val="0"/>
          <w:color w:val="auto"/>
          <w:sz w:val="24"/>
          <w:szCs w:val="24"/>
        </w:rPr>
      </w:pPr>
      <w:bookmarkStart w:id="51" w:name="_Ref30048408"/>
      <w:r w:rsidRPr="00176EB1">
        <w:rPr>
          <w:i w:val="0"/>
          <w:iCs w:val="0"/>
          <w:color w:val="auto"/>
          <w:sz w:val="24"/>
          <w:szCs w:val="24"/>
        </w:rPr>
        <w:t xml:space="preserve">Рисунок </w:t>
      </w:r>
      <w:r w:rsidRPr="00176EB1">
        <w:rPr>
          <w:i w:val="0"/>
          <w:iCs w:val="0"/>
          <w:color w:val="auto"/>
          <w:sz w:val="24"/>
          <w:szCs w:val="24"/>
        </w:rPr>
        <w:fldChar w:fldCharType="begin"/>
      </w:r>
      <w:r w:rsidRPr="00176EB1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76EB1">
        <w:rPr>
          <w:i w:val="0"/>
          <w:iCs w:val="0"/>
          <w:color w:val="auto"/>
          <w:sz w:val="24"/>
          <w:szCs w:val="24"/>
        </w:rPr>
        <w:fldChar w:fldCharType="separate"/>
      </w:r>
      <w:r w:rsidR="00FE7F7E">
        <w:rPr>
          <w:i w:val="0"/>
          <w:iCs w:val="0"/>
          <w:noProof/>
          <w:color w:val="auto"/>
          <w:sz w:val="24"/>
          <w:szCs w:val="24"/>
        </w:rPr>
        <w:t>1</w:t>
      </w:r>
      <w:r w:rsidRPr="00176EB1">
        <w:rPr>
          <w:i w:val="0"/>
          <w:iCs w:val="0"/>
          <w:color w:val="auto"/>
          <w:sz w:val="24"/>
          <w:szCs w:val="24"/>
        </w:rPr>
        <w:fldChar w:fldCharType="end"/>
      </w:r>
      <w:bookmarkEnd w:id="51"/>
      <w:r w:rsidRPr="00176EB1">
        <w:rPr>
          <w:i w:val="0"/>
          <w:iCs w:val="0"/>
          <w:color w:val="auto"/>
          <w:sz w:val="24"/>
          <w:szCs w:val="24"/>
        </w:rPr>
        <w:t xml:space="preserve"> - окно ввода данных для аутентификации в системе.</w:t>
      </w:r>
    </w:p>
    <w:p w14:paraId="2B6169A5" w14:textId="254B48CF" w:rsidR="00176EB1" w:rsidRDefault="00176EB1" w:rsidP="00176EB1">
      <w:r>
        <w:t xml:space="preserve">В случае успешной аутентификации и наличии прав на просмотр списка опросов пользователь попадает на страницу со списком опросов </w:t>
      </w:r>
      <w:r w:rsidRPr="00176EB1">
        <w:t>(</w:t>
      </w:r>
      <w:r w:rsidRPr="00176EB1">
        <w:fldChar w:fldCharType="begin"/>
      </w:r>
      <w:r w:rsidRPr="00176EB1">
        <w:instrText xml:space="preserve"> REF _Ref30048434 \h </w:instrText>
      </w:r>
      <w:r w:rsidRPr="00176EB1">
        <w:instrText xml:space="preserve"> \* MERGEFORMAT </w:instrText>
      </w:r>
      <w:r w:rsidRPr="00176EB1">
        <w:fldChar w:fldCharType="separate"/>
      </w:r>
      <w:r w:rsidRPr="00176EB1">
        <w:rPr>
          <w:szCs w:val="24"/>
        </w:rPr>
        <w:t xml:space="preserve">Рисунок </w:t>
      </w:r>
      <w:r w:rsidRPr="00176EB1">
        <w:rPr>
          <w:noProof/>
          <w:szCs w:val="24"/>
        </w:rPr>
        <w:t>2</w:t>
      </w:r>
      <w:r w:rsidRPr="00176EB1">
        <w:fldChar w:fldCharType="end"/>
      </w:r>
      <w:r>
        <w:t>). На данной странице пользователь может перейти к созданию нового опроса, редактированию существующего, выгрузить данные из опроса, или удалить опрос.</w:t>
      </w:r>
    </w:p>
    <w:p w14:paraId="4B27B6A9" w14:textId="77777777" w:rsidR="00176EB1" w:rsidRDefault="00176EB1" w:rsidP="00176EB1">
      <w:pPr>
        <w:pStyle w:val="a8"/>
        <w:keepNext/>
      </w:pPr>
      <w:r w:rsidRPr="00846475">
        <w:rPr>
          <w:noProof/>
        </w:rPr>
        <w:drawing>
          <wp:inline distT="0" distB="0" distL="0" distR="0" wp14:anchorId="25CF4FCB" wp14:editId="11B13AC7">
            <wp:extent cx="5940425" cy="1176020"/>
            <wp:effectExtent l="0" t="0" r="3175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D1978" w14:textId="23C024F5" w:rsidR="00176EB1" w:rsidRPr="00176EB1" w:rsidRDefault="00176EB1" w:rsidP="00176EB1">
      <w:pPr>
        <w:pStyle w:val="affd"/>
        <w:jc w:val="center"/>
        <w:rPr>
          <w:i w:val="0"/>
          <w:iCs w:val="0"/>
          <w:color w:val="auto"/>
          <w:sz w:val="24"/>
          <w:szCs w:val="24"/>
        </w:rPr>
      </w:pPr>
      <w:bookmarkStart w:id="52" w:name="_Ref30048434"/>
      <w:r w:rsidRPr="00176EB1">
        <w:rPr>
          <w:i w:val="0"/>
          <w:iCs w:val="0"/>
          <w:color w:val="auto"/>
          <w:sz w:val="24"/>
          <w:szCs w:val="24"/>
        </w:rPr>
        <w:t xml:space="preserve">Рисунок </w:t>
      </w:r>
      <w:r w:rsidRPr="00176EB1">
        <w:rPr>
          <w:i w:val="0"/>
          <w:iCs w:val="0"/>
          <w:color w:val="auto"/>
          <w:sz w:val="24"/>
          <w:szCs w:val="24"/>
        </w:rPr>
        <w:fldChar w:fldCharType="begin"/>
      </w:r>
      <w:r w:rsidRPr="00176EB1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176EB1">
        <w:rPr>
          <w:i w:val="0"/>
          <w:iCs w:val="0"/>
          <w:color w:val="auto"/>
          <w:sz w:val="24"/>
          <w:szCs w:val="24"/>
        </w:rPr>
        <w:fldChar w:fldCharType="separate"/>
      </w:r>
      <w:r w:rsidR="00FE7F7E">
        <w:rPr>
          <w:i w:val="0"/>
          <w:iCs w:val="0"/>
          <w:noProof/>
          <w:color w:val="auto"/>
          <w:sz w:val="24"/>
          <w:szCs w:val="24"/>
        </w:rPr>
        <w:t>2</w:t>
      </w:r>
      <w:r w:rsidRPr="00176EB1">
        <w:rPr>
          <w:i w:val="0"/>
          <w:iCs w:val="0"/>
          <w:color w:val="auto"/>
          <w:sz w:val="24"/>
          <w:szCs w:val="24"/>
        </w:rPr>
        <w:fldChar w:fldCharType="end"/>
      </w:r>
      <w:bookmarkEnd w:id="52"/>
      <w:r w:rsidRPr="00176EB1">
        <w:rPr>
          <w:i w:val="0"/>
          <w:iCs w:val="0"/>
          <w:color w:val="auto"/>
          <w:sz w:val="24"/>
          <w:szCs w:val="24"/>
        </w:rPr>
        <w:t xml:space="preserve"> - список опросов в </w:t>
      </w:r>
      <w:proofErr w:type="spellStart"/>
      <w:r w:rsidRPr="00176EB1">
        <w:rPr>
          <w:i w:val="0"/>
          <w:iCs w:val="0"/>
          <w:color w:val="auto"/>
          <w:sz w:val="24"/>
          <w:szCs w:val="24"/>
        </w:rPr>
        <w:t>MapsurveyEditor</w:t>
      </w:r>
      <w:proofErr w:type="spellEnd"/>
      <w:r w:rsidRPr="00176EB1">
        <w:rPr>
          <w:i w:val="0"/>
          <w:iCs w:val="0"/>
          <w:color w:val="auto"/>
          <w:sz w:val="24"/>
          <w:szCs w:val="24"/>
        </w:rPr>
        <w:t>.</w:t>
      </w:r>
    </w:p>
    <w:p w14:paraId="5C59B88E" w14:textId="77777777" w:rsidR="00176EB1" w:rsidRPr="00176EB1" w:rsidRDefault="00176EB1" w:rsidP="00176EB1"/>
    <w:p w14:paraId="3F5CEE37" w14:textId="5434F02F" w:rsidR="00176EB1" w:rsidRDefault="00176EB1" w:rsidP="00176EB1">
      <w:pPr>
        <w:pStyle w:val="2"/>
      </w:pPr>
      <w:bookmarkStart w:id="53" w:name="_Toc30051870"/>
      <w:r>
        <w:t>Создание нового опроса</w:t>
      </w:r>
      <w:bookmarkEnd w:id="53"/>
    </w:p>
    <w:p w14:paraId="0DEF23C1" w14:textId="3E472C4A" w:rsidR="00176EB1" w:rsidRDefault="00176EB1" w:rsidP="00176EB1">
      <w:r>
        <w:t xml:space="preserve">Для создания нового опроса необходимо на странице списка опроса (см. </w:t>
      </w:r>
      <w:r>
        <w:fldChar w:fldCharType="begin"/>
      </w:r>
      <w:r>
        <w:instrText xml:space="preserve"> REF _Ref30048434 \h </w:instrText>
      </w:r>
      <w:r>
        <w:fldChar w:fldCharType="separate"/>
      </w:r>
      <w:r w:rsidRPr="00176EB1">
        <w:rPr>
          <w:i/>
          <w:iCs/>
          <w:szCs w:val="24"/>
        </w:rPr>
        <w:t xml:space="preserve">Рисунок </w:t>
      </w:r>
      <w:r w:rsidRPr="00176EB1">
        <w:rPr>
          <w:i/>
          <w:iCs/>
          <w:noProof/>
          <w:szCs w:val="24"/>
        </w:rPr>
        <w:t>2</w:t>
      </w:r>
      <w:r>
        <w:fldChar w:fldCharType="end"/>
      </w:r>
      <w:r>
        <w:t>) нажать кнопку «</w:t>
      </w:r>
      <w:r>
        <w:rPr>
          <w:lang w:val="en-US"/>
        </w:rPr>
        <w:t>New Survey</w:t>
      </w:r>
      <w:r>
        <w:t xml:space="preserve">». </w:t>
      </w:r>
      <w:r w:rsidR="00DD6659">
        <w:t xml:space="preserve"> </w:t>
      </w:r>
    </w:p>
    <w:p w14:paraId="4B7AF2F1" w14:textId="55E01FD0" w:rsidR="00DD6659" w:rsidRPr="00DD6659" w:rsidRDefault="00DD6659" w:rsidP="00176EB1">
      <w:r>
        <w:t xml:space="preserve">Откроется окно создания нового опроса административной панели </w:t>
      </w:r>
      <w:r>
        <w:rPr>
          <w:lang w:val="en-US"/>
        </w:rPr>
        <w:t>Django</w:t>
      </w:r>
      <w:r>
        <w:t>, в котором нужно заполнить название вашего, ссылку на которую перейдет пользователь после заполнения опроса и выбрать организацию, которая проводит опрос.</w:t>
      </w:r>
    </w:p>
    <w:p w14:paraId="65FE301F" w14:textId="77777777" w:rsidR="00DD6659" w:rsidRDefault="00DD6659" w:rsidP="00DD6659">
      <w:pPr>
        <w:pStyle w:val="a8"/>
        <w:keepNext/>
      </w:pPr>
      <w:r w:rsidRPr="00DD6659">
        <w:drawing>
          <wp:inline distT="0" distB="0" distL="0" distR="0" wp14:anchorId="70D3B706" wp14:editId="59E5ED66">
            <wp:extent cx="5940425" cy="1366520"/>
            <wp:effectExtent l="0" t="0" r="3175" b="508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F3B2F" w14:textId="06E7DC3A" w:rsidR="00DD6659" w:rsidRDefault="00DD6659" w:rsidP="00DD6659">
      <w:pPr>
        <w:pStyle w:val="affd"/>
        <w:jc w:val="center"/>
        <w:rPr>
          <w:i w:val="0"/>
          <w:iCs w:val="0"/>
          <w:color w:val="auto"/>
          <w:sz w:val="24"/>
          <w:szCs w:val="24"/>
        </w:rPr>
      </w:pPr>
      <w:r w:rsidRPr="00DD6659">
        <w:rPr>
          <w:i w:val="0"/>
          <w:iCs w:val="0"/>
          <w:color w:val="auto"/>
          <w:sz w:val="24"/>
          <w:szCs w:val="24"/>
        </w:rPr>
        <w:t xml:space="preserve">Рисунок </w:t>
      </w:r>
      <w:r w:rsidRPr="00DD6659">
        <w:rPr>
          <w:i w:val="0"/>
          <w:iCs w:val="0"/>
          <w:color w:val="auto"/>
          <w:sz w:val="24"/>
          <w:szCs w:val="24"/>
        </w:rPr>
        <w:fldChar w:fldCharType="begin"/>
      </w:r>
      <w:r w:rsidRPr="00DD6659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D6659">
        <w:rPr>
          <w:i w:val="0"/>
          <w:iCs w:val="0"/>
          <w:color w:val="auto"/>
          <w:sz w:val="24"/>
          <w:szCs w:val="24"/>
        </w:rPr>
        <w:fldChar w:fldCharType="separate"/>
      </w:r>
      <w:r w:rsidR="00FE7F7E">
        <w:rPr>
          <w:i w:val="0"/>
          <w:iCs w:val="0"/>
          <w:noProof/>
          <w:color w:val="auto"/>
          <w:sz w:val="24"/>
          <w:szCs w:val="24"/>
        </w:rPr>
        <w:t>3</w:t>
      </w:r>
      <w:r w:rsidRPr="00DD6659">
        <w:rPr>
          <w:i w:val="0"/>
          <w:iCs w:val="0"/>
          <w:color w:val="auto"/>
          <w:sz w:val="24"/>
          <w:szCs w:val="24"/>
        </w:rPr>
        <w:fldChar w:fldCharType="end"/>
      </w:r>
      <w:r w:rsidRPr="00DD6659">
        <w:rPr>
          <w:i w:val="0"/>
          <w:iCs w:val="0"/>
          <w:color w:val="auto"/>
          <w:sz w:val="24"/>
          <w:szCs w:val="24"/>
        </w:rPr>
        <w:t xml:space="preserve"> - окно создания нового опроса</w:t>
      </w:r>
    </w:p>
    <w:p w14:paraId="7A0B535B" w14:textId="61023DD1" w:rsidR="00DD6659" w:rsidRDefault="00DD6659" w:rsidP="00DD6659">
      <w:pPr>
        <w:pStyle w:val="30"/>
      </w:pPr>
      <w:bookmarkStart w:id="54" w:name="_Toc30051871"/>
      <w:r>
        <w:t>Создание секции опроса</w:t>
      </w:r>
      <w:bookmarkEnd w:id="54"/>
    </w:p>
    <w:p w14:paraId="631613CB" w14:textId="766D247C" w:rsidR="00DD6659" w:rsidRDefault="00DD6659" w:rsidP="00DD6659">
      <w:r>
        <w:t xml:space="preserve">После того как вы создадите новый опрос, он будет добавлен в базу и доступ по ссылке </w:t>
      </w:r>
      <w:hyperlink r:id="rId15" w:history="1">
        <w:r w:rsidRPr="00BA1B16">
          <w:rPr>
            <w:rStyle w:val="ae"/>
            <w:lang w:val="en-US"/>
          </w:rPr>
          <w:t>https</w:t>
        </w:r>
        <w:r w:rsidRPr="00BA1B16">
          <w:rPr>
            <w:rStyle w:val="ae"/>
          </w:rPr>
          <w:t>://[</w:t>
        </w:r>
        <w:proofErr w:type="spellStart"/>
        <w:r w:rsidRPr="00BA1B16">
          <w:rPr>
            <w:rStyle w:val="ae"/>
          </w:rPr>
          <w:t>адрес_сервера</w:t>
        </w:r>
        <w:proofErr w:type="spellEnd"/>
        <w:r w:rsidRPr="00BA1B16">
          <w:rPr>
            <w:rStyle w:val="ae"/>
          </w:rPr>
          <w:t>]/</w:t>
        </w:r>
        <w:r w:rsidRPr="00BA1B16">
          <w:rPr>
            <w:rStyle w:val="ae"/>
          </w:rPr>
          <w:t>[</w:t>
        </w:r>
        <w:proofErr w:type="spellStart"/>
        <w:r w:rsidRPr="00BA1B16">
          <w:rPr>
            <w:rStyle w:val="ae"/>
          </w:rPr>
          <w:t>название_опроса</w:t>
        </w:r>
        <w:proofErr w:type="spellEnd"/>
      </w:hyperlink>
      <w:r w:rsidRPr="00DD6659">
        <w:t>]</w:t>
      </w:r>
      <w:r>
        <w:t>, но это будет пустая карта, на которой ничего нельзя сделать.</w:t>
      </w:r>
    </w:p>
    <w:p w14:paraId="541DAEA5" w14:textId="5FE3F3AD" w:rsidR="00DD6659" w:rsidRDefault="00DD6659" w:rsidP="00DD6659">
      <w:r>
        <w:t>Для наполнения опроса вопросами необходимо создать последовательность секций, в каждой из которых будет множество вопросов.</w:t>
      </w:r>
    </w:p>
    <w:p w14:paraId="47081268" w14:textId="46D41519" w:rsidR="00DD6659" w:rsidRDefault="00DD6659" w:rsidP="00DD6659">
      <w:r>
        <w:t xml:space="preserve">Для создания секции в административной панели </w:t>
      </w:r>
      <w:r>
        <w:rPr>
          <w:lang w:val="en-US"/>
        </w:rPr>
        <w:t>Django</w:t>
      </w:r>
      <w:r w:rsidRPr="00DD6659">
        <w:t xml:space="preserve"> </w:t>
      </w:r>
      <w:r>
        <w:t xml:space="preserve">необходимо открыт список существующих </w:t>
      </w:r>
      <w:r w:rsidRPr="000873FB">
        <w:t xml:space="preserve">секций </w:t>
      </w:r>
      <w:r w:rsidRPr="000873FB">
        <w:t>(</w:t>
      </w:r>
      <w:r w:rsidRPr="000873FB">
        <w:fldChar w:fldCharType="begin"/>
      </w:r>
      <w:r w:rsidRPr="000873FB">
        <w:instrText xml:space="preserve"> REF _Ref30049149 \h </w:instrText>
      </w:r>
      <w:r w:rsidR="000873FB" w:rsidRPr="000873FB">
        <w:instrText xml:space="preserve"> \* MERGEFORMAT </w:instrText>
      </w:r>
      <w:r w:rsidRPr="000873FB">
        <w:fldChar w:fldCharType="separate"/>
      </w:r>
      <w:r w:rsidRPr="000873FB">
        <w:rPr>
          <w:szCs w:val="24"/>
        </w:rPr>
        <w:t xml:space="preserve">Рисунок </w:t>
      </w:r>
      <w:r w:rsidRPr="000873FB">
        <w:rPr>
          <w:noProof/>
          <w:szCs w:val="24"/>
        </w:rPr>
        <w:t>4</w:t>
      </w:r>
      <w:r w:rsidRPr="000873FB">
        <w:fldChar w:fldCharType="end"/>
      </w:r>
      <w:r w:rsidRPr="000873FB">
        <w:t>)</w:t>
      </w:r>
      <w:r w:rsidRPr="000873FB">
        <w:t>.</w:t>
      </w:r>
      <w:r>
        <w:t xml:space="preserve"> Для этого можно ввести в адресной строке </w:t>
      </w:r>
      <w:hyperlink r:id="rId16" w:history="1">
        <w:r w:rsidRPr="00BA1B16">
          <w:rPr>
            <w:rStyle w:val="ae"/>
            <w:lang w:val="en-US"/>
          </w:rPr>
          <w:t>https</w:t>
        </w:r>
        <w:r w:rsidRPr="00BA1B16">
          <w:rPr>
            <w:rStyle w:val="ae"/>
          </w:rPr>
          <w:t>://[адрес_сервера]/</w:t>
        </w:r>
        <w:r w:rsidRPr="00BA1B16">
          <w:rPr>
            <w:rStyle w:val="ae"/>
            <w:lang w:val="en-US"/>
          </w:rPr>
          <w:t>admin</w:t>
        </w:r>
        <w:r w:rsidRPr="00BA1B16">
          <w:rPr>
            <w:rStyle w:val="ae"/>
          </w:rPr>
          <w:t>/</w:t>
        </w:r>
        <w:r w:rsidRPr="00BA1B16">
          <w:rPr>
            <w:rStyle w:val="ae"/>
            <w:lang w:val="en-US"/>
          </w:rPr>
          <w:t>survey</w:t>
        </w:r>
        <w:r w:rsidRPr="00BA1B16">
          <w:rPr>
            <w:rStyle w:val="ae"/>
          </w:rPr>
          <w:t>/</w:t>
        </w:r>
        <w:r w:rsidRPr="00BA1B16">
          <w:rPr>
            <w:rStyle w:val="ae"/>
            <w:lang w:val="en-US"/>
          </w:rPr>
          <w:t>surveysection</w:t>
        </w:r>
        <w:r w:rsidRPr="00BA1B16">
          <w:rPr>
            <w:rStyle w:val="ae"/>
          </w:rPr>
          <w:t>/</w:t>
        </w:r>
      </w:hyperlink>
      <w:r>
        <w:t>, или путем навигации по «хлебным крошкам» в шапке административной панели.</w:t>
      </w:r>
    </w:p>
    <w:p w14:paraId="1F576D59" w14:textId="77777777" w:rsidR="00DD6659" w:rsidRDefault="00DD6659" w:rsidP="00DD6659">
      <w:pPr>
        <w:pStyle w:val="a8"/>
        <w:keepNext/>
      </w:pPr>
      <w:r w:rsidRPr="00DD6659">
        <w:drawing>
          <wp:inline distT="0" distB="0" distL="0" distR="0" wp14:anchorId="5BFB4DA8" wp14:editId="47D1EEEB">
            <wp:extent cx="5940425" cy="1776730"/>
            <wp:effectExtent l="0" t="0" r="317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3BB48" w14:textId="58768C58" w:rsidR="00DD6659" w:rsidRDefault="00DD6659" w:rsidP="00DD6659">
      <w:pPr>
        <w:pStyle w:val="affd"/>
        <w:jc w:val="center"/>
        <w:rPr>
          <w:i w:val="0"/>
          <w:iCs w:val="0"/>
          <w:color w:val="auto"/>
          <w:sz w:val="24"/>
          <w:szCs w:val="24"/>
        </w:rPr>
      </w:pPr>
      <w:bookmarkStart w:id="55" w:name="_Ref30049149"/>
      <w:r w:rsidRPr="00DD6659">
        <w:rPr>
          <w:i w:val="0"/>
          <w:iCs w:val="0"/>
          <w:color w:val="auto"/>
          <w:sz w:val="24"/>
          <w:szCs w:val="24"/>
        </w:rPr>
        <w:t xml:space="preserve">Рисунок </w:t>
      </w:r>
      <w:r w:rsidRPr="00DD6659">
        <w:rPr>
          <w:i w:val="0"/>
          <w:iCs w:val="0"/>
          <w:color w:val="auto"/>
          <w:sz w:val="24"/>
          <w:szCs w:val="24"/>
        </w:rPr>
        <w:fldChar w:fldCharType="begin"/>
      </w:r>
      <w:r w:rsidRPr="00DD6659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DD6659">
        <w:rPr>
          <w:i w:val="0"/>
          <w:iCs w:val="0"/>
          <w:color w:val="auto"/>
          <w:sz w:val="24"/>
          <w:szCs w:val="24"/>
        </w:rPr>
        <w:fldChar w:fldCharType="separate"/>
      </w:r>
      <w:r w:rsidR="00FE7F7E">
        <w:rPr>
          <w:i w:val="0"/>
          <w:iCs w:val="0"/>
          <w:noProof/>
          <w:color w:val="auto"/>
          <w:sz w:val="24"/>
          <w:szCs w:val="24"/>
        </w:rPr>
        <w:t>4</w:t>
      </w:r>
      <w:r w:rsidRPr="00DD6659">
        <w:rPr>
          <w:i w:val="0"/>
          <w:iCs w:val="0"/>
          <w:color w:val="auto"/>
          <w:sz w:val="24"/>
          <w:szCs w:val="24"/>
        </w:rPr>
        <w:fldChar w:fldCharType="end"/>
      </w:r>
      <w:bookmarkEnd w:id="55"/>
      <w:r w:rsidRPr="000873FB">
        <w:rPr>
          <w:i w:val="0"/>
          <w:iCs w:val="0"/>
          <w:color w:val="auto"/>
          <w:sz w:val="24"/>
          <w:szCs w:val="24"/>
        </w:rPr>
        <w:t xml:space="preserve"> - </w:t>
      </w:r>
      <w:r w:rsidRPr="00DD6659">
        <w:rPr>
          <w:i w:val="0"/>
          <w:iCs w:val="0"/>
          <w:color w:val="auto"/>
          <w:sz w:val="24"/>
          <w:szCs w:val="24"/>
        </w:rPr>
        <w:t>список существующих секций</w:t>
      </w:r>
    </w:p>
    <w:p w14:paraId="3FFB395B" w14:textId="189C8E90" w:rsidR="000873FB" w:rsidRDefault="000873FB" w:rsidP="000873FB">
      <w:r>
        <w:lastRenderedPageBreak/>
        <w:t xml:space="preserve">Для создания новой секции необходимо нажать кнопку «ДОБАВИТЬ </w:t>
      </w:r>
      <w:r>
        <w:rPr>
          <w:lang w:val="en-US"/>
        </w:rPr>
        <w:t>SURVEY</w:t>
      </w:r>
      <w:r w:rsidRPr="000873FB">
        <w:t xml:space="preserve"> </w:t>
      </w:r>
      <w:r>
        <w:rPr>
          <w:lang w:val="en-US"/>
        </w:rPr>
        <w:t>SECTION</w:t>
      </w:r>
      <w:r>
        <w:t xml:space="preserve">». </w:t>
      </w:r>
    </w:p>
    <w:p w14:paraId="4915DFE3" w14:textId="3976C745" w:rsidR="000873FB" w:rsidRDefault="000873FB" w:rsidP="000873FB">
      <w:r>
        <w:t>Откроется форма создания новой секции опроса (</w:t>
      </w:r>
      <w:r>
        <w:fldChar w:fldCharType="begin"/>
      </w:r>
      <w:r>
        <w:instrText xml:space="preserve"> REF _Ref30049801 \h </w:instrText>
      </w:r>
      <w:r>
        <w:fldChar w:fldCharType="separate"/>
      </w:r>
      <w:r>
        <w:t xml:space="preserve">Рисунок </w:t>
      </w:r>
      <w:r>
        <w:rPr>
          <w:noProof/>
        </w:rPr>
        <w:t>5</w:t>
      </w:r>
      <w:r>
        <w:fldChar w:fldCharType="end"/>
      </w:r>
      <w:r>
        <w:t>).</w:t>
      </w:r>
    </w:p>
    <w:p w14:paraId="6C166C52" w14:textId="77777777" w:rsidR="000873FB" w:rsidRDefault="000873FB" w:rsidP="000873FB">
      <w:pPr>
        <w:pStyle w:val="a8"/>
        <w:keepNext/>
      </w:pPr>
      <w:r>
        <w:rPr>
          <w:noProof/>
        </w:rPr>
        <w:drawing>
          <wp:inline distT="0" distB="0" distL="0" distR="0" wp14:anchorId="36C9CCE0" wp14:editId="69BE5610">
            <wp:extent cx="5940425" cy="4636770"/>
            <wp:effectExtent l="0" t="0" r="3175" b="0"/>
            <wp:docPr id="51" name="Рисунок 51" descr="Изображение выглядит как карта,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форма создания новой секции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6D3A4" w14:textId="214F3EC8" w:rsidR="000873FB" w:rsidRDefault="000873FB" w:rsidP="000873FB">
      <w:pPr>
        <w:pStyle w:val="affd"/>
        <w:jc w:val="center"/>
        <w:rPr>
          <w:i w:val="0"/>
          <w:iCs w:val="0"/>
          <w:color w:val="auto"/>
          <w:sz w:val="24"/>
          <w:szCs w:val="24"/>
        </w:rPr>
      </w:pPr>
      <w:bookmarkStart w:id="56" w:name="_Ref30049801"/>
      <w:r w:rsidRPr="000873FB">
        <w:rPr>
          <w:i w:val="0"/>
          <w:iCs w:val="0"/>
          <w:color w:val="auto"/>
          <w:sz w:val="24"/>
          <w:szCs w:val="24"/>
        </w:rPr>
        <w:t xml:space="preserve">Рисунок </w:t>
      </w:r>
      <w:r w:rsidRPr="000873FB">
        <w:rPr>
          <w:i w:val="0"/>
          <w:iCs w:val="0"/>
          <w:color w:val="auto"/>
          <w:sz w:val="24"/>
          <w:szCs w:val="24"/>
        </w:rPr>
        <w:fldChar w:fldCharType="begin"/>
      </w:r>
      <w:r w:rsidRPr="000873FB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0873FB">
        <w:rPr>
          <w:i w:val="0"/>
          <w:iCs w:val="0"/>
          <w:color w:val="auto"/>
          <w:sz w:val="24"/>
          <w:szCs w:val="24"/>
        </w:rPr>
        <w:fldChar w:fldCharType="separate"/>
      </w:r>
      <w:r w:rsidR="00FE7F7E">
        <w:rPr>
          <w:i w:val="0"/>
          <w:iCs w:val="0"/>
          <w:noProof/>
          <w:color w:val="auto"/>
          <w:sz w:val="24"/>
          <w:szCs w:val="24"/>
        </w:rPr>
        <w:t>5</w:t>
      </w:r>
      <w:r w:rsidRPr="000873FB">
        <w:rPr>
          <w:i w:val="0"/>
          <w:iCs w:val="0"/>
          <w:color w:val="auto"/>
          <w:sz w:val="24"/>
          <w:szCs w:val="24"/>
        </w:rPr>
        <w:fldChar w:fldCharType="end"/>
      </w:r>
      <w:bookmarkEnd w:id="56"/>
      <w:r w:rsidRPr="000873FB">
        <w:rPr>
          <w:i w:val="0"/>
          <w:iCs w:val="0"/>
          <w:color w:val="auto"/>
          <w:sz w:val="24"/>
          <w:szCs w:val="24"/>
        </w:rPr>
        <w:t xml:space="preserve"> - форма создания новой секции опроса</w:t>
      </w:r>
    </w:p>
    <w:p w14:paraId="04DF2FC9" w14:textId="05E57362" w:rsidR="000873FB" w:rsidRDefault="000873FB" w:rsidP="000873FB">
      <w:r>
        <w:t>В секции есть следующие обязательные для заполнения поля:</w:t>
      </w:r>
    </w:p>
    <w:p w14:paraId="4E88279B" w14:textId="0FBB3225" w:rsidR="000873FB" w:rsidRPr="005A693B" w:rsidRDefault="000873FB" w:rsidP="000873FB">
      <w:r>
        <w:t xml:space="preserve">- </w:t>
      </w:r>
      <w:r>
        <w:rPr>
          <w:lang w:val="en-US"/>
        </w:rPr>
        <w:t>is</w:t>
      </w:r>
      <w:r w:rsidRPr="000873FB">
        <w:t xml:space="preserve"> </w:t>
      </w:r>
      <w:r>
        <w:rPr>
          <w:lang w:val="en-US"/>
        </w:rPr>
        <w:t>head</w:t>
      </w:r>
      <w:r w:rsidRPr="000873FB">
        <w:t xml:space="preserve"> – </w:t>
      </w:r>
      <w:r>
        <w:t xml:space="preserve">булево значение </w:t>
      </w:r>
      <w:proofErr w:type="spellStart"/>
      <w:r>
        <w:t>указыающее</w:t>
      </w:r>
      <w:proofErr w:type="spellEnd"/>
      <w:r>
        <w:t>, что это первая секция опроса</w:t>
      </w:r>
      <w:r w:rsidR="005A693B" w:rsidRPr="005A693B">
        <w:t>;</w:t>
      </w:r>
    </w:p>
    <w:p w14:paraId="5886E6DC" w14:textId="009B600D" w:rsidR="000873FB" w:rsidRPr="005A693B" w:rsidRDefault="000873FB" w:rsidP="000873FB">
      <w:r w:rsidRPr="000873FB">
        <w:t xml:space="preserve">- </w:t>
      </w:r>
      <w:r>
        <w:rPr>
          <w:lang w:val="en-US"/>
        </w:rPr>
        <w:t>Survey</w:t>
      </w:r>
      <w:r w:rsidRPr="000873FB">
        <w:t xml:space="preserve"> </w:t>
      </w:r>
      <w:r>
        <w:rPr>
          <w:lang w:val="en-US"/>
        </w:rPr>
        <w:t>header</w:t>
      </w:r>
      <w:r w:rsidRPr="000873FB">
        <w:t xml:space="preserve"> – </w:t>
      </w:r>
      <w:r>
        <w:t>заголовок опроса. Нужно выбрать из списка название только что созданного нами опроса</w:t>
      </w:r>
      <w:r w:rsidR="005A693B" w:rsidRPr="005A693B">
        <w:t>;</w:t>
      </w:r>
    </w:p>
    <w:p w14:paraId="3F2E9013" w14:textId="68BE88AB" w:rsidR="000873FB" w:rsidRPr="005A693B" w:rsidRDefault="000873FB" w:rsidP="000873FB">
      <w:r w:rsidRPr="000873FB">
        <w:t xml:space="preserve">- </w:t>
      </w:r>
      <w:r>
        <w:rPr>
          <w:lang w:val="en-US"/>
        </w:rPr>
        <w:t>Name</w:t>
      </w:r>
      <w:r w:rsidRPr="000873FB">
        <w:t xml:space="preserve"> – </w:t>
      </w:r>
      <w:r w:rsidR="005A693B">
        <w:t>н</w:t>
      </w:r>
      <w:r>
        <w:t xml:space="preserve">азвание секции. Отображается в </w:t>
      </w:r>
      <w:r w:rsidR="005A693B">
        <w:t>адресной строке браузера</w:t>
      </w:r>
      <w:r w:rsidR="005A693B" w:rsidRPr="005A693B">
        <w:t xml:space="preserve"> </w:t>
      </w:r>
      <w:r w:rsidR="005A693B">
        <w:t xml:space="preserve">когда пользователь проходит секцию в виде </w:t>
      </w:r>
      <w:hyperlink r:id="rId19" w:history="1">
        <w:r w:rsidR="005A693B" w:rsidRPr="00BA1B16">
          <w:rPr>
            <w:rStyle w:val="ae"/>
            <w:lang w:val="en-US"/>
          </w:rPr>
          <w:t>https</w:t>
        </w:r>
        <w:r w:rsidR="005A693B" w:rsidRPr="00BA1B16">
          <w:rPr>
            <w:rStyle w:val="ae"/>
          </w:rPr>
          <w:t>://[</w:t>
        </w:r>
        <w:proofErr w:type="spellStart"/>
        <w:r w:rsidR="005A693B" w:rsidRPr="00BA1B16">
          <w:rPr>
            <w:rStyle w:val="ae"/>
          </w:rPr>
          <w:t>адрес_сервера</w:t>
        </w:r>
        <w:proofErr w:type="spellEnd"/>
        <w:r w:rsidR="005A693B" w:rsidRPr="00BA1B16">
          <w:rPr>
            <w:rStyle w:val="ae"/>
          </w:rPr>
          <w:t>]/[</w:t>
        </w:r>
        <w:proofErr w:type="spellStart"/>
        <w:r w:rsidR="005A693B" w:rsidRPr="00BA1B16">
          <w:rPr>
            <w:rStyle w:val="ae"/>
          </w:rPr>
          <w:t>название_опроса</w:t>
        </w:r>
        <w:proofErr w:type="spellEnd"/>
        <w:r w:rsidR="005A693B" w:rsidRPr="00BA1B16">
          <w:rPr>
            <w:rStyle w:val="ae"/>
          </w:rPr>
          <w:t>]/[</w:t>
        </w:r>
        <w:proofErr w:type="spellStart"/>
        <w:r w:rsidR="005A693B" w:rsidRPr="00BA1B16">
          <w:rPr>
            <w:rStyle w:val="ae"/>
          </w:rPr>
          <w:t>название_секции</w:t>
        </w:r>
        <w:proofErr w:type="spellEnd"/>
      </w:hyperlink>
      <w:r w:rsidR="005A693B" w:rsidRPr="005A693B">
        <w:t>];</w:t>
      </w:r>
    </w:p>
    <w:p w14:paraId="7014ED47" w14:textId="708DF836" w:rsidR="005A693B" w:rsidRPr="005A693B" w:rsidRDefault="005A693B" w:rsidP="000873FB">
      <w:r w:rsidRPr="005A693B">
        <w:t xml:space="preserve">- </w:t>
      </w:r>
      <w:r>
        <w:rPr>
          <w:lang w:val="en-US"/>
        </w:rPr>
        <w:t>Title</w:t>
      </w:r>
      <w:r w:rsidRPr="005A693B">
        <w:t xml:space="preserve"> – </w:t>
      </w:r>
      <w:r>
        <w:t>заголовок секции</w:t>
      </w:r>
      <w:r w:rsidRPr="005A693B">
        <w:t>;</w:t>
      </w:r>
    </w:p>
    <w:p w14:paraId="5A3F21B5" w14:textId="49486EA0" w:rsidR="005A693B" w:rsidRPr="005A693B" w:rsidRDefault="005A693B" w:rsidP="005A693B">
      <w:r>
        <w:t xml:space="preserve">- </w:t>
      </w:r>
      <w:r>
        <w:rPr>
          <w:lang w:val="en-US"/>
        </w:rPr>
        <w:t>Subheading</w:t>
      </w:r>
      <w:r w:rsidRPr="005A693B">
        <w:t xml:space="preserve"> – </w:t>
      </w:r>
      <w:r>
        <w:t>описание секции или подзаголовок</w:t>
      </w:r>
      <w:r w:rsidRPr="005A693B">
        <w:t>;</w:t>
      </w:r>
    </w:p>
    <w:p w14:paraId="15487272" w14:textId="7AC8C17E" w:rsidR="005A693B" w:rsidRPr="005A693B" w:rsidRDefault="005A693B" w:rsidP="005A693B">
      <w:r w:rsidRPr="005A693B">
        <w:t xml:space="preserve">- </w:t>
      </w:r>
      <w:r>
        <w:rPr>
          <w:lang w:val="en-US"/>
        </w:rPr>
        <w:t>Start</w:t>
      </w:r>
      <w:r w:rsidRPr="005A693B">
        <w:t xml:space="preserve"> </w:t>
      </w:r>
      <w:r>
        <w:rPr>
          <w:lang w:val="en-US"/>
        </w:rPr>
        <w:t>map</w:t>
      </w:r>
      <w:r w:rsidRPr="005A693B">
        <w:t xml:space="preserve"> </w:t>
      </w:r>
      <w:r>
        <w:rPr>
          <w:lang w:val="en-US"/>
        </w:rPr>
        <w:t>position</w:t>
      </w:r>
      <w:r w:rsidRPr="005A693B">
        <w:t xml:space="preserve"> – </w:t>
      </w:r>
      <w:proofErr w:type="gramStart"/>
      <w:r>
        <w:t>точка</w:t>
      </w:r>
      <w:proofErr w:type="gramEnd"/>
      <w:r w:rsidRPr="005A693B">
        <w:t xml:space="preserve"> </w:t>
      </w:r>
      <w:r>
        <w:t>на</w:t>
      </w:r>
      <w:r w:rsidRPr="005A693B">
        <w:t xml:space="preserve"> </w:t>
      </w:r>
      <w:r>
        <w:t>которой будет центрироваться карта, при переходе на секцию</w:t>
      </w:r>
      <w:r w:rsidRPr="005A693B">
        <w:t>;</w:t>
      </w:r>
    </w:p>
    <w:p w14:paraId="10DD562C" w14:textId="02B40905" w:rsidR="005A693B" w:rsidRPr="005A693B" w:rsidRDefault="005A693B" w:rsidP="005A693B">
      <w:r>
        <w:lastRenderedPageBreak/>
        <w:t xml:space="preserve">- </w:t>
      </w:r>
      <w:r>
        <w:rPr>
          <w:lang w:val="en-US"/>
        </w:rPr>
        <w:t>Start</w:t>
      </w:r>
      <w:r w:rsidRPr="005A693B">
        <w:t xml:space="preserve"> </w:t>
      </w:r>
      <w:r>
        <w:rPr>
          <w:lang w:val="en-US"/>
        </w:rPr>
        <w:t>map</w:t>
      </w:r>
      <w:r w:rsidRPr="005A693B">
        <w:t xml:space="preserve"> </w:t>
      </w:r>
      <w:r>
        <w:rPr>
          <w:lang w:val="en-US"/>
        </w:rPr>
        <w:t>zoom</w:t>
      </w:r>
      <w:r w:rsidRPr="005A693B">
        <w:t xml:space="preserve"> – </w:t>
      </w:r>
      <w:r>
        <w:t>уровень начально зума. От наибольшего (8) – до наименьшего (22)</w:t>
      </w:r>
      <w:r w:rsidRPr="005A693B">
        <w:t>;</w:t>
      </w:r>
    </w:p>
    <w:p w14:paraId="1D386914" w14:textId="4FCABD3D" w:rsidR="005A693B" w:rsidRPr="005A693B" w:rsidRDefault="005A693B" w:rsidP="005A693B">
      <w:r>
        <w:t xml:space="preserve">- </w:t>
      </w:r>
      <w:r>
        <w:rPr>
          <w:lang w:val="en-US"/>
        </w:rPr>
        <w:t>Next</w:t>
      </w:r>
      <w:r w:rsidRPr="005A693B">
        <w:t xml:space="preserve"> </w:t>
      </w:r>
      <w:r>
        <w:rPr>
          <w:lang w:val="en-US"/>
        </w:rPr>
        <w:t>section</w:t>
      </w:r>
      <w:r w:rsidRPr="005A693B">
        <w:t xml:space="preserve"> – </w:t>
      </w:r>
      <w:r>
        <w:t>ссылка на следующую секцию опроса</w:t>
      </w:r>
      <w:r w:rsidRPr="005A693B">
        <w:t>;</w:t>
      </w:r>
    </w:p>
    <w:p w14:paraId="06929FDA" w14:textId="5D8EC81E" w:rsidR="005A693B" w:rsidRDefault="005A693B" w:rsidP="005A693B">
      <w:r w:rsidRPr="005A693B">
        <w:t xml:space="preserve">- </w:t>
      </w:r>
      <w:proofErr w:type="spellStart"/>
      <w:r>
        <w:rPr>
          <w:lang w:val="en-US"/>
        </w:rPr>
        <w:t>Prev</w:t>
      </w:r>
      <w:proofErr w:type="spellEnd"/>
      <w:r w:rsidRPr="005A693B">
        <w:t xml:space="preserve"> </w:t>
      </w:r>
      <w:r>
        <w:rPr>
          <w:lang w:val="en-US"/>
        </w:rPr>
        <w:t>section</w:t>
      </w:r>
      <w:r w:rsidRPr="005A693B">
        <w:t xml:space="preserve"> – </w:t>
      </w:r>
      <w:r>
        <w:t>ссылка</w:t>
      </w:r>
      <w:r w:rsidRPr="005A693B">
        <w:t xml:space="preserve"> </w:t>
      </w:r>
      <w:r>
        <w:t>на</w:t>
      </w:r>
      <w:r w:rsidRPr="005A693B">
        <w:t xml:space="preserve"> </w:t>
      </w:r>
      <w:r>
        <w:t>предыдущую секцию опроса</w:t>
      </w:r>
      <w:r w:rsidRPr="005A693B">
        <w:t>;</w:t>
      </w:r>
    </w:p>
    <w:p w14:paraId="3133D919" w14:textId="2CD91EC7" w:rsidR="005A693B" w:rsidRDefault="005A693B" w:rsidP="005A693B">
      <w:r>
        <w:t xml:space="preserve">- </w:t>
      </w:r>
      <w:r>
        <w:rPr>
          <w:lang w:val="en-US"/>
        </w:rPr>
        <w:t>Questions</w:t>
      </w:r>
      <w:r w:rsidRPr="005A693B">
        <w:t xml:space="preserve"> – </w:t>
      </w:r>
      <w:r>
        <w:t>секция с опросами. См п. 4.2.2</w:t>
      </w:r>
    </w:p>
    <w:p w14:paraId="404A7D36" w14:textId="77777777" w:rsidR="005A693B" w:rsidRDefault="005A693B" w:rsidP="005A693B">
      <w:pPr>
        <w:ind w:firstLine="0"/>
      </w:pPr>
      <w:r>
        <w:t>После заполнения необходимых поле нужно нажать кнопку «Сохранить»</w:t>
      </w:r>
    </w:p>
    <w:p w14:paraId="4642AED6" w14:textId="77777777" w:rsidR="005A693B" w:rsidRDefault="005A693B" w:rsidP="005A693B">
      <w:pPr>
        <w:ind w:firstLine="0"/>
      </w:pPr>
    </w:p>
    <w:p w14:paraId="6059B364" w14:textId="0BC6873E" w:rsidR="005A693B" w:rsidRDefault="005A693B" w:rsidP="005A693B">
      <w:pPr>
        <w:pStyle w:val="30"/>
        <w:rPr>
          <w:i w:val="0"/>
          <w:iCs/>
        </w:rPr>
      </w:pPr>
      <w:bookmarkStart w:id="57" w:name="_Toc30051872"/>
      <w:r w:rsidRPr="005A693B">
        <w:rPr>
          <w:i w:val="0"/>
          <w:iCs/>
        </w:rPr>
        <w:t>Создание вопросов секции</w:t>
      </w:r>
      <w:bookmarkEnd w:id="57"/>
    </w:p>
    <w:p w14:paraId="5A3F063A" w14:textId="263E7161" w:rsidR="00FE7F7E" w:rsidRPr="00FE7F7E" w:rsidRDefault="00FE7F7E" w:rsidP="00FE7F7E">
      <w:r>
        <w:t xml:space="preserve">Вопросы в секцию можно добавить как через форму создания новой секции </w:t>
      </w:r>
      <w:r>
        <w:fldChar w:fldCharType="begin"/>
      </w:r>
      <w:r>
        <w:instrText xml:space="preserve"> REF _Ref30051106 \h </w:instrText>
      </w:r>
      <w:r>
        <w:fldChar w:fldCharType="separate"/>
      </w:r>
      <w:r w:rsidRPr="00FE7F7E">
        <w:rPr>
          <w:i/>
          <w:iCs/>
          <w:szCs w:val="24"/>
        </w:rPr>
        <w:t xml:space="preserve">Рисунок </w:t>
      </w:r>
      <w:r w:rsidRPr="00FE7F7E">
        <w:rPr>
          <w:i/>
          <w:iCs/>
          <w:noProof/>
          <w:szCs w:val="24"/>
        </w:rPr>
        <w:t>6</w:t>
      </w:r>
      <w:r>
        <w:fldChar w:fldCharType="end"/>
      </w:r>
      <w:r>
        <w:t>), так и через список вопросов (</w:t>
      </w:r>
      <w:r w:rsidRPr="00FE7F7E">
        <w:t>/</w:t>
      </w:r>
      <w:r>
        <w:rPr>
          <w:lang w:val="en-US"/>
        </w:rPr>
        <w:t>survey</w:t>
      </w:r>
      <w:r w:rsidRPr="00FE7F7E">
        <w:t>/</w:t>
      </w:r>
      <w:r>
        <w:rPr>
          <w:lang w:val="en-US"/>
        </w:rPr>
        <w:t>questions</w:t>
      </w:r>
      <w:r>
        <w:t>).</w:t>
      </w:r>
    </w:p>
    <w:p w14:paraId="6972A9FD" w14:textId="77777777" w:rsidR="00FE7F7E" w:rsidRDefault="005A693B" w:rsidP="00FE7F7E">
      <w:pPr>
        <w:pStyle w:val="a8"/>
        <w:keepNext/>
      </w:pPr>
      <w:r w:rsidRPr="005A693B">
        <w:drawing>
          <wp:inline distT="0" distB="0" distL="0" distR="0" wp14:anchorId="3852D008" wp14:editId="32CE95E5">
            <wp:extent cx="5940425" cy="1374775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35F80" w14:textId="5B28D62F" w:rsidR="005A693B" w:rsidRPr="00FE7F7E" w:rsidRDefault="00FE7F7E" w:rsidP="00FE7F7E">
      <w:pPr>
        <w:pStyle w:val="affd"/>
        <w:jc w:val="center"/>
        <w:rPr>
          <w:i w:val="0"/>
          <w:iCs w:val="0"/>
          <w:color w:val="auto"/>
          <w:sz w:val="24"/>
          <w:szCs w:val="24"/>
        </w:rPr>
      </w:pPr>
      <w:bookmarkStart w:id="58" w:name="_Ref30051106"/>
      <w:r w:rsidRPr="00FE7F7E">
        <w:rPr>
          <w:i w:val="0"/>
          <w:iCs w:val="0"/>
          <w:color w:val="auto"/>
          <w:sz w:val="24"/>
          <w:szCs w:val="24"/>
        </w:rPr>
        <w:t xml:space="preserve">Рисунок </w:t>
      </w:r>
      <w:r w:rsidRPr="00FE7F7E">
        <w:rPr>
          <w:i w:val="0"/>
          <w:iCs w:val="0"/>
          <w:color w:val="auto"/>
          <w:sz w:val="24"/>
          <w:szCs w:val="24"/>
        </w:rPr>
        <w:fldChar w:fldCharType="begin"/>
      </w:r>
      <w:r w:rsidRPr="00FE7F7E">
        <w:rPr>
          <w:i w:val="0"/>
          <w:iCs w:val="0"/>
          <w:color w:val="auto"/>
          <w:sz w:val="24"/>
          <w:szCs w:val="24"/>
        </w:rPr>
        <w:instrText xml:space="preserve"> SEQ Рисунок \* ARABIC </w:instrText>
      </w:r>
      <w:r w:rsidRPr="00FE7F7E">
        <w:rPr>
          <w:i w:val="0"/>
          <w:iCs w:val="0"/>
          <w:color w:val="auto"/>
          <w:sz w:val="24"/>
          <w:szCs w:val="24"/>
        </w:rPr>
        <w:fldChar w:fldCharType="separate"/>
      </w:r>
      <w:r w:rsidRPr="00FE7F7E">
        <w:rPr>
          <w:i w:val="0"/>
          <w:iCs w:val="0"/>
          <w:noProof/>
          <w:color w:val="auto"/>
          <w:sz w:val="24"/>
          <w:szCs w:val="24"/>
        </w:rPr>
        <w:t>6</w:t>
      </w:r>
      <w:r w:rsidRPr="00FE7F7E">
        <w:rPr>
          <w:i w:val="0"/>
          <w:iCs w:val="0"/>
          <w:color w:val="auto"/>
          <w:sz w:val="24"/>
          <w:szCs w:val="24"/>
        </w:rPr>
        <w:fldChar w:fldCharType="end"/>
      </w:r>
      <w:bookmarkEnd w:id="58"/>
      <w:r w:rsidRPr="00FE7F7E">
        <w:rPr>
          <w:i w:val="0"/>
          <w:iCs w:val="0"/>
          <w:color w:val="auto"/>
          <w:sz w:val="24"/>
          <w:szCs w:val="24"/>
        </w:rPr>
        <w:t xml:space="preserve"> - список вопросов в форме редактирования секции</w:t>
      </w:r>
    </w:p>
    <w:p w14:paraId="5EEA2397" w14:textId="7B55266C" w:rsidR="005A693B" w:rsidRDefault="00FE7F7E" w:rsidP="00FE7F7E">
      <w:pPr>
        <w:ind w:firstLine="708"/>
      </w:pPr>
      <w:r>
        <w:t>Каждая строка отображает отдельный вопрос. Для добавления новой строки в этот список необходимо нажать кнопку в форме крестика.</w:t>
      </w:r>
    </w:p>
    <w:p w14:paraId="0CAFF3D9" w14:textId="55CEEEDD" w:rsidR="00FE7F7E" w:rsidRDefault="00FE7F7E" w:rsidP="005A693B">
      <w:pPr>
        <w:ind w:firstLine="0"/>
      </w:pPr>
      <w:r>
        <w:tab/>
      </w:r>
      <w:r w:rsidR="007010E8">
        <w:t>В форме вопроса есть следующие обязательные для заполнения поля:</w:t>
      </w:r>
    </w:p>
    <w:p w14:paraId="7EAE85DF" w14:textId="06BBF65A" w:rsidR="007010E8" w:rsidRDefault="007010E8" w:rsidP="007010E8">
      <w:pPr>
        <w:pStyle w:val="a4"/>
        <w:numPr>
          <w:ilvl w:val="0"/>
          <w:numId w:val="24"/>
        </w:numPr>
      </w:pPr>
      <w:r>
        <w:rPr>
          <w:lang w:val="en-US"/>
        </w:rPr>
        <w:t>Code</w:t>
      </w:r>
      <w:r w:rsidRPr="007010E8">
        <w:t xml:space="preserve"> – </w:t>
      </w:r>
      <w:r>
        <w:t>код вопроса. Уникальное в пределах опроса кодовое обозначение</w:t>
      </w:r>
      <w:r w:rsidRPr="007010E8">
        <w:t>;</w:t>
      </w:r>
    </w:p>
    <w:p w14:paraId="28173A7D" w14:textId="73E69EF4" w:rsidR="007010E8" w:rsidRDefault="007010E8" w:rsidP="007010E8">
      <w:pPr>
        <w:pStyle w:val="a4"/>
        <w:numPr>
          <w:ilvl w:val="0"/>
          <w:numId w:val="24"/>
        </w:numPr>
      </w:pPr>
      <w:r>
        <w:rPr>
          <w:lang w:val="en-US"/>
        </w:rPr>
        <w:t>Order</w:t>
      </w:r>
      <w:r w:rsidRPr="007010E8">
        <w:t xml:space="preserve"> </w:t>
      </w:r>
      <w:r>
        <w:rPr>
          <w:lang w:val="en-US"/>
        </w:rPr>
        <w:t>number</w:t>
      </w:r>
      <w:r w:rsidRPr="007010E8">
        <w:t xml:space="preserve"> – </w:t>
      </w:r>
      <w:r>
        <w:t>задает порядок отображения опроса в секции</w:t>
      </w:r>
      <w:r w:rsidRPr="007010E8">
        <w:t>;</w:t>
      </w:r>
    </w:p>
    <w:p w14:paraId="41A1379C" w14:textId="716CE2AF" w:rsidR="007010E8" w:rsidRDefault="007010E8" w:rsidP="007010E8">
      <w:pPr>
        <w:pStyle w:val="a4"/>
        <w:numPr>
          <w:ilvl w:val="0"/>
          <w:numId w:val="24"/>
        </w:numPr>
      </w:pPr>
      <w:r>
        <w:rPr>
          <w:lang w:val="en-US"/>
        </w:rPr>
        <w:t>Name</w:t>
      </w:r>
      <w:r w:rsidRPr="007010E8">
        <w:t xml:space="preserve"> – </w:t>
      </w:r>
      <w:r>
        <w:t xml:space="preserve">название вопрос. Обычно </w:t>
      </w:r>
      <w:proofErr w:type="gramStart"/>
      <w:r>
        <w:t>сам текст вопроса</w:t>
      </w:r>
      <w:proofErr w:type="gramEnd"/>
      <w:r>
        <w:t xml:space="preserve"> на который нужно дать ответ</w:t>
      </w:r>
      <w:r w:rsidRPr="007010E8">
        <w:t>;</w:t>
      </w:r>
    </w:p>
    <w:p w14:paraId="09E320FC" w14:textId="6CED27A2" w:rsidR="007010E8" w:rsidRDefault="007010E8" w:rsidP="007010E8">
      <w:pPr>
        <w:pStyle w:val="a4"/>
        <w:numPr>
          <w:ilvl w:val="0"/>
          <w:numId w:val="24"/>
        </w:numPr>
      </w:pPr>
      <w:r>
        <w:rPr>
          <w:lang w:val="en-US"/>
        </w:rPr>
        <w:t xml:space="preserve">Subtext – </w:t>
      </w:r>
      <w:r>
        <w:t>дополнительный текст вопроса</w:t>
      </w:r>
      <w:r>
        <w:rPr>
          <w:lang w:val="en-US"/>
        </w:rPr>
        <w:t>;</w:t>
      </w:r>
    </w:p>
    <w:p w14:paraId="102C0984" w14:textId="611658CD" w:rsidR="007010E8" w:rsidRDefault="007010E8" w:rsidP="007010E8">
      <w:pPr>
        <w:pStyle w:val="a4"/>
        <w:numPr>
          <w:ilvl w:val="0"/>
          <w:numId w:val="24"/>
        </w:numPr>
      </w:pPr>
      <w:r>
        <w:rPr>
          <w:lang w:val="en-US"/>
        </w:rPr>
        <w:t>Input</w:t>
      </w:r>
      <w:r w:rsidRPr="007010E8">
        <w:t xml:space="preserve"> </w:t>
      </w:r>
      <w:r>
        <w:rPr>
          <w:lang w:val="en-US"/>
        </w:rPr>
        <w:t>type</w:t>
      </w:r>
      <w:r w:rsidRPr="007010E8">
        <w:t xml:space="preserve"> – </w:t>
      </w:r>
      <w:r>
        <w:t>тип вопроса</w:t>
      </w:r>
      <w:r>
        <w:rPr>
          <w:lang w:val="en-US"/>
        </w:rPr>
        <w:t>;</w:t>
      </w:r>
    </w:p>
    <w:p w14:paraId="030E9BB6" w14:textId="2681FC21" w:rsidR="007010E8" w:rsidRDefault="007010E8" w:rsidP="007010E8">
      <w:pPr>
        <w:pStyle w:val="a4"/>
        <w:numPr>
          <w:ilvl w:val="0"/>
          <w:numId w:val="24"/>
        </w:numPr>
      </w:pPr>
      <w:r>
        <w:rPr>
          <w:lang w:val="en-US"/>
        </w:rPr>
        <w:t>Option</w:t>
      </w:r>
      <w:r w:rsidRPr="007010E8">
        <w:t xml:space="preserve"> </w:t>
      </w:r>
      <w:r>
        <w:rPr>
          <w:lang w:val="en-US"/>
        </w:rPr>
        <w:t>group</w:t>
      </w:r>
      <w:r w:rsidRPr="007010E8">
        <w:t xml:space="preserve"> – </w:t>
      </w:r>
      <w:r>
        <w:t>если</w:t>
      </w:r>
      <w:r w:rsidRPr="007010E8">
        <w:t xml:space="preserve"> </w:t>
      </w:r>
      <w:r>
        <w:t>тип</w:t>
      </w:r>
      <w:r w:rsidRPr="007010E8">
        <w:t xml:space="preserve"> </w:t>
      </w:r>
      <w:r>
        <w:t>вопроса предполагает выбор из списка, то находится нужный</w:t>
      </w:r>
      <w:r w:rsidRPr="007010E8">
        <w:t xml:space="preserve"> </w:t>
      </w:r>
      <w:r>
        <w:t xml:space="preserve">список, иначе – </w:t>
      </w:r>
      <w:r>
        <w:rPr>
          <w:lang w:val="en-US"/>
        </w:rPr>
        <w:t>other</w:t>
      </w:r>
      <w:r w:rsidRPr="007010E8">
        <w:t>;</w:t>
      </w:r>
    </w:p>
    <w:p w14:paraId="452AEC4C" w14:textId="3B85DF9E" w:rsidR="007010E8" w:rsidRDefault="007010E8" w:rsidP="007010E8">
      <w:pPr>
        <w:pStyle w:val="a4"/>
        <w:numPr>
          <w:ilvl w:val="0"/>
          <w:numId w:val="24"/>
        </w:numPr>
      </w:pPr>
      <w:r>
        <w:rPr>
          <w:lang w:val="en-US"/>
        </w:rPr>
        <w:t>Required</w:t>
      </w:r>
      <w:r w:rsidRPr="007010E8">
        <w:t xml:space="preserve"> – </w:t>
      </w:r>
      <w:r>
        <w:t>булево поле, которое говорит является ли этот вопрос обязательным для заполнения. Если это обязательный вопрос, то пользователь не сможет пройти к следующей секции пока не заполнит это вопрос</w:t>
      </w:r>
      <w:r w:rsidRPr="007010E8">
        <w:t>;</w:t>
      </w:r>
    </w:p>
    <w:p w14:paraId="2F7A3283" w14:textId="2CB5111B" w:rsidR="007010E8" w:rsidRDefault="007010E8" w:rsidP="007010E8">
      <w:pPr>
        <w:pStyle w:val="a4"/>
        <w:numPr>
          <w:ilvl w:val="0"/>
          <w:numId w:val="24"/>
        </w:numPr>
      </w:pPr>
      <w:proofErr w:type="gramStart"/>
      <w:r>
        <w:rPr>
          <w:lang w:val="en-US"/>
        </w:rPr>
        <w:t>Color</w:t>
      </w:r>
      <w:r w:rsidRPr="007010E8">
        <w:t xml:space="preserve">  -</w:t>
      </w:r>
      <w:proofErr w:type="gramEnd"/>
      <w:r w:rsidRPr="007010E8">
        <w:t xml:space="preserve"> </w:t>
      </w:r>
      <w:r>
        <w:t>цвет кнопки пространственного вопроса.</w:t>
      </w:r>
    </w:p>
    <w:p w14:paraId="395E107A" w14:textId="716C8C88" w:rsidR="007010E8" w:rsidRDefault="007010E8" w:rsidP="007010E8">
      <w:pPr>
        <w:ind w:firstLine="0"/>
      </w:pPr>
    </w:p>
    <w:p w14:paraId="1273AE7B" w14:textId="4A95A08F" w:rsidR="000873FB" w:rsidRPr="005A693B" w:rsidRDefault="007010E8" w:rsidP="007010E8">
      <w:pPr>
        <w:ind w:firstLine="0"/>
      </w:pPr>
      <w:r>
        <w:lastRenderedPageBreak/>
        <w:t>Поле</w:t>
      </w:r>
      <w:r w:rsidRPr="007010E8">
        <w:t xml:space="preserve"> </w:t>
      </w:r>
      <w:r>
        <w:rPr>
          <w:lang w:val="en-US"/>
        </w:rPr>
        <w:t>PARENT</w:t>
      </w:r>
      <w:r w:rsidRPr="007010E8">
        <w:t xml:space="preserve"> </w:t>
      </w:r>
      <w:r>
        <w:rPr>
          <w:lang w:val="en-US"/>
        </w:rPr>
        <w:t>QUESTION</w:t>
      </w:r>
      <w:r w:rsidRPr="007010E8">
        <w:t xml:space="preserve"> </w:t>
      </w:r>
      <w:r>
        <w:rPr>
          <w:lang w:val="en-US"/>
        </w:rPr>
        <w:t>ID</w:t>
      </w:r>
      <w:r w:rsidRPr="007010E8">
        <w:t xml:space="preserve"> </w:t>
      </w:r>
      <w:r>
        <w:t>заполняется</w:t>
      </w:r>
      <w:r w:rsidRPr="007010E8">
        <w:t xml:space="preserve"> </w:t>
      </w:r>
      <w:r>
        <w:t xml:space="preserve">если необходимо создать дополнительные </w:t>
      </w:r>
      <w:r>
        <w:rPr>
          <w:lang w:val="en-US"/>
        </w:rPr>
        <w:t>pop</w:t>
      </w:r>
      <w:r w:rsidRPr="007010E8">
        <w:t>_</w:t>
      </w:r>
      <w:r>
        <w:rPr>
          <w:lang w:val="en-US"/>
        </w:rPr>
        <w:t>up</w:t>
      </w:r>
      <w:r w:rsidRPr="007010E8">
        <w:t xml:space="preserve"> </w:t>
      </w:r>
      <w:r>
        <w:t>опросы. Родителями могут быть только пространственные вопросы. Вопросы-дети пространственными быть не могут.</w:t>
      </w:r>
    </w:p>
    <w:p w14:paraId="6C3FB5E6" w14:textId="693D74E6" w:rsidR="00176EB1" w:rsidRDefault="00176EB1" w:rsidP="00176EB1">
      <w:pPr>
        <w:pStyle w:val="2"/>
      </w:pPr>
      <w:bookmarkStart w:id="59" w:name="_Toc30051873"/>
      <w:r>
        <w:t>Редактирование опроса</w:t>
      </w:r>
      <w:bookmarkEnd w:id="59"/>
    </w:p>
    <w:p w14:paraId="75BA8B6B" w14:textId="58FB084B" w:rsidR="007010E8" w:rsidRPr="007010E8" w:rsidRDefault="007010E8" w:rsidP="007010E8">
      <w:r>
        <w:t xml:space="preserve">Редактирование опроса осуществляется схожим с созданием образом, только в панели </w:t>
      </w:r>
      <w:r>
        <w:rPr>
          <w:lang w:val="en-US"/>
        </w:rPr>
        <w:t>Django</w:t>
      </w:r>
      <w:r w:rsidRPr="007010E8">
        <w:t xml:space="preserve"> </w:t>
      </w:r>
      <w:r>
        <w:t xml:space="preserve">выбираются </w:t>
      </w:r>
      <w:proofErr w:type="gramStart"/>
      <w:r>
        <w:t>уже существующие</w:t>
      </w:r>
      <w:proofErr w:type="gramEnd"/>
      <w:r>
        <w:t xml:space="preserve"> опросы, секции и вопросы.</w:t>
      </w:r>
    </w:p>
    <w:p w14:paraId="6E8F6E1F" w14:textId="317A1856" w:rsidR="00176EB1" w:rsidRDefault="00176EB1" w:rsidP="00176EB1">
      <w:pPr>
        <w:pStyle w:val="2"/>
      </w:pPr>
      <w:bookmarkStart w:id="60" w:name="_Toc30051874"/>
      <w:r>
        <w:t>Удаление опроса</w:t>
      </w:r>
      <w:bookmarkEnd w:id="60"/>
    </w:p>
    <w:p w14:paraId="34047515" w14:textId="1835E480" w:rsidR="007010E8" w:rsidRPr="007010E8" w:rsidRDefault="007010E8" w:rsidP="007010E8">
      <w:r>
        <w:t>Для удаления опроса необходимо в списке опросов нажать кнопку «</w:t>
      </w:r>
      <w:r>
        <w:rPr>
          <w:lang w:val="en-US"/>
        </w:rPr>
        <w:t>Delete</w:t>
      </w:r>
      <w:r>
        <w:t>»</w:t>
      </w:r>
    </w:p>
    <w:p w14:paraId="24504249" w14:textId="668BD0B9" w:rsidR="00176EB1" w:rsidRDefault="00176EB1" w:rsidP="00176EB1">
      <w:pPr>
        <w:pStyle w:val="2"/>
      </w:pPr>
      <w:bookmarkStart w:id="61" w:name="_Toc30051875"/>
      <w:r>
        <w:t>Выгрузка данных</w:t>
      </w:r>
      <w:bookmarkEnd w:id="61"/>
    </w:p>
    <w:p w14:paraId="7C4D9A74" w14:textId="651D67F4" w:rsidR="00176EB1" w:rsidRPr="007010E8" w:rsidRDefault="007010E8" w:rsidP="007010E8">
      <w:r>
        <w:t>Для выгрузки данных необходимо нажать кнопку «</w:t>
      </w:r>
      <w:r>
        <w:rPr>
          <w:lang w:val="en-US"/>
        </w:rPr>
        <w:t>Download</w:t>
      </w:r>
      <w:r>
        <w:t>» и в открывшемся окне выбрать путь выгрузки на локальном компьютере.</w:t>
      </w:r>
    </w:p>
    <w:p w14:paraId="745C7581" w14:textId="77777777" w:rsidR="00D03788" w:rsidRPr="00905D14" w:rsidRDefault="009F591A" w:rsidP="00854B7D">
      <w:pPr>
        <w:pStyle w:val="12"/>
      </w:pPr>
      <w:r w:rsidRPr="00BF5FB6">
        <w:rPr>
          <w:highlight w:val="yellow"/>
        </w:rPr>
        <w:br w:type="page"/>
      </w:r>
      <w:r w:rsidR="00D03788">
        <w:lastRenderedPageBreak/>
        <w:t>ЛИСТ РЕГИСТРАЦИИ ИЗМЕНЕНИЙ</w:t>
      </w:r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75"/>
        <w:gridCol w:w="993"/>
        <w:gridCol w:w="992"/>
        <w:gridCol w:w="850"/>
        <w:gridCol w:w="1134"/>
        <w:gridCol w:w="1418"/>
        <w:gridCol w:w="992"/>
        <w:gridCol w:w="1418"/>
        <w:gridCol w:w="850"/>
        <w:gridCol w:w="709"/>
      </w:tblGrid>
      <w:tr w:rsidR="00D03788" w14:paraId="654426BF" w14:textId="77777777">
        <w:trPr>
          <w:cantSplit/>
          <w:trHeight w:val="125"/>
          <w:jc w:val="center"/>
        </w:trPr>
        <w:tc>
          <w:tcPr>
            <w:tcW w:w="1003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9CF8B1" w14:textId="77777777" w:rsidR="00D03788" w:rsidRDefault="00D03788" w:rsidP="00FB2F20">
            <w:pPr>
              <w:pStyle w:val="afd"/>
              <w:spacing w:line="240" w:lineRule="auto"/>
            </w:pPr>
            <w:r>
              <w:t>Лист регистрации изменений</w:t>
            </w:r>
          </w:p>
        </w:tc>
      </w:tr>
      <w:tr w:rsidR="00D03788" w14:paraId="5BD4742A" w14:textId="77777777">
        <w:trPr>
          <w:cantSplit/>
          <w:trHeight w:val="125"/>
          <w:jc w:val="center"/>
        </w:trPr>
        <w:tc>
          <w:tcPr>
            <w:tcW w:w="67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510E4" w14:textId="77777777" w:rsidR="00D03788" w:rsidRDefault="00D03788" w:rsidP="00FB2F20">
            <w:pPr>
              <w:spacing w:line="240" w:lineRule="auto"/>
              <w:ind w:firstLine="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Изм.</w:t>
            </w:r>
          </w:p>
        </w:tc>
        <w:tc>
          <w:tcPr>
            <w:tcW w:w="396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0716E" w14:textId="77777777" w:rsidR="00D03788" w:rsidRDefault="00D03788" w:rsidP="00FB2F20">
            <w:pPr>
              <w:pStyle w:val="afd"/>
              <w:spacing w:line="240" w:lineRule="auto"/>
            </w:pPr>
            <w:r>
              <w:t>Номера листов (страниц)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38606" w14:textId="77777777" w:rsidR="00D03788" w:rsidRDefault="00D03788" w:rsidP="00FB2F20">
            <w:pPr>
              <w:pStyle w:val="afd"/>
              <w:spacing w:line="240" w:lineRule="auto"/>
            </w:pPr>
            <w:r>
              <w:t>Всего листов (страниц) в докум.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6F535" w14:textId="77777777" w:rsidR="00D03788" w:rsidRDefault="00D03788" w:rsidP="00FB2F20">
            <w:pPr>
              <w:pStyle w:val="afd"/>
              <w:spacing w:line="240" w:lineRule="auto"/>
            </w:pPr>
            <w:r>
              <w:t>№ документа</w:t>
            </w:r>
          </w:p>
        </w:tc>
        <w:tc>
          <w:tcPr>
            <w:tcW w:w="14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6FD52" w14:textId="77777777" w:rsidR="00D03788" w:rsidRDefault="00D03788" w:rsidP="00FB2F20">
            <w:pPr>
              <w:pStyle w:val="afd"/>
              <w:spacing w:line="240" w:lineRule="auto"/>
            </w:pPr>
            <w:r>
              <w:t xml:space="preserve">Входящий № </w:t>
            </w:r>
            <w:proofErr w:type="gramStart"/>
            <w:r>
              <w:t>сопроводи-тельного</w:t>
            </w:r>
            <w:proofErr w:type="gramEnd"/>
            <w:r>
              <w:t xml:space="preserve"> докум. и дата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27962" w14:textId="77777777" w:rsidR="00D03788" w:rsidRDefault="00D03788" w:rsidP="00FB2F20">
            <w:pPr>
              <w:pStyle w:val="afd"/>
              <w:spacing w:line="240" w:lineRule="auto"/>
            </w:pPr>
            <w:r>
              <w:t>Подп.</w:t>
            </w:r>
          </w:p>
        </w:tc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63C48" w14:textId="77777777" w:rsidR="00D03788" w:rsidRDefault="00D03788" w:rsidP="00FB2F20">
            <w:pPr>
              <w:pStyle w:val="afd"/>
              <w:spacing w:line="240" w:lineRule="auto"/>
            </w:pPr>
            <w:r>
              <w:t>Дата</w:t>
            </w:r>
          </w:p>
        </w:tc>
      </w:tr>
      <w:tr w:rsidR="00D03788" w14:paraId="02228E4C" w14:textId="77777777">
        <w:trPr>
          <w:cantSplit/>
          <w:trHeight w:val="125"/>
          <w:jc w:val="center"/>
        </w:trPr>
        <w:tc>
          <w:tcPr>
            <w:tcW w:w="67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BBD8F" w14:textId="77777777" w:rsidR="00D03788" w:rsidRDefault="00D03788" w:rsidP="00FB2F20">
            <w:pPr>
              <w:spacing w:line="240" w:lineRule="auto"/>
              <w:ind w:firstLine="0"/>
              <w:jc w:val="center"/>
              <w:rPr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5354C9" w14:textId="77777777" w:rsidR="00D03788" w:rsidRDefault="00D03788" w:rsidP="00FB2F20">
            <w:pPr>
              <w:pStyle w:val="afd"/>
              <w:spacing w:line="240" w:lineRule="auto"/>
            </w:pPr>
            <w:proofErr w:type="spellStart"/>
            <w:proofErr w:type="gramStart"/>
            <w:r>
              <w:t>изме-ненных</w:t>
            </w:r>
            <w:proofErr w:type="spellEnd"/>
            <w:proofErr w:type="gram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9E95E" w14:textId="77777777" w:rsidR="00D03788" w:rsidRDefault="00D03788" w:rsidP="00FB2F20">
            <w:pPr>
              <w:pStyle w:val="afd"/>
              <w:spacing w:line="240" w:lineRule="auto"/>
            </w:pPr>
            <w:proofErr w:type="gramStart"/>
            <w:r>
              <w:t>заме-</w:t>
            </w:r>
            <w:proofErr w:type="spellStart"/>
            <w:r>
              <w:t>ненных</w:t>
            </w:r>
            <w:proofErr w:type="spellEnd"/>
            <w:proofErr w:type="gramEnd"/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7753" w14:textId="77777777" w:rsidR="00D03788" w:rsidRDefault="00D03788" w:rsidP="00FB2F20">
            <w:pPr>
              <w:pStyle w:val="afd"/>
              <w:spacing w:line="240" w:lineRule="auto"/>
            </w:pPr>
            <w:proofErr w:type="gramStart"/>
            <w:r>
              <w:t>но-</w:t>
            </w:r>
            <w:proofErr w:type="spellStart"/>
            <w:r>
              <w:t>вых</w:t>
            </w:r>
            <w:proofErr w:type="spellEnd"/>
            <w:proofErr w:type="gramEnd"/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9D812" w14:textId="77777777" w:rsidR="00D03788" w:rsidRDefault="00D03788" w:rsidP="00FB2F20">
            <w:pPr>
              <w:pStyle w:val="afd"/>
              <w:spacing w:line="240" w:lineRule="auto"/>
            </w:pPr>
            <w:proofErr w:type="spellStart"/>
            <w:proofErr w:type="gramStart"/>
            <w:r>
              <w:t>Аннули-рован</w:t>
            </w:r>
            <w:proofErr w:type="gramEnd"/>
            <w:r>
              <w:t>-ных</w:t>
            </w:r>
            <w:proofErr w:type="spellEnd"/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BA33E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FCBC1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C6B09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2A365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1F136" w14:textId="77777777" w:rsidR="00D03788" w:rsidRDefault="00D03788" w:rsidP="00FB2F20">
            <w:pPr>
              <w:spacing w:line="240" w:lineRule="auto"/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62199465" w14:textId="77777777">
        <w:trPr>
          <w:cantSplit/>
          <w:trHeight w:val="35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A123B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CEA3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9567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1F85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FE7C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04F1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C0C65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D56C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E50C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4FA4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68C698B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3948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258D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BD3E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CCCA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F688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29E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157D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1E7B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770C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EED8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6E36661F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45DC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E58C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BF9A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2CD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E88E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8C98E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F8E7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8863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69B9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D11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1508A3C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B1D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C15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BD81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3E9C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7B8A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C6DE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F937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E6DD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BEE8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8899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69E2BB2B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0D79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42F6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AD1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C4E9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FC42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CA72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BE42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F0BE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F431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48E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0C178E9E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95D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54BC2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E959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E314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3413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F208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0C95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D723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3CA6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3B19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828874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D9A1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36CF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92C6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583F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1D9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26F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B8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523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5747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8D95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78BEFD2A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7642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6A8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A70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87C7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FD67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6B9B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860B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536F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1BAF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C988F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B22BB7D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246D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89DA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E0E7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1FAB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B753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DA1E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AC6F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6042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656F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37605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94798F2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A50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079D3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86DC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D644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FAC4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BD94B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4DE7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7ADD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EE24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1466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759004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B615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F1AA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99DF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E3C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F828E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57CB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6B13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7C43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04BC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9B8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1A560F4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F735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13BF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28B4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FA3E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6AC2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4458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CBC0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8B4D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9D4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58BA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357A966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9066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3991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E0CF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A656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5CDB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4C2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2E39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EB15C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18E3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FCD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10FDAA0E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4AF2B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289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599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3E5A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D98D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7C0C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3369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5F19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76E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2E6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EB89DE8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2D46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B03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506D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D0C1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8715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FDFC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9AE5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F03A6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0E82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36DA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2D8521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19BC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6B7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3654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AE1F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5B7A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5E09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4242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CA55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F93C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DCB01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B644A8D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C48E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7290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F8C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4647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58C4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BA1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2107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8A3F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6B8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CC5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BBB8815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91B0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0F0D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797D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F7EA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3CEB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D477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E1F1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AB43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C5D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E12B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08F224F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D6F6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6985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E634F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1F98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79F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D861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1D276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D9E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7FBD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C982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15C7803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D639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1B52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EC45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DC10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2154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DCF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EE236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C088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90D2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CC4D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5BAD3425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D08A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A3105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8C08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77E57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9042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D481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3F89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0AF0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C4A0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2ECC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79796693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297C6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740F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371A7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434A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28BB0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AC6D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AA98D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A140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4938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6AC4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12A4EA11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EA13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17D3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8A72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AA4D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AF47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1B37B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00C7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D1D1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BEDD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1548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03B94F49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46F5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015A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5DD1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8118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65F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33CA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1461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DF2C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823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A6A0F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7DF0CA62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BA342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53C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1D1D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1E4F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A9A3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333D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BC73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104A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B4F8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BDC0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3F82752B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203B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5C6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FE50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1216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7F98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23B4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CD7A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A260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220F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86A81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4F24943C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9664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7610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C539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83F1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AD36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4596E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9947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3D853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A9836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E7A2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2C7DA92C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04CC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360B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1CA9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5251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D2C4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27C88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88F8C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C11D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0E7A7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F7D4A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  <w:tr w:rsidR="00D03788" w14:paraId="287B69A3" w14:textId="77777777">
        <w:trPr>
          <w:cantSplit/>
          <w:trHeight w:val="34"/>
          <w:jc w:val="center"/>
        </w:trPr>
        <w:tc>
          <w:tcPr>
            <w:tcW w:w="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0829D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A8924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6F15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3887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B938B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B98D5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BE600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3B4B9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63EA2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608EF" w14:textId="77777777" w:rsidR="00D03788" w:rsidRDefault="00D03788" w:rsidP="00FB2F20">
            <w:pPr>
              <w:ind w:firstLine="0"/>
              <w:rPr>
                <w:b/>
                <w:bCs/>
                <w:sz w:val="20"/>
                <w:szCs w:val="20"/>
              </w:rPr>
            </w:pPr>
          </w:p>
        </w:tc>
      </w:tr>
    </w:tbl>
    <w:p w14:paraId="074E47F7" w14:textId="77777777" w:rsidR="00D03788" w:rsidRDefault="00D03788" w:rsidP="00D03788">
      <w:pPr>
        <w:rPr>
          <w:b/>
          <w:bCs/>
          <w:sz w:val="20"/>
          <w:szCs w:val="20"/>
        </w:rPr>
      </w:pPr>
    </w:p>
    <w:p w14:paraId="4A852BA6" w14:textId="77777777" w:rsidR="00D03788" w:rsidRPr="00D03788" w:rsidRDefault="00D03788" w:rsidP="009E46F2">
      <w:pPr>
        <w:rPr>
          <w:lang w:val="en-US"/>
        </w:rPr>
      </w:pPr>
    </w:p>
    <w:sectPr w:rsidR="00D03788" w:rsidRPr="00D03788" w:rsidSect="00872E1D">
      <w:headerReference w:type="default" r:id="rId21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5D67A0" w14:textId="77777777" w:rsidR="00C0551D" w:rsidRDefault="00C0551D" w:rsidP="00F00676">
      <w:pPr>
        <w:spacing w:line="240" w:lineRule="auto"/>
      </w:pPr>
      <w:r>
        <w:separator/>
      </w:r>
    </w:p>
    <w:p w14:paraId="485D2351" w14:textId="77777777" w:rsidR="00C0551D" w:rsidRDefault="00C0551D"/>
  </w:endnote>
  <w:endnote w:type="continuationSeparator" w:id="0">
    <w:p w14:paraId="5851B627" w14:textId="77777777" w:rsidR="00C0551D" w:rsidRDefault="00C0551D" w:rsidP="00F00676">
      <w:pPr>
        <w:spacing w:line="240" w:lineRule="auto"/>
      </w:pPr>
      <w:r>
        <w:continuationSeparator/>
      </w:r>
    </w:p>
    <w:p w14:paraId="51C5D39A" w14:textId="77777777" w:rsidR="00C0551D" w:rsidRDefault="00C0551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928121" w14:textId="77777777" w:rsidR="00176EB1" w:rsidRDefault="00176EB1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49635555" w14:textId="77777777" w:rsidR="00176EB1" w:rsidRDefault="00176EB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B93745" w14:textId="77777777" w:rsidR="00176EB1" w:rsidRDefault="00176EB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30CCF6" w14:textId="77777777" w:rsidR="00C0551D" w:rsidRDefault="00C0551D" w:rsidP="00F00676">
      <w:pPr>
        <w:spacing w:line="240" w:lineRule="auto"/>
      </w:pPr>
      <w:r>
        <w:separator/>
      </w:r>
    </w:p>
    <w:p w14:paraId="4733A9EC" w14:textId="77777777" w:rsidR="00C0551D" w:rsidRDefault="00C0551D"/>
  </w:footnote>
  <w:footnote w:type="continuationSeparator" w:id="0">
    <w:p w14:paraId="447098BB" w14:textId="77777777" w:rsidR="00C0551D" w:rsidRDefault="00C0551D" w:rsidP="00F00676">
      <w:pPr>
        <w:spacing w:line="240" w:lineRule="auto"/>
      </w:pPr>
      <w:r>
        <w:continuationSeparator/>
      </w:r>
    </w:p>
    <w:p w14:paraId="2EA023EA" w14:textId="77777777" w:rsidR="00C0551D" w:rsidRDefault="00C0551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299FC03" w14:textId="77777777" w:rsidR="00176EB1" w:rsidRDefault="00176EB1">
    <w:pPr>
      <w:pStyle w:val="aa"/>
      <w:framePr w:wrap="auto" w:vAnchor="text" w:hAnchor="margin" w:xAlign="right" w:y="1"/>
    </w:pPr>
  </w:p>
  <w:p w14:paraId="53508331" w14:textId="77777777" w:rsidR="00176EB1" w:rsidRDefault="00176EB1" w:rsidP="00FB2F20">
    <w:pPr>
      <w:pStyle w:val="aa"/>
      <w:jc w:val="center"/>
      <w:rPr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3F6EA4A" w14:textId="77777777" w:rsidR="00176EB1" w:rsidRPr="00010679" w:rsidRDefault="00176EB1" w:rsidP="008C0133">
    <w:pPr>
      <w:pStyle w:val="aa"/>
      <w:ind w:firstLine="0"/>
      <w:jc w:val="center"/>
    </w:pPr>
    <w:r w:rsidRPr="00010679">
      <w:fldChar w:fldCharType="begin"/>
    </w:r>
    <w:r w:rsidRPr="00010679">
      <w:instrText xml:space="preserve"> PAGE  \* Arabic  \* MERGEFORMAT </w:instrText>
    </w:r>
    <w:r w:rsidRPr="00010679">
      <w:fldChar w:fldCharType="separate"/>
    </w:r>
    <w:r>
      <w:rPr>
        <w:noProof/>
      </w:rPr>
      <w:t>35</w:t>
    </w:r>
    <w:r w:rsidRPr="00010679">
      <w:fldChar w:fldCharType="end"/>
    </w:r>
  </w:p>
  <w:p w14:paraId="36EB4081" w14:textId="1520CF25" w:rsidR="00176EB1" w:rsidRPr="006A303C" w:rsidRDefault="00176EB1" w:rsidP="006A303C">
    <w:pPr>
      <w:pStyle w:val="textall"/>
      <w:spacing w:line="240" w:lineRule="auto"/>
      <w:ind w:firstLine="0"/>
      <w:jc w:val="center"/>
      <w:rPr>
        <w:b/>
        <w:color w:val="000000" w:themeColor="text1"/>
        <w:lang w:val="en-US"/>
      </w:rPr>
    </w:pPr>
    <w:r>
      <w:rPr>
        <w:b/>
      </w:rPr>
      <w:t>RU.</w:t>
    </w:r>
    <w:r>
      <w:rPr>
        <w:b/>
        <w:lang w:val="en-US"/>
      </w:rPr>
      <w:t>XXXX</w:t>
    </w:r>
    <w:r>
      <w:rPr>
        <w:b/>
      </w:rPr>
      <w:t>.</w:t>
    </w:r>
    <w:r>
      <w:rPr>
        <w:b/>
        <w:lang w:val="en-US"/>
      </w:rPr>
      <w:t>XXXXX</w:t>
    </w:r>
    <w:r w:rsidRPr="008F4BB3">
      <w:rPr>
        <w:b/>
        <w:color w:val="000000" w:themeColor="text1"/>
      </w:rPr>
      <w:t xml:space="preserve"> </w:t>
    </w:r>
    <w:r w:rsidR="005A693B">
      <w:rPr>
        <w:b/>
        <w:color w:val="000000" w:themeColor="text1"/>
      </w:rPr>
      <w:t>34</w:t>
    </w:r>
    <w:r>
      <w:rPr>
        <w:b/>
        <w:color w:val="000000" w:themeColor="text1"/>
        <w:lang w:val="en-US"/>
      </w:rPr>
      <w:t xml:space="preserve"> 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0E9247EC"/>
    <w:lvl w:ilvl="0">
      <w:start w:val="1"/>
      <w:numFmt w:val="bullet"/>
      <w:pStyle w:val="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 w15:restartNumberingAfterBreak="0">
    <w:nsid w:val="FFFFFF82"/>
    <w:multiLevelType w:val="singleLevel"/>
    <w:tmpl w:val="75001D9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2708A9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5024B86"/>
    <w:multiLevelType w:val="multilevel"/>
    <w:tmpl w:val="CAC0A056"/>
    <w:lvl w:ilvl="0">
      <w:start w:val="1"/>
      <w:numFmt w:val="decimal"/>
      <w:pStyle w:val="1"/>
      <w:suff w:val="space"/>
      <w:lvlText w:val="%1 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0"/>
      </w:pPr>
      <w:rPr>
        <w:rFonts w:hint="default"/>
        <w:u w:val="single"/>
        <w:vertAlign w:val="baseline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0B07302E"/>
    <w:multiLevelType w:val="hybridMultilevel"/>
    <w:tmpl w:val="2AD45626"/>
    <w:lvl w:ilvl="0" w:tplc="E77C4322">
      <w:start w:val="1"/>
      <w:numFmt w:val="bullet"/>
      <w:lvlText w:val="–"/>
      <w:lvlJc w:val="left"/>
      <w:pPr>
        <w:ind w:left="726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5" w15:restartNumberingAfterBreak="0">
    <w:nsid w:val="12E7562D"/>
    <w:multiLevelType w:val="hybridMultilevel"/>
    <w:tmpl w:val="7768712A"/>
    <w:lvl w:ilvl="0" w:tplc="7A8A934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305DD"/>
    <w:multiLevelType w:val="hybridMultilevel"/>
    <w:tmpl w:val="2506E4CA"/>
    <w:lvl w:ilvl="0" w:tplc="04190001">
      <w:start w:val="1"/>
      <w:numFmt w:val="bullet"/>
      <w:pStyle w:val="ListBullet0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03D0B94"/>
    <w:multiLevelType w:val="hybridMultilevel"/>
    <w:tmpl w:val="78E45A84"/>
    <w:lvl w:ilvl="0" w:tplc="A502EF78">
      <w:start w:val="6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32540512"/>
    <w:multiLevelType w:val="multilevel"/>
    <w:tmpl w:val="6570F3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81B171B"/>
    <w:multiLevelType w:val="hybridMultilevel"/>
    <w:tmpl w:val="22B60910"/>
    <w:lvl w:ilvl="0" w:tplc="7A8A9346">
      <w:start w:val="1"/>
      <w:numFmt w:val="bullet"/>
      <w:lvlText w:val=""/>
      <w:lvlJc w:val="left"/>
      <w:pPr>
        <w:ind w:left="720" w:hanging="360"/>
      </w:pPr>
      <w:rPr>
        <w:rFonts w:ascii="Symbol" w:hAnsi="Symbol" w:cs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FB07EBA"/>
    <w:multiLevelType w:val="hybridMultilevel"/>
    <w:tmpl w:val="47C0DE18"/>
    <w:lvl w:ilvl="0" w:tplc="E3223220">
      <w:start w:val="1"/>
      <w:numFmt w:val="bullet"/>
      <w:lvlText w:val=""/>
      <w:lvlJc w:val="left"/>
      <w:pPr>
        <w:ind w:left="84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56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1" w15:restartNumberingAfterBreak="0">
    <w:nsid w:val="3FB305EC"/>
    <w:multiLevelType w:val="multilevel"/>
    <w:tmpl w:val="A1B66502"/>
    <w:lvl w:ilvl="0">
      <w:start w:val="1"/>
      <w:numFmt w:val="decimal"/>
      <w:lvlText w:val="%1 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  <w:rPr>
        <w:u w:val="single"/>
        <w:vertAlign w:val="baseline"/>
      </w:rPr>
    </w:lvl>
    <w:lvl w:ilvl="4">
      <w:start w:val="1"/>
      <w:numFmt w:val="decimal"/>
      <w:lvlText w:val="%1.%2.%3.%4.%5."/>
      <w:lvlJc w:val="left"/>
      <w:pPr>
        <w:ind w:left="0" w:firstLine="0"/>
      </w:pPr>
    </w:lvl>
    <w:lvl w:ilvl="5">
      <w:start w:val="1"/>
      <w:numFmt w:val="decimal"/>
      <w:lvlText w:val="%1.%2.%3.%4.%5.%6."/>
      <w:lvlJc w:val="left"/>
      <w:pPr>
        <w:ind w:left="0" w:firstLine="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12" w15:restartNumberingAfterBreak="0">
    <w:nsid w:val="449420F1"/>
    <w:multiLevelType w:val="multilevel"/>
    <w:tmpl w:val="E496072E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20" w:hanging="1800"/>
      </w:pPr>
      <w:rPr>
        <w:rFonts w:hint="default"/>
      </w:rPr>
    </w:lvl>
  </w:abstractNum>
  <w:abstractNum w:abstractNumId="13" w15:restartNumberingAfterBreak="0">
    <w:nsid w:val="45285AC7"/>
    <w:multiLevelType w:val="hybridMultilevel"/>
    <w:tmpl w:val="A9CA36A8"/>
    <w:lvl w:ilvl="0" w:tplc="E32232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9272CC8"/>
    <w:multiLevelType w:val="hybridMultilevel"/>
    <w:tmpl w:val="0CA0B5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95228D"/>
    <w:multiLevelType w:val="hybridMultilevel"/>
    <w:tmpl w:val="C9AE9860"/>
    <w:lvl w:ilvl="0" w:tplc="DF7AD99C">
      <w:start w:val="4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716A6D"/>
    <w:multiLevelType w:val="hybridMultilevel"/>
    <w:tmpl w:val="3286B314"/>
    <w:lvl w:ilvl="0" w:tplc="E32232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E3223220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223220">
      <w:start w:val="1"/>
      <w:numFmt w:val="bullet"/>
      <w:lvlText w:val=""/>
      <w:lvlJc w:val="left"/>
      <w:pPr>
        <w:ind w:left="3600" w:hanging="360"/>
      </w:pPr>
      <w:rPr>
        <w:rFonts w:ascii="Symbol" w:hAnsi="Symbol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90606"/>
    <w:multiLevelType w:val="hybridMultilevel"/>
    <w:tmpl w:val="BD364A64"/>
    <w:lvl w:ilvl="0" w:tplc="1BC227FE">
      <w:start w:val="6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6C431DB5"/>
    <w:multiLevelType w:val="hybridMultilevel"/>
    <w:tmpl w:val="7018CC84"/>
    <w:lvl w:ilvl="0" w:tplc="2E6E8630">
      <w:start w:val="6"/>
      <w:numFmt w:val="bullet"/>
      <w:lvlText w:val=""/>
      <w:lvlJc w:val="left"/>
      <w:pPr>
        <w:ind w:left="1069" w:hanging="360"/>
      </w:pPr>
      <w:rPr>
        <w:rFonts w:ascii="Symbol" w:eastAsia="Calibr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9" w15:restartNumberingAfterBreak="0">
    <w:nsid w:val="6F0443F9"/>
    <w:multiLevelType w:val="hybridMultilevel"/>
    <w:tmpl w:val="D2326EFE"/>
    <w:lvl w:ilvl="0" w:tplc="E3223220">
      <w:start w:val="1"/>
      <w:numFmt w:val="bullet"/>
      <w:lvlText w:val=""/>
      <w:lvlJc w:val="left"/>
      <w:pPr>
        <w:ind w:left="3554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42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9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1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8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5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14" w:hanging="360"/>
      </w:pPr>
      <w:rPr>
        <w:rFonts w:ascii="Wingdings" w:hAnsi="Wingdings" w:hint="default"/>
      </w:rPr>
    </w:lvl>
  </w:abstractNum>
  <w:abstractNum w:abstractNumId="20" w15:restartNumberingAfterBreak="0">
    <w:nsid w:val="6F640BD8"/>
    <w:multiLevelType w:val="hybridMultilevel"/>
    <w:tmpl w:val="2160ACE2"/>
    <w:lvl w:ilvl="0" w:tplc="E32232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FC47AE7"/>
    <w:multiLevelType w:val="multilevel"/>
    <w:tmpl w:val="D54EB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D5A4B0F"/>
    <w:multiLevelType w:val="hybridMultilevel"/>
    <w:tmpl w:val="9A4CD682"/>
    <w:lvl w:ilvl="0" w:tplc="E322322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E3223220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2" w:tplc="B98A670A"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3"/>
  </w:num>
  <w:num w:numId="6">
    <w:abstractNumId w:val="14"/>
  </w:num>
  <w:num w:numId="7">
    <w:abstractNumId w:val="12"/>
  </w:num>
  <w:num w:numId="8">
    <w:abstractNumId w:val="1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19"/>
  </w:num>
  <w:num w:numId="11">
    <w:abstractNumId w:val="21"/>
  </w:num>
  <w:num w:numId="12">
    <w:abstractNumId w:val="13"/>
  </w:num>
  <w:num w:numId="13">
    <w:abstractNumId w:val="22"/>
  </w:num>
  <w:num w:numId="14">
    <w:abstractNumId w:val="16"/>
  </w:num>
  <w:num w:numId="15">
    <w:abstractNumId w:val="10"/>
  </w:num>
  <w:num w:numId="16">
    <w:abstractNumId w:val="20"/>
  </w:num>
  <w:num w:numId="17">
    <w:abstractNumId w:val="5"/>
  </w:num>
  <w:num w:numId="18">
    <w:abstractNumId w:val="9"/>
  </w:num>
  <w:num w:numId="19">
    <w:abstractNumId w:val="11"/>
  </w:num>
  <w:num w:numId="20">
    <w:abstractNumId w:val="8"/>
  </w:num>
  <w:num w:numId="21">
    <w:abstractNumId w:val="18"/>
  </w:num>
  <w:num w:numId="22">
    <w:abstractNumId w:val="7"/>
  </w:num>
  <w:num w:numId="23">
    <w:abstractNumId w:val="17"/>
  </w:num>
  <w:num w:numId="24">
    <w:abstractNumId w:val="1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removePersonalInformation/>
  <w:removeDateAndTime/>
  <w:hideGrammaticalError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DB6"/>
    <w:rsid w:val="00001C09"/>
    <w:rsid w:val="00003FB3"/>
    <w:rsid w:val="0000746C"/>
    <w:rsid w:val="000101BA"/>
    <w:rsid w:val="00010679"/>
    <w:rsid w:val="00011E7C"/>
    <w:rsid w:val="0001473B"/>
    <w:rsid w:val="00020E43"/>
    <w:rsid w:val="000224D6"/>
    <w:rsid w:val="00022519"/>
    <w:rsid w:val="00023BB2"/>
    <w:rsid w:val="000267E6"/>
    <w:rsid w:val="000344E1"/>
    <w:rsid w:val="00035962"/>
    <w:rsid w:val="00035B9D"/>
    <w:rsid w:val="00043252"/>
    <w:rsid w:val="000454ED"/>
    <w:rsid w:val="00046927"/>
    <w:rsid w:val="000534D8"/>
    <w:rsid w:val="0006345A"/>
    <w:rsid w:val="00071348"/>
    <w:rsid w:val="0007347C"/>
    <w:rsid w:val="00075F33"/>
    <w:rsid w:val="00080737"/>
    <w:rsid w:val="00082352"/>
    <w:rsid w:val="00084FAD"/>
    <w:rsid w:val="00086572"/>
    <w:rsid w:val="000873FB"/>
    <w:rsid w:val="000958F4"/>
    <w:rsid w:val="00096550"/>
    <w:rsid w:val="00096C0A"/>
    <w:rsid w:val="000A154D"/>
    <w:rsid w:val="000B28CF"/>
    <w:rsid w:val="000B476B"/>
    <w:rsid w:val="000C638A"/>
    <w:rsid w:val="000D1D59"/>
    <w:rsid w:val="000D21E7"/>
    <w:rsid w:val="000D4FA2"/>
    <w:rsid w:val="000D55CE"/>
    <w:rsid w:val="000D5EFE"/>
    <w:rsid w:val="000D6467"/>
    <w:rsid w:val="000E3177"/>
    <w:rsid w:val="000E7802"/>
    <w:rsid w:val="000E7D9D"/>
    <w:rsid w:val="000F49D7"/>
    <w:rsid w:val="000F4AA1"/>
    <w:rsid w:val="000F7191"/>
    <w:rsid w:val="00101AF6"/>
    <w:rsid w:val="001044B6"/>
    <w:rsid w:val="001049EA"/>
    <w:rsid w:val="001069D5"/>
    <w:rsid w:val="00116875"/>
    <w:rsid w:val="00117919"/>
    <w:rsid w:val="00117CFB"/>
    <w:rsid w:val="0013177D"/>
    <w:rsid w:val="0013289B"/>
    <w:rsid w:val="001346F4"/>
    <w:rsid w:val="001364A8"/>
    <w:rsid w:val="0014428F"/>
    <w:rsid w:val="00146CAB"/>
    <w:rsid w:val="001474E5"/>
    <w:rsid w:val="00151DE5"/>
    <w:rsid w:val="00154477"/>
    <w:rsid w:val="001551E5"/>
    <w:rsid w:val="00155F7D"/>
    <w:rsid w:val="00156337"/>
    <w:rsid w:val="001579F6"/>
    <w:rsid w:val="00160C12"/>
    <w:rsid w:val="0016143F"/>
    <w:rsid w:val="00164239"/>
    <w:rsid w:val="00165077"/>
    <w:rsid w:val="00172B6E"/>
    <w:rsid w:val="00173C3F"/>
    <w:rsid w:val="00175746"/>
    <w:rsid w:val="00176EB1"/>
    <w:rsid w:val="001772DD"/>
    <w:rsid w:val="001775A7"/>
    <w:rsid w:val="00180AD5"/>
    <w:rsid w:val="0018111F"/>
    <w:rsid w:val="00183081"/>
    <w:rsid w:val="00187EF8"/>
    <w:rsid w:val="001947E7"/>
    <w:rsid w:val="001A2085"/>
    <w:rsid w:val="001A5E17"/>
    <w:rsid w:val="001B1AD2"/>
    <w:rsid w:val="001B5A17"/>
    <w:rsid w:val="001B7066"/>
    <w:rsid w:val="001C3604"/>
    <w:rsid w:val="001C385C"/>
    <w:rsid w:val="001D174E"/>
    <w:rsid w:val="001D18E4"/>
    <w:rsid w:val="001D3444"/>
    <w:rsid w:val="001D6D12"/>
    <w:rsid w:val="001E22ED"/>
    <w:rsid w:val="001E4382"/>
    <w:rsid w:val="001E661B"/>
    <w:rsid w:val="001E7F93"/>
    <w:rsid w:val="001F1DA5"/>
    <w:rsid w:val="001F23D1"/>
    <w:rsid w:val="001F701D"/>
    <w:rsid w:val="0020344C"/>
    <w:rsid w:val="002051A3"/>
    <w:rsid w:val="0020661A"/>
    <w:rsid w:val="002132DA"/>
    <w:rsid w:val="002152E6"/>
    <w:rsid w:val="00221409"/>
    <w:rsid w:val="002253E5"/>
    <w:rsid w:val="00225E55"/>
    <w:rsid w:val="00233B56"/>
    <w:rsid w:val="002356E2"/>
    <w:rsid w:val="00235B0B"/>
    <w:rsid w:val="00237D34"/>
    <w:rsid w:val="00241798"/>
    <w:rsid w:val="00243FF0"/>
    <w:rsid w:val="0024519D"/>
    <w:rsid w:val="002459D7"/>
    <w:rsid w:val="00245EE2"/>
    <w:rsid w:val="0025775A"/>
    <w:rsid w:val="002609CD"/>
    <w:rsid w:val="00270732"/>
    <w:rsid w:val="002738A2"/>
    <w:rsid w:val="00281490"/>
    <w:rsid w:val="00285B85"/>
    <w:rsid w:val="00286DE8"/>
    <w:rsid w:val="0029489B"/>
    <w:rsid w:val="002A0536"/>
    <w:rsid w:val="002A12A9"/>
    <w:rsid w:val="002A2076"/>
    <w:rsid w:val="002A399C"/>
    <w:rsid w:val="002B1814"/>
    <w:rsid w:val="002B3CCB"/>
    <w:rsid w:val="002B3CFA"/>
    <w:rsid w:val="002B3DB4"/>
    <w:rsid w:val="002C2DB4"/>
    <w:rsid w:val="002C5125"/>
    <w:rsid w:val="002D3B41"/>
    <w:rsid w:val="002D6A10"/>
    <w:rsid w:val="002D7218"/>
    <w:rsid w:val="002D7925"/>
    <w:rsid w:val="002E07A3"/>
    <w:rsid w:val="002E5D54"/>
    <w:rsid w:val="002E65A4"/>
    <w:rsid w:val="002F00D4"/>
    <w:rsid w:val="002F1F50"/>
    <w:rsid w:val="002F795A"/>
    <w:rsid w:val="00300AD0"/>
    <w:rsid w:val="00300B83"/>
    <w:rsid w:val="0030466A"/>
    <w:rsid w:val="0030576A"/>
    <w:rsid w:val="003062EC"/>
    <w:rsid w:val="00313BDF"/>
    <w:rsid w:val="00320FEC"/>
    <w:rsid w:val="00325F1C"/>
    <w:rsid w:val="00330DC7"/>
    <w:rsid w:val="003336C6"/>
    <w:rsid w:val="00343936"/>
    <w:rsid w:val="00345410"/>
    <w:rsid w:val="0034636C"/>
    <w:rsid w:val="003465CE"/>
    <w:rsid w:val="00347A36"/>
    <w:rsid w:val="00350DB6"/>
    <w:rsid w:val="00351696"/>
    <w:rsid w:val="003538BB"/>
    <w:rsid w:val="0035401E"/>
    <w:rsid w:val="00354182"/>
    <w:rsid w:val="00357EF5"/>
    <w:rsid w:val="003619F1"/>
    <w:rsid w:val="00362B74"/>
    <w:rsid w:val="003634B7"/>
    <w:rsid w:val="00365747"/>
    <w:rsid w:val="00365DB8"/>
    <w:rsid w:val="003672DE"/>
    <w:rsid w:val="00371020"/>
    <w:rsid w:val="00372274"/>
    <w:rsid w:val="003740C1"/>
    <w:rsid w:val="003759E8"/>
    <w:rsid w:val="00377F64"/>
    <w:rsid w:val="0038247B"/>
    <w:rsid w:val="0038525E"/>
    <w:rsid w:val="00385E63"/>
    <w:rsid w:val="00386081"/>
    <w:rsid w:val="00386FB2"/>
    <w:rsid w:val="00387165"/>
    <w:rsid w:val="00391484"/>
    <w:rsid w:val="003A1439"/>
    <w:rsid w:val="003A293A"/>
    <w:rsid w:val="003A3950"/>
    <w:rsid w:val="003A6266"/>
    <w:rsid w:val="003B0C15"/>
    <w:rsid w:val="003C4ADB"/>
    <w:rsid w:val="003C51C3"/>
    <w:rsid w:val="003C64CC"/>
    <w:rsid w:val="003D2D1E"/>
    <w:rsid w:val="003D3F32"/>
    <w:rsid w:val="003E3BC7"/>
    <w:rsid w:val="003E522D"/>
    <w:rsid w:val="003E5418"/>
    <w:rsid w:val="003E632F"/>
    <w:rsid w:val="003E66EC"/>
    <w:rsid w:val="003E68BE"/>
    <w:rsid w:val="004016B5"/>
    <w:rsid w:val="00404B33"/>
    <w:rsid w:val="00414C02"/>
    <w:rsid w:val="00421009"/>
    <w:rsid w:val="00422EE1"/>
    <w:rsid w:val="004235A3"/>
    <w:rsid w:val="00432DCE"/>
    <w:rsid w:val="0043595E"/>
    <w:rsid w:val="00436A3F"/>
    <w:rsid w:val="00441878"/>
    <w:rsid w:val="00441A19"/>
    <w:rsid w:val="004469C7"/>
    <w:rsid w:val="00447FF5"/>
    <w:rsid w:val="00457083"/>
    <w:rsid w:val="00462B80"/>
    <w:rsid w:val="004646B4"/>
    <w:rsid w:val="00495440"/>
    <w:rsid w:val="00497892"/>
    <w:rsid w:val="004A08EF"/>
    <w:rsid w:val="004A1A68"/>
    <w:rsid w:val="004A2005"/>
    <w:rsid w:val="004A55D3"/>
    <w:rsid w:val="004A636B"/>
    <w:rsid w:val="004B0A6F"/>
    <w:rsid w:val="004C248C"/>
    <w:rsid w:val="004C3E95"/>
    <w:rsid w:val="004C45CE"/>
    <w:rsid w:val="004C59B4"/>
    <w:rsid w:val="004C5AF4"/>
    <w:rsid w:val="004C6503"/>
    <w:rsid w:val="004D1312"/>
    <w:rsid w:val="004D499A"/>
    <w:rsid w:val="004D5F60"/>
    <w:rsid w:val="004D6FDF"/>
    <w:rsid w:val="004D701B"/>
    <w:rsid w:val="004E108E"/>
    <w:rsid w:val="004E1707"/>
    <w:rsid w:val="004E6F5D"/>
    <w:rsid w:val="004F4319"/>
    <w:rsid w:val="005002C0"/>
    <w:rsid w:val="0050228B"/>
    <w:rsid w:val="00504196"/>
    <w:rsid w:val="00505212"/>
    <w:rsid w:val="005112BF"/>
    <w:rsid w:val="00511C46"/>
    <w:rsid w:val="00515C9F"/>
    <w:rsid w:val="005208DF"/>
    <w:rsid w:val="00520ECF"/>
    <w:rsid w:val="00522273"/>
    <w:rsid w:val="00525414"/>
    <w:rsid w:val="00525A66"/>
    <w:rsid w:val="005352DF"/>
    <w:rsid w:val="00537820"/>
    <w:rsid w:val="005405B3"/>
    <w:rsid w:val="00544C37"/>
    <w:rsid w:val="00546F11"/>
    <w:rsid w:val="00546FD5"/>
    <w:rsid w:val="005476E7"/>
    <w:rsid w:val="00553563"/>
    <w:rsid w:val="005574CD"/>
    <w:rsid w:val="00560AF3"/>
    <w:rsid w:val="00562383"/>
    <w:rsid w:val="005644EB"/>
    <w:rsid w:val="00571DA7"/>
    <w:rsid w:val="005779C3"/>
    <w:rsid w:val="00577E52"/>
    <w:rsid w:val="005830F6"/>
    <w:rsid w:val="005845B2"/>
    <w:rsid w:val="00586C13"/>
    <w:rsid w:val="00594A66"/>
    <w:rsid w:val="005A25B0"/>
    <w:rsid w:val="005A295B"/>
    <w:rsid w:val="005A49B6"/>
    <w:rsid w:val="005A4A7D"/>
    <w:rsid w:val="005A5E6B"/>
    <w:rsid w:val="005A693B"/>
    <w:rsid w:val="005B0ACC"/>
    <w:rsid w:val="005B27D0"/>
    <w:rsid w:val="005B3290"/>
    <w:rsid w:val="005B3949"/>
    <w:rsid w:val="005C648F"/>
    <w:rsid w:val="005C7E90"/>
    <w:rsid w:val="005D0C1B"/>
    <w:rsid w:val="005D0D9F"/>
    <w:rsid w:val="005D70BA"/>
    <w:rsid w:val="005E2CD8"/>
    <w:rsid w:val="005F0C50"/>
    <w:rsid w:val="005F164E"/>
    <w:rsid w:val="00601648"/>
    <w:rsid w:val="006021CA"/>
    <w:rsid w:val="006025A7"/>
    <w:rsid w:val="006152A0"/>
    <w:rsid w:val="00615C1A"/>
    <w:rsid w:val="0061607F"/>
    <w:rsid w:val="0062744C"/>
    <w:rsid w:val="00627DFF"/>
    <w:rsid w:val="0063000D"/>
    <w:rsid w:val="006302AD"/>
    <w:rsid w:val="006310EB"/>
    <w:rsid w:val="00632EF7"/>
    <w:rsid w:val="00637674"/>
    <w:rsid w:val="00640C8B"/>
    <w:rsid w:val="0064330C"/>
    <w:rsid w:val="00645A9D"/>
    <w:rsid w:val="006511B5"/>
    <w:rsid w:val="006512C6"/>
    <w:rsid w:val="006534F2"/>
    <w:rsid w:val="006559BB"/>
    <w:rsid w:val="00657297"/>
    <w:rsid w:val="00661A85"/>
    <w:rsid w:val="00662FCF"/>
    <w:rsid w:val="0067186B"/>
    <w:rsid w:val="00671DAF"/>
    <w:rsid w:val="00672B06"/>
    <w:rsid w:val="00675682"/>
    <w:rsid w:val="00684820"/>
    <w:rsid w:val="00686F22"/>
    <w:rsid w:val="0069321D"/>
    <w:rsid w:val="006952C5"/>
    <w:rsid w:val="00696129"/>
    <w:rsid w:val="006A070B"/>
    <w:rsid w:val="006A303C"/>
    <w:rsid w:val="006A310E"/>
    <w:rsid w:val="006A3DC3"/>
    <w:rsid w:val="006A4388"/>
    <w:rsid w:val="006A57AF"/>
    <w:rsid w:val="006A7D54"/>
    <w:rsid w:val="006B7A33"/>
    <w:rsid w:val="006C21E1"/>
    <w:rsid w:val="006C2784"/>
    <w:rsid w:val="006C43E8"/>
    <w:rsid w:val="006D0EAC"/>
    <w:rsid w:val="006D2CFE"/>
    <w:rsid w:val="006D5743"/>
    <w:rsid w:val="006D5EB9"/>
    <w:rsid w:val="006D6069"/>
    <w:rsid w:val="006E06AF"/>
    <w:rsid w:val="006E6516"/>
    <w:rsid w:val="006F5F3D"/>
    <w:rsid w:val="007010E8"/>
    <w:rsid w:val="00702C25"/>
    <w:rsid w:val="00704113"/>
    <w:rsid w:val="00706583"/>
    <w:rsid w:val="00712BB0"/>
    <w:rsid w:val="00713946"/>
    <w:rsid w:val="007142BC"/>
    <w:rsid w:val="00715E4D"/>
    <w:rsid w:val="00722D6B"/>
    <w:rsid w:val="00723ED9"/>
    <w:rsid w:val="00724A12"/>
    <w:rsid w:val="007258B5"/>
    <w:rsid w:val="00727229"/>
    <w:rsid w:val="007272D6"/>
    <w:rsid w:val="00737CF0"/>
    <w:rsid w:val="00742873"/>
    <w:rsid w:val="00742F7C"/>
    <w:rsid w:val="0074353E"/>
    <w:rsid w:val="00747526"/>
    <w:rsid w:val="00750560"/>
    <w:rsid w:val="00765C1C"/>
    <w:rsid w:val="00766714"/>
    <w:rsid w:val="00770DB2"/>
    <w:rsid w:val="007738EA"/>
    <w:rsid w:val="00774B19"/>
    <w:rsid w:val="00782045"/>
    <w:rsid w:val="0078281F"/>
    <w:rsid w:val="007A14DB"/>
    <w:rsid w:val="007A1C9B"/>
    <w:rsid w:val="007A3859"/>
    <w:rsid w:val="007A6A08"/>
    <w:rsid w:val="007B3CE8"/>
    <w:rsid w:val="007C28AA"/>
    <w:rsid w:val="007C2D2F"/>
    <w:rsid w:val="007D26B7"/>
    <w:rsid w:val="007D33A2"/>
    <w:rsid w:val="007D5538"/>
    <w:rsid w:val="007D5622"/>
    <w:rsid w:val="007D59AB"/>
    <w:rsid w:val="007D66C1"/>
    <w:rsid w:val="007F09AE"/>
    <w:rsid w:val="00800B29"/>
    <w:rsid w:val="0080325D"/>
    <w:rsid w:val="00803D70"/>
    <w:rsid w:val="00804151"/>
    <w:rsid w:val="00806477"/>
    <w:rsid w:val="00806574"/>
    <w:rsid w:val="0081150B"/>
    <w:rsid w:val="00812A75"/>
    <w:rsid w:val="00813196"/>
    <w:rsid w:val="00813B35"/>
    <w:rsid w:val="0081455A"/>
    <w:rsid w:val="00816C97"/>
    <w:rsid w:val="0081782A"/>
    <w:rsid w:val="008210CC"/>
    <w:rsid w:val="00827016"/>
    <w:rsid w:val="0083139F"/>
    <w:rsid w:val="008415B7"/>
    <w:rsid w:val="0084232A"/>
    <w:rsid w:val="008450AA"/>
    <w:rsid w:val="00846475"/>
    <w:rsid w:val="00854B7D"/>
    <w:rsid w:val="008609FB"/>
    <w:rsid w:val="0086193D"/>
    <w:rsid w:val="0086251F"/>
    <w:rsid w:val="00862F7F"/>
    <w:rsid w:val="008630EB"/>
    <w:rsid w:val="00867D7F"/>
    <w:rsid w:val="00872B83"/>
    <w:rsid w:val="00872E1D"/>
    <w:rsid w:val="00873C2D"/>
    <w:rsid w:val="00875D80"/>
    <w:rsid w:val="008768AC"/>
    <w:rsid w:val="00880393"/>
    <w:rsid w:val="008861F9"/>
    <w:rsid w:val="008909E1"/>
    <w:rsid w:val="008925DE"/>
    <w:rsid w:val="00892D4A"/>
    <w:rsid w:val="008945A0"/>
    <w:rsid w:val="00895380"/>
    <w:rsid w:val="00895995"/>
    <w:rsid w:val="008976D7"/>
    <w:rsid w:val="008978EC"/>
    <w:rsid w:val="008A074B"/>
    <w:rsid w:val="008A7D6F"/>
    <w:rsid w:val="008B39C2"/>
    <w:rsid w:val="008B434B"/>
    <w:rsid w:val="008B4D20"/>
    <w:rsid w:val="008B4D66"/>
    <w:rsid w:val="008B58E4"/>
    <w:rsid w:val="008B692E"/>
    <w:rsid w:val="008B7E40"/>
    <w:rsid w:val="008C0133"/>
    <w:rsid w:val="008C40A4"/>
    <w:rsid w:val="008C53B3"/>
    <w:rsid w:val="008C613E"/>
    <w:rsid w:val="008C7C19"/>
    <w:rsid w:val="008D2AEB"/>
    <w:rsid w:val="008D5BB6"/>
    <w:rsid w:val="008E0D1B"/>
    <w:rsid w:val="008E4057"/>
    <w:rsid w:val="008E48C1"/>
    <w:rsid w:val="008E7B33"/>
    <w:rsid w:val="008F2B3C"/>
    <w:rsid w:val="008F4BB3"/>
    <w:rsid w:val="00902857"/>
    <w:rsid w:val="00902BC5"/>
    <w:rsid w:val="00903665"/>
    <w:rsid w:val="0090599B"/>
    <w:rsid w:val="00907063"/>
    <w:rsid w:val="009213CE"/>
    <w:rsid w:val="00922021"/>
    <w:rsid w:val="0093540F"/>
    <w:rsid w:val="00940E3E"/>
    <w:rsid w:val="009439A3"/>
    <w:rsid w:val="00952A16"/>
    <w:rsid w:val="00955D96"/>
    <w:rsid w:val="00960EA3"/>
    <w:rsid w:val="00974E08"/>
    <w:rsid w:val="00977638"/>
    <w:rsid w:val="00983230"/>
    <w:rsid w:val="00983BD6"/>
    <w:rsid w:val="00984E42"/>
    <w:rsid w:val="009930D3"/>
    <w:rsid w:val="00995628"/>
    <w:rsid w:val="00996B2D"/>
    <w:rsid w:val="009A065A"/>
    <w:rsid w:val="009A5831"/>
    <w:rsid w:val="009A74B7"/>
    <w:rsid w:val="009B6EC1"/>
    <w:rsid w:val="009B7727"/>
    <w:rsid w:val="009C72A0"/>
    <w:rsid w:val="009D3B9E"/>
    <w:rsid w:val="009E1127"/>
    <w:rsid w:val="009E17EF"/>
    <w:rsid w:val="009E46F2"/>
    <w:rsid w:val="009E471A"/>
    <w:rsid w:val="009F22FF"/>
    <w:rsid w:val="009F2CDA"/>
    <w:rsid w:val="009F37CC"/>
    <w:rsid w:val="009F591A"/>
    <w:rsid w:val="00A00897"/>
    <w:rsid w:val="00A00AB8"/>
    <w:rsid w:val="00A01038"/>
    <w:rsid w:val="00A01F3B"/>
    <w:rsid w:val="00A0280E"/>
    <w:rsid w:val="00A02F73"/>
    <w:rsid w:val="00A035A2"/>
    <w:rsid w:val="00A05F7F"/>
    <w:rsid w:val="00A06DE8"/>
    <w:rsid w:val="00A10189"/>
    <w:rsid w:val="00A12FE6"/>
    <w:rsid w:val="00A14F05"/>
    <w:rsid w:val="00A16DE1"/>
    <w:rsid w:val="00A2721C"/>
    <w:rsid w:val="00A375B1"/>
    <w:rsid w:val="00A43095"/>
    <w:rsid w:val="00A43D15"/>
    <w:rsid w:val="00A50F1E"/>
    <w:rsid w:val="00A5595C"/>
    <w:rsid w:val="00A55B0D"/>
    <w:rsid w:val="00A566C2"/>
    <w:rsid w:val="00A57659"/>
    <w:rsid w:val="00A57D27"/>
    <w:rsid w:val="00A620FC"/>
    <w:rsid w:val="00A62311"/>
    <w:rsid w:val="00A65BF4"/>
    <w:rsid w:val="00A6620F"/>
    <w:rsid w:val="00A67B3D"/>
    <w:rsid w:val="00A73DF4"/>
    <w:rsid w:val="00A75D93"/>
    <w:rsid w:val="00A87C55"/>
    <w:rsid w:val="00A9695D"/>
    <w:rsid w:val="00AA3E61"/>
    <w:rsid w:val="00AA3F9B"/>
    <w:rsid w:val="00AA43AD"/>
    <w:rsid w:val="00AA57A8"/>
    <w:rsid w:val="00AB1A90"/>
    <w:rsid w:val="00AB43BA"/>
    <w:rsid w:val="00AB5738"/>
    <w:rsid w:val="00AC04E8"/>
    <w:rsid w:val="00AC0895"/>
    <w:rsid w:val="00AC221E"/>
    <w:rsid w:val="00AC5DD6"/>
    <w:rsid w:val="00AC7AE0"/>
    <w:rsid w:val="00AD0385"/>
    <w:rsid w:val="00AD6DFB"/>
    <w:rsid w:val="00AE37E4"/>
    <w:rsid w:val="00AE5934"/>
    <w:rsid w:val="00AE7EFA"/>
    <w:rsid w:val="00AF4BC9"/>
    <w:rsid w:val="00AF6BF8"/>
    <w:rsid w:val="00AF6F55"/>
    <w:rsid w:val="00B00255"/>
    <w:rsid w:val="00B005B4"/>
    <w:rsid w:val="00B00A37"/>
    <w:rsid w:val="00B00EA2"/>
    <w:rsid w:val="00B021C4"/>
    <w:rsid w:val="00B066F4"/>
    <w:rsid w:val="00B112D6"/>
    <w:rsid w:val="00B1252E"/>
    <w:rsid w:val="00B12BB3"/>
    <w:rsid w:val="00B14466"/>
    <w:rsid w:val="00B15AD1"/>
    <w:rsid w:val="00B16D3E"/>
    <w:rsid w:val="00B173C6"/>
    <w:rsid w:val="00B22272"/>
    <w:rsid w:val="00B23D2E"/>
    <w:rsid w:val="00B2735B"/>
    <w:rsid w:val="00B3374C"/>
    <w:rsid w:val="00B33770"/>
    <w:rsid w:val="00B40D70"/>
    <w:rsid w:val="00B42062"/>
    <w:rsid w:val="00B42B00"/>
    <w:rsid w:val="00B450F5"/>
    <w:rsid w:val="00B46282"/>
    <w:rsid w:val="00B47E2D"/>
    <w:rsid w:val="00B51ED2"/>
    <w:rsid w:val="00B5219D"/>
    <w:rsid w:val="00B5280E"/>
    <w:rsid w:val="00B554BB"/>
    <w:rsid w:val="00B604C0"/>
    <w:rsid w:val="00B61368"/>
    <w:rsid w:val="00B63270"/>
    <w:rsid w:val="00B6480A"/>
    <w:rsid w:val="00B64D9E"/>
    <w:rsid w:val="00B765F5"/>
    <w:rsid w:val="00B804B8"/>
    <w:rsid w:val="00B815DE"/>
    <w:rsid w:val="00B82A69"/>
    <w:rsid w:val="00B8602A"/>
    <w:rsid w:val="00B87BA0"/>
    <w:rsid w:val="00B923D9"/>
    <w:rsid w:val="00B9361A"/>
    <w:rsid w:val="00B93645"/>
    <w:rsid w:val="00B94059"/>
    <w:rsid w:val="00B956B9"/>
    <w:rsid w:val="00BA1B19"/>
    <w:rsid w:val="00BA6D8E"/>
    <w:rsid w:val="00BA7877"/>
    <w:rsid w:val="00BA7FDD"/>
    <w:rsid w:val="00BB026B"/>
    <w:rsid w:val="00BB0D91"/>
    <w:rsid w:val="00BB2575"/>
    <w:rsid w:val="00BB29E7"/>
    <w:rsid w:val="00BB3BB5"/>
    <w:rsid w:val="00BB5FDF"/>
    <w:rsid w:val="00BC466B"/>
    <w:rsid w:val="00BC606C"/>
    <w:rsid w:val="00BC7F77"/>
    <w:rsid w:val="00BD2608"/>
    <w:rsid w:val="00BE2372"/>
    <w:rsid w:val="00BF1658"/>
    <w:rsid w:val="00BF570A"/>
    <w:rsid w:val="00BF5763"/>
    <w:rsid w:val="00BF5FB6"/>
    <w:rsid w:val="00C03750"/>
    <w:rsid w:val="00C0551D"/>
    <w:rsid w:val="00C056EB"/>
    <w:rsid w:val="00C138B4"/>
    <w:rsid w:val="00C1519F"/>
    <w:rsid w:val="00C22133"/>
    <w:rsid w:val="00C3002B"/>
    <w:rsid w:val="00C33668"/>
    <w:rsid w:val="00C355F7"/>
    <w:rsid w:val="00C40923"/>
    <w:rsid w:val="00C43B5E"/>
    <w:rsid w:val="00C57D14"/>
    <w:rsid w:val="00C60A86"/>
    <w:rsid w:val="00C67A73"/>
    <w:rsid w:val="00C70120"/>
    <w:rsid w:val="00C70EDE"/>
    <w:rsid w:val="00C8487F"/>
    <w:rsid w:val="00C84A09"/>
    <w:rsid w:val="00C84EF2"/>
    <w:rsid w:val="00C87E4F"/>
    <w:rsid w:val="00C95905"/>
    <w:rsid w:val="00C97B2E"/>
    <w:rsid w:val="00CB3DEE"/>
    <w:rsid w:val="00CB45D9"/>
    <w:rsid w:val="00CB50C7"/>
    <w:rsid w:val="00CB5E1D"/>
    <w:rsid w:val="00CB5EB4"/>
    <w:rsid w:val="00CB7998"/>
    <w:rsid w:val="00CC1720"/>
    <w:rsid w:val="00CC1CFA"/>
    <w:rsid w:val="00CC24BB"/>
    <w:rsid w:val="00CD253A"/>
    <w:rsid w:val="00CD6171"/>
    <w:rsid w:val="00CE192F"/>
    <w:rsid w:val="00CE1F49"/>
    <w:rsid w:val="00CF16DF"/>
    <w:rsid w:val="00CF2436"/>
    <w:rsid w:val="00CF2556"/>
    <w:rsid w:val="00CF3011"/>
    <w:rsid w:val="00CF6452"/>
    <w:rsid w:val="00CF75E7"/>
    <w:rsid w:val="00D03788"/>
    <w:rsid w:val="00D037F1"/>
    <w:rsid w:val="00D13A7C"/>
    <w:rsid w:val="00D15803"/>
    <w:rsid w:val="00D20F93"/>
    <w:rsid w:val="00D21F02"/>
    <w:rsid w:val="00D2577C"/>
    <w:rsid w:val="00D27536"/>
    <w:rsid w:val="00D32BC5"/>
    <w:rsid w:val="00D36F63"/>
    <w:rsid w:val="00D418E3"/>
    <w:rsid w:val="00D41AB7"/>
    <w:rsid w:val="00D42179"/>
    <w:rsid w:val="00D44F4A"/>
    <w:rsid w:val="00D516B2"/>
    <w:rsid w:val="00D55546"/>
    <w:rsid w:val="00D621D3"/>
    <w:rsid w:val="00D63064"/>
    <w:rsid w:val="00D63DF9"/>
    <w:rsid w:val="00D65514"/>
    <w:rsid w:val="00D70ADC"/>
    <w:rsid w:val="00D73982"/>
    <w:rsid w:val="00D75525"/>
    <w:rsid w:val="00D810EF"/>
    <w:rsid w:val="00DA0ADA"/>
    <w:rsid w:val="00DA13BE"/>
    <w:rsid w:val="00DA1F2E"/>
    <w:rsid w:val="00DB017F"/>
    <w:rsid w:val="00DB2F23"/>
    <w:rsid w:val="00DB355B"/>
    <w:rsid w:val="00DB3985"/>
    <w:rsid w:val="00DB6E7F"/>
    <w:rsid w:val="00DC03F9"/>
    <w:rsid w:val="00DC04D1"/>
    <w:rsid w:val="00DC2618"/>
    <w:rsid w:val="00DC61A4"/>
    <w:rsid w:val="00DD1D11"/>
    <w:rsid w:val="00DD2CA7"/>
    <w:rsid w:val="00DD6659"/>
    <w:rsid w:val="00DE12B9"/>
    <w:rsid w:val="00DE1964"/>
    <w:rsid w:val="00DE3F11"/>
    <w:rsid w:val="00DE5612"/>
    <w:rsid w:val="00DF18B4"/>
    <w:rsid w:val="00DF2B20"/>
    <w:rsid w:val="00DF45A2"/>
    <w:rsid w:val="00DF7AC9"/>
    <w:rsid w:val="00E01FBA"/>
    <w:rsid w:val="00E034B6"/>
    <w:rsid w:val="00E0375A"/>
    <w:rsid w:val="00E061CF"/>
    <w:rsid w:val="00E16A00"/>
    <w:rsid w:val="00E16BDB"/>
    <w:rsid w:val="00E227DA"/>
    <w:rsid w:val="00E25872"/>
    <w:rsid w:val="00E322CB"/>
    <w:rsid w:val="00E3664C"/>
    <w:rsid w:val="00E37C33"/>
    <w:rsid w:val="00E429B7"/>
    <w:rsid w:val="00E448E9"/>
    <w:rsid w:val="00E51396"/>
    <w:rsid w:val="00E627E8"/>
    <w:rsid w:val="00E709F8"/>
    <w:rsid w:val="00E807B9"/>
    <w:rsid w:val="00E8348B"/>
    <w:rsid w:val="00E90B7C"/>
    <w:rsid w:val="00E94487"/>
    <w:rsid w:val="00E95CB6"/>
    <w:rsid w:val="00E97029"/>
    <w:rsid w:val="00E97E98"/>
    <w:rsid w:val="00EA0118"/>
    <w:rsid w:val="00EA0FAD"/>
    <w:rsid w:val="00EA1C45"/>
    <w:rsid w:val="00EA1F05"/>
    <w:rsid w:val="00EA4D3C"/>
    <w:rsid w:val="00EA5460"/>
    <w:rsid w:val="00EA7FEC"/>
    <w:rsid w:val="00EB012B"/>
    <w:rsid w:val="00EB2964"/>
    <w:rsid w:val="00EB2C75"/>
    <w:rsid w:val="00EB3750"/>
    <w:rsid w:val="00EB7763"/>
    <w:rsid w:val="00EC098C"/>
    <w:rsid w:val="00EC1DAE"/>
    <w:rsid w:val="00EC2BD1"/>
    <w:rsid w:val="00ED3BE2"/>
    <w:rsid w:val="00ED536C"/>
    <w:rsid w:val="00ED5E41"/>
    <w:rsid w:val="00ED7062"/>
    <w:rsid w:val="00EE153E"/>
    <w:rsid w:val="00EE1617"/>
    <w:rsid w:val="00EE3C67"/>
    <w:rsid w:val="00EE4BF3"/>
    <w:rsid w:val="00EE5B26"/>
    <w:rsid w:val="00EE61C8"/>
    <w:rsid w:val="00EE7908"/>
    <w:rsid w:val="00EF2E68"/>
    <w:rsid w:val="00EF4760"/>
    <w:rsid w:val="00EF7B5E"/>
    <w:rsid w:val="00F00676"/>
    <w:rsid w:val="00F011D6"/>
    <w:rsid w:val="00F0136F"/>
    <w:rsid w:val="00F03984"/>
    <w:rsid w:val="00F07C8B"/>
    <w:rsid w:val="00F20F2F"/>
    <w:rsid w:val="00F2284A"/>
    <w:rsid w:val="00F229A5"/>
    <w:rsid w:val="00F238B9"/>
    <w:rsid w:val="00F26F42"/>
    <w:rsid w:val="00F32D33"/>
    <w:rsid w:val="00F34820"/>
    <w:rsid w:val="00F3575E"/>
    <w:rsid w:val="00F4226E"/>
    <w:rsid w:val="00F43EC4"/>
    <w:rsid w:val="00F44100"/>
    <w:rsid w:val="00F446DF"/>
    <w:rsid w:val="00F51576"/>
    <w:rsid w:val="00F523A6"/>
    <w:rsid w:val="00F535A1"/>
    <w:rsid w:val="00F53789"/>
    <w:rsid w:val="00F542E8"/>
    <w:rsid w:val="00F61062"/>
    <w:rsid w:val="00F652D4"/>
    <w:rsid w:val="00F727DA"/>
    <w:rsid w:val="00F74FC8"/>
    <w:rsid w:val="00F76A98"/>
    <w:rsid w:val="00F800E3"/>
    <w:rsid w:val="00F80FD1"/>
    <w:rsid w:val="00F826FD"/>
    <w:rsid w:val="00F833FD"/>
    <w:rsid w:val="00F83662"/>
    <w:rsid w:val="00F974EF"/>
    <w:rsid w:val="00FA18D6"/>
    <w:rsid w:val="00FA2FF9"/>
    <w:rsid w:val="00FA38D1"/>
    <w:rsid w:val="00FA4935"/>
    <w:rsid w:val="00FA4BC8"/>
    <w:rsid w:val="00FA6951"/>
    <w:rsid w:val="00FB2F20"/>
    <w:rsid w:val="00FB347E"/>
    <w:rsid w:val="00FB38B3"/>
    <w:rsid w:val="00FB7476"/>
    <w:rsid w:val="00FC3CE3"/>
    <w:rsid w:val="00FC3F25"/>
    <w:rsid w:val="00FC48FF"/>
    <w:rsid w:val="00FD72A7"/>
    <w:rsid w:val="00FE3A47"/>
    <w:rsid w:val="00FE66D1"/>
    <w:rsid w:val="00FE7C03"/>
    <w:rsid w:val="00FE7F7E"/>
    <w:rsid w:val="00FF01AB"/>
    <w:rsid w:val="00FF1A28"/>
    <w:rsid w:val="00FF4005"/>
    <w:rsid w:val="1374BD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EFC8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Calibri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0">
    <w:name w:val="Normal"/>
    <w:qFormat/>
    <w:rsid w:val="00B40D70"/>
    <w:pPr>
      <w:spacing w:line="360" w:lineRule="auto"/>
      <w:ind w:firstLine="709"/>
      <w:contextualSpacing/>
      <w:jc w:val="both"/>
    </w:pPr>
    <w:rPr>
      <w:sz w:val="24"/>
      <w:szCs w:val="22"/>
      <w:lang w:eastAsia="en-US"/>
    </w:rPr>
  </w:style>
  <w:style w:type="paragraph" w:styleId="1">
    <w:name w:val="heading 1"/>
    <w:basedOn w:val="a0"/>
    <w:next w:val="a0"/>
    <w:link w:val="10"/>
    <w:qFormat/>
    <w:rsid w:val="0043595E"/>
    <w:pPr>
      <w:keepNext/>
      <w:numPr>
        <w:numId w:val="5"/>
      </w:numPr>
      <w:spacing w:before="480" w:after="240"/>
      <w:jc w:val="center"/>
      <w:outlineLvl w:val="0"/>
    </w:pPr>
    <w:rPr>
      <w:rFonts w:eastAsia="Times New Roman"/>
      <w:b/>
      <w:bCs/>
      <w:caps/>
      <w:kern w:val="32"/>
      <w:sz w:val="28"/>
      <w:szCs w:val="32"/>
    </w:rPr>
  </w:style>
  <w:style w:type="paragraph" w:styleId="2">
    <w:name w:val="heading 2"/>
    <w:basedOn w:val="a0"/>
    <w:next w:val="a0"/>
    <w:link w:val="20"/>
    <w:qFormat/>
    <w:rsid w:val="0043595E"/>
    <w:pPr>
      <w:keepNext/>
      <w:numPr>
        <w:ilvl w:val="1"/>
        <w:numId w:val="5"/>
      </w:numPr>
      <w:spacing w:before="240" w:after="240"/>
      <w:outlineLvl w:val="1"/>
    </w:pPr>
    <w:rPr>
      <w:rFonts w:eastAsia="Times New Roman"/>
      <w:b/>
      <w:bCs/>
      <w:iCs/>
      <w:szCs w:val="28"/>
    </w:rPr>
  </w:style>
  <w:style w:type="paragraph" w:styleId="30">
    <w:name w:val="heading 3"/>
    <w:basedOn w:val="a0"/>
    <w:next w:val="a0"/>
    <w:link w:val="31"/>
    <w:qFormat/>
    <w:rsid w:val="0043595E"/>
    <w:pPr>
      <w:keepNext/>
      <w:numPr>
        <w:ilvl w:val="2"/>
        <w:numId w:val="5"/>
      </w:numPr>
      <w:spacing w:before="240" w:after="240"/>
      <w:outlineLvl w:val="2"/>
    </w:pPr>
    <w:rPr>
      <w:rFonts w:eastAsia="Times New Roman"/>
      <w:b/>
      <w:bCs/>
      <w:i/>
      <w:szCs w:val="26"/>
    </w:rPr>
  </w:style>
  <w:style w:type="paragraph" w:styleId="4">
    <w:name w:val="heading 4"/>
    <w:basedOn w:val="a0"/>
    <w:next w:val="a0"/>
    <w:link w:val="40"/>
    <w:qFormat/>
    <w:rsid w:val="0043595E"/>
    <w:pPr>
      <w:keepNext/>
      <w:numPr>
        <w:ilvl w:val="3"/>
        <w:numId w:val="5"/>
      </w:numPr>
      <w:spacing w:before="240" w:after="60"/>
      <w:outlineLvl w:val="3"/>
    </w:pPr>
    <w:rPr>
      <w:rFonts w:eastAsia="Times New Roman"/>
      <w:bCs/>
      <w:szCs w:val="28"/>
      <w:u w:val="single"/>
    </w:rPr>
  </w:style>
  <w:style w:type="paragraph" w:styleId="50">
    <w:name w:val="heading 5"/>
    <w:basedOn w:val="a0"/>
    <w:next w:val="a0"/>
    <w:link w:val="51"/>
    <w:qFormat/>
    <w:rsid w:val="006A070B"/>
    <w:pPr>
      <w:keepNext/>
      <w:keepLines/>
      <w:spacing w:before="200"/>
      <w:outlineLvl w:val="4"/>
    </w:pPr>
    <w:rPr>
      <w:rFonts w:ascii="Cambria" w:eastAsia="Times New Roman" w:hAnsi="Cambria"/>
      <w:color w:val="243F60"/>
    </w:rPr>
  </w:style>
  <w:style w:type="paragraph" w:styleId="6">
    <w:name w:val="heading 6"/>
    <w:basedOn w:val="a0"/>
    <w:next w:val="a0"/>
    <w:link w:val="60"/>
    <w:qFormat/>
    <w:rsid w:val="00C67A73"/>
    <w:pPr>
      <w:spacing w:before="240" w:after="60"/>
      <w:ind w:firstLine="0"/>
      <w:outlineLvl w:val="5"/>
    </w:pPr>
    <w:rPr>
      <w:rFonts w:ascii="Calibri" w:eastAsia="Times New Roman" w:hAnsi="Calibri"/>
      <w:b/>
      <w:bCs/>
      <w:sz w:val="22"/>
    </w:rPr>
  </w:style>
  <w:style w:type="paragraph" w:styleId="7">
    <w:name w:val="heading 7"/>
    <w:basedOn w:val="a0"/>
    <w:next w:val="a0"/>
    <w:link w:val="70"/>
    <w:uiPriority w:val="9"/>
    <w:qFormat/>
    <w:rsid w:val="00C67A73"/>
    <w:pPr>
      <w:spacing w:before="240" w:after="60"/>
      <w:ind w:firstLine="0"/>
      <w:outlineLvl w:val="6"/>
    </w:pPr>
    <w:rPr>
      <w:rFonts w:ascii="Calibri" w:eastAsia="Times New Roman" w:hAnsi="Calibri"/>
      <w:sz w:val="20"/>
      <w:szCs w:val="20"/>
    </w:rPr>
  </w:style>
  <w:style w:type="paragraph" w:styleId="8">
    <w:name w:val="heading 8"/>
    <w:basedOn w:val="a0"/>
    <w:next w:val="a0"/>
    <w:link w:val="80"/>
    <w:uiPriority w:val="9"/>
    <w:qFormat/>
    <w:rsid w:val="00C67A73"/>
    <w:pPr>
      <w:spacing w:before="240" w:after="60"/>
      <w:ind w:firstLine="0"/>
      <w:outlineLvl w:val="7"/>
    </w:pPr>
    <w:rPr>
      <w:rFonts w:ascii="Calibri" w:eastAsia="Times New Roman" w:hAnsi="Calibri"/>
      <w:i/>
      <w:iCs/>
      <w:sz w:val="20"/>
      <w:szCs w:val="20"/>
    </w:rPr>
  </w:style>
  <w:style w:type="paragraph" w:styleId="9">
    <w:name w:val="heading 9"/>
    <w:basedOn w:val="a0"/>
    <w:next w:val="a0"/>
    <w:link w:val="90"/>
    <w:uiPriority w:val="9"/>
    <w:qFormat/>
    <w:rsid w:val="00C67A73"/>
    <w:pPr>
      <w:spacing w:before="240" w:after="60"/>
      <w:ind w:firstLine="0"/>
      <w:outlineLvl w:val="8"/>
    </w:pPr>
    <w:rPr>
      <w:rFonts w:ascii="Cambria" w:eastAsia="Times New Roman" w:hAnsi="Cambria"/>
      <w:sz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List Paragraph"/>
    <w:basedOn w:val="a0"/>
    <w:link w:val="a5"/>
    <w:uiPriority w:val="34"/>
    <w:qFormat/>
    <w:rsid w:val="00C67A73"/>
    <w:pPr>
      <w:ind w:firstLine="0"/>
    </w:pPr>
  </w:style>
  <w:style w:type="character" w:customStyle="1" w:styleId="10">
    <w:name w:val="Заголовок 1 Знак"/>
    <w:link w:val="1"/>
    <w:rsid w:val="000F49D7"/>
    <w:rPr>
      <w:rFonts w:eastAsia="Times New Roman"/>
      <w:b/>
      <w:bCs/>
      <w:caps/>
      <w:kern w:val="32"/>
      <w:sz w:val="28"/>
      <w:szCs w:val="32"/>
      <w:lang w:eastAsia="en-US"/>
    </w:rPr>
  </w:style>
  <w:style w:type="character" w:customStyle="1" w:styleId="20">
    <w:name w:val="Заголовок 2 Знак"/>
    <w:link w:val="2"/>
    <w:rsid w:val="0043595E"/>
    <w:rPr>
      <w:rFonts w:eastAsia="Times New Roman"/>
      <w:b/>
      <w:bCs/>
      <w:iCs/>
      <w:sz w:val="24"/>
      <w:szCs w:val="28"/>
      <w:lang w:eastAsia="en-US"/>
    </w:rPr>
  </w:style>
  <w:style w:type="character" w:customStyle="1" w:styleId="31">
    <w:name w:val="Заголовок 3 Знак"/>
    <w:link w:val="30"/>
    <w:rsid w:val="00B6480A"/>
    <w:rPr>
      <w:rFonts w:eastAsia="Times New Roman"/>
      <w:b/>
      <w:bCs/>
      <w:i/>
      <w:sz w:val="24"/>
      <w:szCs w:val="26"/>
      <w:lang w:eastAsia="en-US"/>
    </w:rPr>
  </w:style>
  <w:style w:type="paragraph" w:customStyle="1" w:styleId="a6">
    <w:name w:val="Код"/>
    <w:basedOn w:val="a0"/>
    <w:link w:val="a7"/>
    <w:qFormat/>
    <w:rsid w:val="00C67A73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hd w:val="clear" w:color="auto" w:fill="F2F2F2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240" w:after="120" w:line="240" w:lineRule="auto"/>
      <w:ind w:firstLine="0"/>
      <w:jc w:val="left"/>
    </w:pPr>
    <w:rPr>
      <w:rFonts w:ascii="Lucida Console" w:hAnsi="Lucida Console"/>
      <w:sz w:val="18"/>
    </w:rPr>
  </w:style>
  <w:style w:type="paragraph" w:customStyle="1" w:styleId="a8">
    <w:name w:val="Рисунок"/>
    <w:basedOn w:val="a0"/>
    <w:next w:val="a0"/>
    <w:qFormat/>
    <w:rsid w:val="00C67A73"/>
    <w:pPr>
      <w:spacing w:before="120" w:after="120" w:line="240" w:lineRule="auto"/>
      <w:ind w:firstLine="0"/>
      <w:jc w:val="center"/>
    </w:pPr>
  </w:style>
  <w:style w:type="paragraph" w:customStyle="1" w:styleId="a9">
    <w:name w:val="Подрис"/>
    <w:basedOn w:val="a8"/>
    <w:next w:val="a0"/>
    <w:qFormat/>
    <w:rsid w:val="00C67A73"/>
    <w:pPr>
      <w:spacing w:before="0" w:after="240"/>
    </w:pPr>
  </w:style>
  <w:style w:type="paragraph" w:styleId="aa">
    <w:name w:val="header"/>
    <w:basedOn w:val="a0"/>
    <w:link w:val="ab"/>
    <w:uiPriority w:val="99"/>
    <w:unhideWhenUsed/>
    <w:rsid w:val="00F00676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link w:val="aa"/>
    <w:uiPriority w:val="99"/>
    <w:rsid w:val="00F00676"/>
    <w:rPr>
      <w:rFonts w:ascii="Times New Roman" w:hAnsi="Times New Roman"/>
      <w:sz w:val="24"/>
      <w:szCs w:val="22"/>
      <w:lang w:eastAsia="en-US"/>
    </w:rPr>
  </w:style>
  <w:style w:type="paragraph" w:styleId="ac">
    <w:name w:val="footer"/>
    <w:basedOn w:val="a0"/>
    <w:link w:val="ad"/>
    <w:uiPriority w:val="99"/>
    <w:unhideWhenUsed/>
    <w:rsid w:val="00F00676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link w:val="ac"/>
    <w:uiPriority w:val="99"/>
    <w:rsid w:val="00F00676"/>
    <w:rPr>
      <w:rFonts w:ascii="Times New Roman" w:hAnsi="Times New Roman"/>
      <w:sz w:val="24"/>
      <w:szCs w:val="22"/>
      <w:lang w:eastAsia="en-US"/>
    </w:rPr>
  </w:style>
  <w:style w:type="character" w:customStyle="1" w:styleId="40">
    <w:name w:val="Заголовок 4 Знак"/>
    <w:link w:val="4"/>
    <w:rsid w:val="00B6480A"/>
    <w:rPr>
      <w:rFonts w:eastAsia="Times New Roman"/>
      <w:bCs/>
      <w:sz w:val="24"/>
      <w:szCs w:val="28"/>
      <w:u w:val="single"/>
      <w:lang w:eastAsia="en-US"/>
    </w:rPr>
  </w:style>
  <w:style w:type="character" w:customStyle="1" w:styleId="51">
    <w:name w:val="Заголовок 5 Знак"/>
    <w:link w:val="50"/>
    <w:rsid w:val="006A070B"/>
    <w:rPr>
      <w:rFonts w:ascii="Cambria" w:eastAsia="Times New Roman" w:hAnsi="Cambria" w:cs="Times New Roman"/>
      <w:color w:val="243F60"/>
      <w:sz w:val="24"/>
      <w:szCs w:val="22"/>
      <w:lang w:eastAsia="en-US"/>
    </w:rPr>
  </w:style>
  <w:style w:type="character" w:customStyle="1" w:styleId="60">
    <w:name w:val="Заголовок 6 Знак"/>
    <w:link w:val="6"/>
    <w:rsid w:val="00C67A73"/>
    <w:rPr>
      <w:rFonts w:ascii="Calibri" w:eastAsia="Times New Roman" w:hAnsi="Calibri" w:cs="Times New Roman"/>
      <w:b/>
      <w:bCs/>
      <w:sz w:val="22"/>
      <w:szCs w:val="22"/>
      <w:lang w:eastAsia="en-US"/>
    </w:rPr>
  </w:style>
  <w:style w:type="character" w:customStyle="1" w:styleId="70">
    <w:name w:val="Заголовок 7 Знак"/>
    <w:link w:val="7"/>
    <w:uiPriority w:val="9"/>
    <w:semiHidden/>
    <w:rsid w:val="00C67A73"/>
    <w:rPr>
      <w:rFonts w:ascii="Calibri" w:eastAsia="Times New Roman" w:hAnsi="Calibri" w:cs="Times New Roman"/>
      <w:lang w:eastAsia="en-US"/>
    </w:rPr>
  </w:style>
  <w:style w:type="character" w:customStyle="1" w:styleId="80">
    <w:name w:val="Заголовок 8 Знак"/>
    <w:link w:val="8"/>
    <w:uiPriority w:val="9"/>
    <w:semiHidden/>
    <w:rsid w:val="00C67A73"/>
    <w:rPr>
      <w:rFonts w:ascii="Calibri" w:eastAsia="Times New Roman" w:hAnsi="Calibri" w:cs="Times New Roman"/>
      <w:i/>
      <w:iCs/>
      <w:lang w:eastAsia="en-US"/>
    </w:rPr>
  </w:style>
  <w:style w:type="character" w:customStyle="1" w:styleId="90">
    <w:name w:val="Заголовок 9 Знак"/>
    <w:link w:val="9"/>
    <w:uiPriority w:val="9"/>
    <w:semiHidden/>
    <w:rsid w:val="00C67A73"/>
    <w:rPr>
      <w:rFonts w:ascii="Cambria" w:eastAsia="Times New Roman" w:hAnsi="Cambria" w:cs="Times New Roman"/>
      <w:sz w:val="22"/>
      <w:szCs w:val="22"/>
      <w:lang w:eastAsia="en-US"/>
    </w:rPr>
  </w:style>
  <w:style w:type="character" w:styleId="ae">
    <w:name w:val="Hyperlink"/>
    <w:uiPriority w:val="99"/>
    <w:unhideWhenUsed/>
    <w:rsid w:val="00812A75"/>
    <w:rPr>
      <w:color w:val="0000FF"/>
      <w:u w:val="single"/>
    </w:rPr>
  </w:style>
  <w:style w:type="paragraph" w:styleId="11">
    <w:name w:val="toc 1"/>
    <w:basedOn w:val="a0"/>
    <w:next w:val="a0"/>
    <w:autoRedefine/>
    <w:uiPriority w:val="39"/>
    <w:unhideWhenUsed/>
    <w:rsid w:val="00812A75"/>
    <w:pPr>
      <w:ind w:firstLine="0"/>
    </w:pPr>
    <w:rPr>
      <w:caps/>
    </w:rPr>
  </w:style>
  <w:style w:type="paragraph" w:styleId="21">
    <w:name w:val="toc 2"/>
    <w:basedOn w:val="a0"/>
    <w:next w:val="a0"/>
    <w:autoRedefine/>
    <w:uiPriority w:val="39"/>
    <w:unhideWhenUsed/>
    <w:rsid w:val="00812A75"/>
    <w:pPr>
      <w:ind w:firstLine="0"/>
    </w:pPr>
  </w:style>
  <w:style w:type="paragraph" w:styleId="32">
    <w:name w:val="toc 3"/>
    <w:basedOn w:val="a0"/>
    <w:next w:val="a0"/>
    <w:autoRedefine/>
    <w:uiPriority w:val="39"/>
    <w:unhideWhenUsed/>
    <w:rsid w:val="00812A75"/>
    <w:pPr>
      <w:ind w:firstLine="0"/>
    </w:pPr>
  </w:style>
  <w:style w:type="paragraph" w:styleId="41">
    <w:name w:val="toc 4"/>
    <w:basedOn w:val="a0"/>
    <w:next w:val="a0"/>
    <w:autoRedefine/>
    <w:uiPriority w:val="39"/>
    <w:semiHidden/>
    <w:unhideWhenUsed/>
    <w:rsid w:val="00812A75"/>
    <w:pPr>
      <w:ind w:left="720"/>
    </w:pPr>
  </w:style>
  <w:style w:type="paragraph" w:styleId="af">
    <w:name w:val="TOC Heading"/>
    <w:basedOn w:val="1"/>
    <w:next w:val="a0"/>
    <w:uiPriority w:val="39"/>
    <w:qFormat/>
    <w:rsid w:val="00C67A73"/>
    <w:pPr>
      <w:keepLines/>
      <w:numPr>
        <w:numId w:val="0"/>
      </w:numPr>
      <w:spacing w:after="0" w:line="276" w:lineRule="auto"/>
      <w:contextualSpacing w:val="0"/>
      <w:jc w:val="left"/>
      <w:outlineLvl w:val="9"/>
    </w:pPr>
    <w:rPr>
      <w:rFonts w:ascii="Cambria" w:hAnsi="Cambria"/>
      <w:caps w:val="0"/>
      <w:color w:val="365F91"/>
      <w:kern w:val="0"/>
      <w:szCs w:val="28"/>
    </w:rPr>
  </w:style>
  <w:style w:type="paragraph" w:customStyle="1" w:styleId="12">
    <w:name w:val="Заголовок 1 без номера"/>
    <w:basedOn w:val="1"/>
    <w:next w:val="a0"/>
    <w:qFormat/>
    <w:rsid w:val="00E627E8"/>
    <w:pPr>
      <w:numPr>
        <w:numId w:val="0"/>
      </w:numPr>
      <w:outlineLvl w:val="9"/>
    </w:pPr>
  </w:style>
  <w:style w:type="paragraph" w:customStyle="1" w:styleId="af0">
    <w:name w:val="Индекс таблицы"/>
    <w:basedOn w:val="a0"/>
    <w:qFormat/>
    <w:rsid w:val="00C67A73"/>
    <w:pPr>
      <w:spacing w:before="120"/>
      <w:ind w:firstLine="0"/>
      <w:jc w:val="right"/>
    </w:pPr>
    <w:rPr>
      <w:b/>
      <w:color w:val="000000"/>
    </w:rPr>
  </w:style>
  <w:style w:type="paragraph" w:customStyle="1" w:styleId="af1">
    <w:name w:val="Заголовок таблицы"/>
    <w:basedOn w:val="a0"/>
    <w:qFormat/>
    <w:rsid w:val="00C67A73"/>
    <w:pPr>
      <w:spacing w:after="120"/>
      <w:ind w:firstLine="0"/>
      <w:jc w:val="center"/>
    </w:pPr>
    <w:rPr>
      <w:b/>
      <w:color w:val="000000"/>
    </w:rPr>
  </w:style>
  <w:style w:type="table" w:styleId="af2">
    <w:name w:val="Table Grid"/>
    <w:basedOn w:val="a2"/>
    <w:uiPriority w:val="39"/>
    <w:rsid w:val="00101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3">
    <w:name w:val="Таблица"/>
    <w:basedOn w:val="af2"/>
    <w:uiPriority w:val="99"/>
    <w:qFormat/>
    <w:rsid w:val="000F7191"/>
    <w:pPr>
      <w:contextualSpacing/>
    </w:pPr>
    <w:rPr>
      <w:sz w:val="24"/>
    </w:rPr>
    <w:tblPr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none" w:sz="0" w:space="0" w:color="auto"/>
        <w:insideV w:val="none" w:sz="0" w:space="0" w:color="auto"/>
      </w:tblBorders>
      <w:tblCellMar>
        <w:top w:w="85" w:type="dxa"/>
        <w:bottom w:w="85" w:type="dxa"/>
      </w:tblCellMar>
    </w:tblPr>
    <w:tblStylePr w:type="firstRow">
      <w:pPr>
        <w:wordWrap/>
        <w:spacing w:beforeLines="0" w:beforeAutospacing="0" w:afterLines="0" w:afterAutospacing="0" w:line="240" w:lineRule="auto"/>
        <w:ind w:leftChars="0" w:left="0" w:rightChars="0" w:right="0" w:firstLineChars="0" w:firstLine="0"/>
        <w:jc w:val="left"/>
        <w:outlineLvl w:val="9"/>
      </w:pPr>
      <w:rPr>
        <w:b/>
      </w:rPr>
      <w:tblPr>
        <w:tblCellMar>
          <w:top w:w="57" w:type="dxa"/>
          <w:left w:w="113" w:type="dxa"/>
          <w:bottom w:w="57" w:type="dxa"/>
          <w:right w:w="113" w:type="dxa"/>
        </w:tblCellMar>
      </w:tblPr>
      <w:tcPr>
        <w:tc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</w:style>
  <w:style w:type="table" w:customStyle="1" w:styleId="13">
    <w:name w:val="Светлый список1"/>
    <w:basedOn w:val="a2"/>
    <w:uiPriority w:val="61"/>
    <w:rsid w:val="00101AF6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paragraph" w:customStyle="1" w:styleId="af4">
    <w:name w:val="Текст таблицы"/>
    <w:basedOn w:val="a0"/>
    <w:qFormat/>
    <w:rsid w:val="0025775A"/>
    <w:pPr>
      <w:spacing w:line="240" w:lineRule="auto"/>
      <w:ind w:firstLine="0"/>
      <w:jc w:val="left"/>
    </w:pPr>
    <w:rPr>
      <w:rFonts w:cs="Arial"/>
      <w:color w:val="000000"/>
      <w:szCs w:val="20"/>
    </w:rPr>
  </w:style>
  <w:style w:type="paragraph" w:styleId="af5">
    <w:name w:val="Body Text"/>
    <w:basedOn w:val="a0"/>
    <w:link w:val="af6"/>
    <w:semiHidden/>
    <w:rsid w:val="001772DD"/>
    <w:pPr>
      <w:spacing w:after="120"/>
    </w:pPr>
  </w:style>
  <w:style w:type="character" w:customStyle="1" w:styleId="af6">
    <w:name w:val="Основной текст Знак"/>
    <w:link w:val="af5"/>
    <w:semiHidden/>
    <w:rsid w:val="001772DD"/>
    <w:rPr>
      <w:sz w:val="24"/>
      <w:szCs w:val="22"/>
      <w:lang w:eastAsia="en-US"/>
    </w:rPr>
  </w:style>
  <w:style w:type="paragraph" w:styleId="af7">
    <w:name w:val="Title"/>
    <w:aliases w:val="Знак4"/>
    <w:basedOn w:val="a0"/>
    <w:link w:val="af8"/>
    <w:qFormat/>
    <w:rsid w:val="00300AD0"/>
    <w:pPr>
      <w:autoSpaceDE w:val="0"/>
      <w:autoSpaceDN w:val="0"/>
      <w:spacing w:line="240" w:lineRule="auto"/>
      <w:ind w:firstLine="0"/>
      <w:jc w:val="center"/>
    </w:pPr>
    <w:rPr>
      <w:b/>
      <w:bCs/>
      <w:caps/>
      <w:szCs w:val="24"/>
    </w:rPr>
  </w:style>
  <w:style w:type="character" w:customStyle="1" w:styleId="af8">
    <w:name w:val="Заголовок Знак"/>
    <w:aliases w:val="Знак4 Знак"/>
    <w:link w:val="af7"/>
    <w:rsid w:val="00300AD0"/>
    <w:rPr>
      <w:b/>
      <w:bCs/>
      <w:caps/>
      <w:sz w:val="24"/>
      <w:szCs w:val="24"/>
    </w:rPr>
  </w:style>
  <w:style w:type="paragraph" w:customStyle="1" w:styleId="table">
    <w:name w:val="table"/>
    <w:basedOn w:val="a0"/>
    <w:rsid w:val="001772DD"/>
    <w:pPr>
      <w:ind w:firstLine="0"/>
    </w:pPr>
    <w:rPr>
      <w:rFonts w:eastAsia="Times New Roman"/>
      <w:szCs w:val="24"/>
      <w:lang w:eastAsia="ru-RU"/>
    </w:rPr>
  </w:style>
  <w:style w:type="paragraph" w:customStyle="1" w:styleId="af9">
    <w:name w:val="Заголовок приложения"/>
    <w:basedOn w:val="1"/>
    <w:next w:val="a0"/>
    <w:qFormat/>
    <w:rsid w:val="00CC24BB"/>
    <w:pPr>
      <w:numPr>
        <w:numId w:val="0"/>
      </w:numPr>
      <w:jc w:val="right"/>
    </w:pPr>
  </w:style>
  <w:style w:type="paragraph" w:customStyle="1" w:styleId="Title1">
    <w:name w:val="Title_1"/>
    <w:basedOn w:val="a0"/>
    <w:semiHidden/>
    <w:rsid w:val="00EC2BD1"/>
    <w:pPr>
      <w:autoSpaceDE w:val="0"/>
      <w:autoSpaceDN w:val="0"/>
      <w:ind w:firstLine="0"/>
      <w:jc w:val="center"/>
    </w:pPr>
    <w:rPr>
      <w:rFonts w:eastAsia="Times New Roman"/>
      <w:b/>
      <w:bCs/>
      <w:szCs w:val="24"/>
      <w:lang w:eastAsia="ru-RU"/>
    </w:rPr>
  </w:style>
  <w:style w:type="paragraph" w:customStyle="1" w:styleId="table1">
    <w:name w:val="table_1"/>
    <w:basedOn w:val="a0"/>
    <w:semiHidden/>
    <w:rsid w:val="001772DD"/>
    <w:pPr>
      <w:autoSpaceDE w:val="0"/>
      <w:autoSpaceDN w:val="0"/>
      <w:ind w:firstLine="0"/>
      <w:jc w:val="left"/>
    </w:pPr>
    <w:rPr>
      <w:rFonts w:eastAsia="Times New Roman"/>
      <w:szCs w:val="24"/>
      <w:lang w:eastAsia="ru-RU"/>
    </w:rPr>
  </w:style>
  <w:style w:type="paragraph" w:customStyle="1" w:styleId="afa">
    <w:name w:val="Подпись под рисунком"/>
    <w:basedOn w:val="a0"/>
    <w:qFormat/>
    <w:rsid w:val="00854B7D"/>
    <w:pPr>
      <w:spacing w:after="120"/>
      <w:contextualSpacing w:val="0"/>
      <w:jc w:val="center"/>
    </w:pPr>
  </w:style>
  <w:style w:type="paragraph" w:customStyle="1" w:styleId="afb">
    <w:name w:val="Большое название"/>
    <w:basedOn w:val="af5"/>
    <w:link w:val="afc"/>
    <w:qFormat/>
    <w:rsid w:val="00221409"/>
    <w:pPr>
      <w:tabs>
        <w:tab w:val="left" w:pos="1260"/>
      </w:tabs>
      <w:spacing w:after="0" w:line="240" w:lineRule="auto"/>
      <w:ind w:right="45" w:firstLine="0"/>
      <w:jc w:val="center"/>
    </w:pPr>
    <w:rPr>
      <w:b/>
      <w:caps/>
      <w:color w:val="000000"/>
      <w:sz w:val="28"/>
      <w:szCs w:val="28"/>
    </w:rPr>
  </w:style>
  <w:style w:type="character" w:customStyle="1" w:styleId="afc">
    <w:name w:val="Большое название Знак"/>
    <w:link w:val="afb"/>
    <w:rsid w:val="00221409"/>
    <w:rPr>
      <w:b/>
      <w:caps/>
      <w:color w:val="000000"/>
      <w:sz w:val="28"/>
      <w:szCs w:val="28"/>
      <w:lang w:eastAsia="en-US"/>
    </w:rPr>
  </w:style>
  <w:style w:type="paragraph" w:customStyle="1" w:styleId="218">
    <w:name w:val="218_маркированный"/>
    <w:basedOn w:val="a"/>
    <w:rsid w:val="00854B7D"/>
    <w:pPr>
      <w:numPr>
        <w:numId w:val="0"/>
      </w:numPr>
      <w:contextualSpacing w:val="0"/>
    </w:pPr>
  </w:style>
  <w:style w:type="paragraph" w:customStyle="1" w:styleId="afd">
    <w:name w:val="Таблица (лист регистрации изменений)"/>
    <w:basedOn w:val="a0"/>
    <w:rsid w:val="00D03788"/>
    <w:pPr>
      <w:ind w:firstLine="0"/>
      <w:contextualSpacing w:val="0"/>
      <w:jc w:val="center"/>
    </w:pPr>
    <w:rPr>
      <w:rFonts w:eastAsia="Times New Roman"/>
      <w:b/>
      <w:bCs/>
      <w:sz w:val="20"/>
      <w:szCs w:val="20"/>
      <w:lang w:eastAsia="ru-RU"/>
    </w:rPr>
  </w:style>
  <w:style w:type="paragraph" w:styleId="a">
    <w:name w:val="List Bullet"/>
    <w:basedOn w:val="a0"/>
    <w:uiPriority w:val="99"/>
    <w:semiHidden/>
    <w:unhideWhenUsed/>
    <w:rsid w:val="00854B7D"/>
    <w:pPr>
      <w:numPr>
        <w:numId w:val="2"/>
      </w:numPr>
    </w:pPr>
  </w:style>
  <w:style w:type="paragraph" w:customStyle="1" w:styleId="ListContinue1">
    <w:name w:val="List Continue 1"/>
    <w:basedOn w:val="a0"/>
    <w:next w:val="22"/>
    <w:uiPriority w:val="99"/>
    <w:rsid w:val="003C51C3"/>
    <w:pPr>
      <w:autoSpaceDE w:val="0"/>
      <w:autoSpaceDN w:val="0"/>
      <w:spacing w:before="30" w:after="60" w:line="240" w:lineRule="auto"/>
      <w:ind w:left="360" w:firstLine="0"/>
      <w:contextualSpacing w:val="0"/>
    </w:pPr>
    <w:rPr>
      <w:rFonts w:eastAsia="Times New Roman"/>
      <w:sz w:val="20"/>
      <w:szCs w:val="20"/>
      <w:lang w:val="en-US" w:eastAsia="ru-RU"/>
    </w:rPr>
  </w:style>
  <w:style w:type="paragraph" w:customStyle="1" w:styleId="ListBullet0">
    <w:name w:val="List Bullet 0"/>
    <w:basedOn w:val="a0"/>
    <w:next w:val="a0"/>
    <w:autoRedefine/>
    <w:uiPriority w:val="99"/>
    <w:rsid w:val="003C51C3"/>
    <w:pPr>
      <w:numPr>
        <w:numId w:val="1"/>
      </w:numPr>
      <w:autoSpaceDE w:val="0"/>
      <w:autoSpaceDN w:val="0"/>
      <w:spacing w:line="240" w:lineRule="auto"/>
      <w:contextualSpacing w:val="0"/>
      <w:jc w:val="left"/>
    </w:pPr>
    <w:rPr>
      <w:rFonts w:eastAsia="Times New Roman"/>
      <w:sz w:val="20"/>
      <w:szCs w:val="20"/>
      <w:lang w:val="en-US" w:eastAsia="ru-RU"/>
    </w:rPr>
  </w:style>
  <w:style w:type="paragraph" w:styleId="23">
    <w:name w:val="List Bullet 2"/>
    <w:basedOn w:val="a0"/>
    <w:next w:val="3"/>
    <w:autoRedefine/>
    <w:uiPriority w:val="99"/>
    <w:rsid w:val="003C51C3"/>
    <w:pPr>
      <w:tabs>
        <w:tab w:val="num" w:pos="1080"/>
      </w:tabs>
      <w:autoSpaceDE w:val="0"/>
      <w:autoSpaceDN w:val="0"/>
      <w:spacing w:line="240" w:lineRule="auto"/>
      <w:ind w:left="1080" w:hanging="360"/>
      <w:contextualSpacing w:val="0"/>
      <w:jc w:val="left"/>
    </w:pPr>
    <w:rPr>
      <w:rFonts w:eastAsia="Times New Roman"/>
      <w:sz w:val="20"/>
      <w:szCs w:val="20"/>
      <w:lang w:val="en-US" w:eastAsia="ru-RU"/>
    </w:rPr>
  </w:style>
  <w:style w:type="paragraph" w:styleId="42">
    <w:name w:val="List Bullet 4"/>
    <w:basedOn w:val="a0"/>
    <w:next w:val="5"/>
    <w:autoRedefine/>
    <w:uiPriority w:val="99"/>
    <w:rsid w:val="003C51C3"/>
    <w:pPr>
      <w:tabs>
        <w:tab w:val="num" w:pos="1800"/>
      </w:tabs>
      <w:autoSpaceDE w:val="0"/>
      <w:autoSpaceDN w:val="0"/>
      <w:spacing w:line="240" w:lineRule="auto"/>
      <w:ind w:left="1800" w:hanging="360"/>
      <w:contextualSpacing w:val="0"/>
      <w:jc w:val="left"/>
    </w:pPr>
    <w:rPr>
      <w:rFonts w:eastAsia="Times New Roman"/>
      <w:sz w:val="20"/>
      <w:szCs w:val="20"/>
      <w:lang w:val="en-US" w:eastAsia="ru-RU"/>
    </w:rPr>
  </w:style>
  <w:style w:type="paragraph" w:styleId="22">
    <w:name w:val="List Continue 2"/>
    <w:basedOn w:val="a0"/>
    <w:uiPriority w:val="99"/>
    <w:semiHidden/>
    <w:unhideWhenUsed/>
    <w:rsid w:val="003C51C3"/>
    <w:pPr>
      <w:spacing w:after="120"/>
      <w:ind w:left="566"/>
    </w:pPr>
  </w:style>
  <w:style w:type="paragraph" w:styleId="3">
    <w:name w:val="List Bullet 3"/>
    <w:basedOn w:val="a0"/>
    <w:uiPriority w:val="99"/>
    <w:semiHidden/>
    <w:unhideWhenUsed/>
    <w:rsid w:val="003C51C3"/>
    <w:pPr>
      <w:numPr>
        <w:numId w:val="3"/>
      </w:numPr>
    </w:pPr>
  </w:style>
  <w:style w:type="paragraph" w:styleId="5">
    <w:name w:val="List Bullet 5"/>
    <w:basedOn w:val="a0"/>
    <w:uiPriority w:val="99"/>
    <w:semiHidden/>
    <w:unhideWhenUsed/>
    <w:rsid w:val="003C51C3"/>
    <w:pPr>
      <w:numPr>
        <w:numId w:val="4"/>
      </w:numPr>
    </w:pPr>
  </w:style>
  <w:style w:type="character" w:customStyle="1" w:styleId="a7">
    <w:name w:val="Код Знак"/>
    <w:link w:val="a6"/>
    <w:rsid w:val="005A25B0"/>
    <w:rPr>
      <w:rFonts w:ascii="Lucida Console" w:hAnsi="Lucida Console"/>
      <w:sz w:val="18"/>
      <w:szCs w:val="22"/>
      <w:shd w:val="clear" w:color="auto" w:fill="F2F2F2"/>
      <w:lang w:eastAsia="en-US"/>
    </w:rPr>
  </w:style>
  <w:style w:type="paragraph" w:styleId="afe">
    <w:name w:val="Balloon Text"/>
    <w:basedOn w:val="a0"/>
    <w:link w:val="aff"/>
    <w:uiPriority w:val="99"/>
    <w:semiHidden/>
    <w:unhideWhenUsed/>
    <w:rsid w:val="005A25B0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ff">
    <w:name w:val="Текст выноски Знак"/>
    <w:link w:val="afe"/>
    <w:uiPriority w:val="99"/>
    <w:semiHidden/>
    <w:rsid w:val="005A25B0"/>
    <w:rPr>
      <w:rFonts w:ascii="Tahoma" w:hAnsi="Tahoma" w:cs="Tahoma"/>
      <w:sz w:val="16"/>
      <w:szCs w:val="16"/>
      <w:lang w:eastAsia="en-US"/>
    </w:rPr>
  </w:style>
  <w:style w:type="character" w:styleId="aff0">
    <w:name w:val="annotation reference"/>
    <w:uiPriority w:val="99"/>
    <w:semiHidden/>
    <w:unhideWhenUsed/>
    <w:rsid w:val="005A25B0"/>
    <w:rPr>
      <w:sz w:val="16"/>
      <w:szCs w:val="16"/>
    </w:rPr>
  </w:style>
  <w:style w:type="paragraph" w:styleId="aff1">
    <w:name w:val="annotation text"/>
    <w:basedOn w:val="a0"/>
    <w:link w:val="aff2"/>
    <w:uiPriority w:val="99"/>
    <w:semiHidden/>
    <w:unhideWhenUsed/>
    <w:rsid w:val="005A25B0"/>
    <w:rPr>
      <w:sz w:val="20"/>
      <w:szCs w:val="20"/>
    </w:rPr>
  </w:style>
  <w:style w:type="character" w:customStyle="1" w:styleId="aff2">
    <w:name w:val="Текст примечания Знак"/>
    <w:link w:val="aff1"/>
    <w:uiPriority w:val="99"/>
    <w:semiHidden/>
    <w:rsid w:val="005A25B0"/>
    <w:rPr>
      <w:lang w:eastAsia="en-US"/>
    </w:rPr>
  </w:style>
  <w:style w:type="paragraph" w:styleId="aff3">
    <w:name w:val="annotation subject"/>
    <w:basedOn w:val="aff1"/>
    <w:next w:val="aff1"/>
    <w:link w:val="aff4"/>
    <w:uiPriority w:val="99"/>
    <w:semiHidden/>
    <w:unhideWhenUsed/>
    <w:rsid w:val="005A25B0"/>
    <w:rPr>
      <w:b/>
      <w:bCs/>
    </w:rPr>
  </w:style>
  <w:style w:type="character" w:customStyle="1" w:styleId="aff4">
    <w:name w:val="Тема примечания Знак"/>
    <w:link w:val="aff3"/>
    <w:uiPriority w:val="99"/>
    <w:semiHidden/>
    <w:rsid w:val="005A25B0"/>
    <w:rPr>
      <w:b/>
      <w:bCs/>
      <w:lang w:eastAsia="en-US"/>
    </w:rPr>
  </w:style>
  <w:style w:type="paragraph" w:styleId="aff5">
    <w:name w:val="Document Map"/>
    <w:basedOn w:val="a0"/>
    <w:link w:val="aff6"/>
    <w:uiPriority w:val="99"/>
    <w:semiHidden/>
    <w:unhideWhenUsed/>
    <w:rsid w:val="008C613E"/>
    <w:rPr>
      <w:rFonts w:ascii="Tahoma" w:hAnsi="Tahoma"/>
      <w:sz w:val="16"/>
      <w:szCs w:val="16"/>
    </w:rPr>
  </w:style>
  <w:style w:type="character" w:customStyle="1" w:styleId="aff6">
    <w:name w:val="Схема документа Знак"/>
    <w:link w:val="aff5"/>
    <w:uiPriority w:val="99"/>
    <w:semiHidden/>
    <w:rsid w:val="008C613E"/>
    <w:rPr>
      <w:rFonts w:ascii="Tahoma" w:hAnsi="Tahoma" w:cs="Tahoma"/>
      <w:sz w:val="16"/>
      <w:szCs w:val="16"/>
      <w:lang w:eastAsia="en-US"/>
    </w:rPr>
  </w:style>
  <w:style w:type="paragraph" w:customStyle="1" w:styleId="aff7">
    <w:name w:val="Просто текст"/>
    <w:basedOn w:val="a0"/>
    <w:rsid w:val="00774B19"/>
    <w:pPr>
      <w:contextualSpacing w:val="0"/>
    </w:pPr>
    <w:rPr>
      <w:rFonts w:eastAsia="Times New Roman"/>
      <w:szCs w:val="24"/>
      <w:lang w:eastAsia="ru-RU"/>
    </w:rPr>
  </w:style>
  <w:style w:type="character" w:customStyle="1" w:styleId="aff8">
    <w:name w:val="Подзаголовок Знак"/>
    <w:aliases w:val="Знак1 Знак"/>
    <w:link w:val="aff9"/>
    <w:locked/>
    <w:rsid w:val="002D7218"/>
    <w:rPr>
      <w:rFonts w:ascii="Cambria" w:hAnsi="Cambria"/>
      <w:sz w:val="24"/>
      <w:szCs w:val="24"/>
      <w:lang w:val="en-US" w:eastAsia="en-US" w:bidi="en-US"/>
    </w:rPr>
  </w:style>
  <w:style w:type="paragraph" w:styleId="aff9">
    <w:name w:val="Subtitle"/>
    <w:aliases w:val="Знак1"/>
    <w:basedOn w:val="a0"/>
    <w:next w:val="a0"/>
    <w:link w:val="aff8"/>
    <w:qFormat/>
    <w:rsid w:val="002D7218"/>
    <w:pPr>
      <w:spacing w:after="60" w:line="240" w:lineRule="auto"/>
      <w:ind w:firstLine="0"/>
      <w:jc w:val="center"/>
      <w:outlineLvl w:val="1"/>
    </w:pPr>
    <w:rPr>
      <w:rFonts w:ascii="Cambria" w:hAnsi="Cambria"/>
      <w:szCs w:val="24"/>
      <w:lang w:val="en-US" w:bidi="en-US"/>
    </w:rPr>
  </w:style>
  <w:style w:type="character" w:customStyle="1" w:styleId="14">
    <w:name w:val="Подзаголовок Знак1"/>
    <w:uiPriority w:val="11"/>
    <w:rsid w:val="002D7218"/>
    <w:rPr>
      <w:rFonts w:ascii="Cambria" w:eastAsia="Times New Roman" w:hAnsi="Cambria" w:cs="Times New Roman"/>
      <w:sz w:val="24"/>
      <w:szCs w:val="24"/>
      <w:lang w:eastAsia="en-US"/>
    </w:rPr>
  </w:style>
  <w:style w:type="paragraph" w:customStyle="1" w:styleId="textall">
    <w:name w:val="text_all"/>
    <w:basedOn w:val="a0"/>
    <w:semiHidden/>
    <w:rsid w:val="002D7218"/>
    <w:pPr>
      <w:ind w:firstLine="369"/>
    </w:pPr>
    <w:rPr>
      <w:rFonts w:eastAsia="Times New Roman"/>
      <w:szCs w:val="24"/>
    </w:rPr>
  </w:style>
  <w:style w:type="paragraph" w:customStyle="1" w:styleId="Tablepodpisi">
    <w:name w:val="Table_podpisi"/>
    <w:basedOn w:val="a0"/>
    <w:semiHidden/>
    <w:rsid w:val="002D7218"/>
    <w:pPr>
      <w:ind w:firstLine="0"/>
      <w:jc w:val="center"/>
    </w:pPr>
    <w:rPr>
      <w:rFonts w:ascii="Arial" w:eastAsia="Times New Roman" w:hAnsi="Arial" w:cs="Arial"/>
      <w:b/>
      <w:bCs/>
      <w:i/>
      <w:iCs/>
      <w:sz w:val="20"/>
      <w:szCs w:val="20"/>
    </w:rPr>
  </w:style>
  <w:style w:type="paragraph" w:styleId="affa">
    <w:name w:val="footnote text"/>
    <w:basedOn w:val="a0"/>
    <w:link w:val="affb"/>
    <w:uiPriority w:val="99"/>
    <w:semiHidden/>
    <w:unhideWhenUsed/>
    <w:rsid w:val="00AC0895"/>
    <w:pPr>
      <w:spacing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affb">
    <w:name w:val="Текст сноски Знак"/>
    <w:basedOn w:val="a1"/>
    <w:link w:val="affa"/>
    <w:uiPriority w:val="99"/>
    <w:semiHidden/>
    <w:rsid w:val="00AC0895"/>
    <w:rPr>
      <w:rFonts w:asciiTheme="minorHAnsi" w:eastAsiaTheme="minorHAnsi" w:hAnsiTheme="minorHAnsi" w:cstheme="minorBidi"/>
      <w:lang w:eastAsia="en-US"/>
    </w:rPr>
  </w:style>
  <w:style w:type="character" w:styleId="affc">
    <w:name w:val="footnote reference"/>
    <w:basedOn w:val="a1"/>
    <w:uiPriority w:val="99"/>
    <w:semiHidden/>
    <w:unhideWhenUsed/>
    <w:rsid w:val="00AC0895"/>
    <w:rPr>
      <w:vertAlign w:val="superscript"/>
    </w:rPr>
  </w:style>
  <w:style w:type="paragraph" w:customStyle="1" w:styleId="Default">
    <w:name w:val="Default"/>
    <w:rsid w:val="00421009"/>
    <w:pPr>
      <w:autoSpaceDE w:val="0"/>
      <w:autoSpaceDN w:val="0"/>
      <w:adjustRightInd w:val="0"/>
    </w:pPr>
    <w:rPr>
      <w:rFonts w:ascii="Times" w:hAnsi="Times" w:cs="Times"/>
      <w:color w:val="000000"/>
      <w:sz w:val="24"/>
      <w:szCs w:val="24"/>
    </w:rPr>
  </w:style>
  <w:style w:type="paragraph" w:styleId="affd">
    <w:name w:val="caption"/>
    <w:basedOn w:val="a0"/>
    <w:next w:val="a0"/>
    <w:uiPriority w:val="35"/>
    <w:unhideWhenUsed/>
    <w:qFormat/>
    <w:rsid w:val="003740C1"/>
    <w:pPr>
      <w:spacing w:after="200" w:line="240" w:lineRule="auto"/>
      <w:ind w:firstLine="0"/>
      <w:contextualSpacing w:val="0"/>
      <w:jc w:val="left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</w:rPr>
  </w:style>
  <w:style w:type="character" w:customStyle="1" w:styleId="a5">
    <w:name w:val="Абзац списка Знак"/>
    <w:link w:val="a4"/>
    <w:uiPriority w:val="34"/>
    <w:rsid w:val="003740C1"/>
    <w:rPr>
      <w:sz w:val="24"/>
      <w:szCs w:val="22"/>
      <w:lang w:eastAsia="en-US"/>
    </w:rPr>
  </w:style>
  <w:style w:type="paragraph" w:styleId="affe">
    <w:name w:val="No Spacing"/>
    <w:uiPriority w:val="1"/>
    <w:qFormat/>
    <w:rsid w:val="003740C1"/>
    <w:rPr>
      <w:rFonts w:eastAsia="Times New Roman"/>
      <w:color w:val="000000"/>
      <w:sz w:val="24"/>
      <w:szCs w:val="24"/>
    </w:rPr>
  </w:style>
  <w:style w:type="paragraph" w:styleId="HTML">
    <w:name w:val="HTML Preformatted"/>
    <w:basedOn w:val="a0"/>
    <w:link w:val="HTML0"/>
    <w:uiPriority w:val="99"/>
    <w:unhideWhenUsed/>
    <w:rsid w:val="003740C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contextualSpacing w:val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1"/>
    <w:link w:val="HTML"/>
    <w:uiPriority w:val="99"/>
    <w:rsid w:val="003740C1"/>
    <w:rPr>
      <w:rFonts w:ascii="Courier New" w:eastAsia="Times New Roman" w:hAnsi="Courier New" w:cs="Courier New"/>
    </w:rPr>
  </w:style>
  <w:style w:type="table" w:customStyle="1" w:styleId="NormalTable0">
    <w:name w:val="Normal Table0"/>
    <w:rsid w:val="00D27536"/>
    <w:rPr>
      <w:rFonts w:eastAsia="Times New Roman"/>
      <w:color w:val="000000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3">
    <w:name w:val="4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3">
    <w:name w:val="3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4">
    <w:name w:val="2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5">
    <w:name w:val="1"/>
    <w:basedOn w:val="NormalTable0"/>
    <w:rsid w:val="00D27536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fff">
    <w:name w:val="Normal (Web)"/>
    <w:basedOn w:val="a0"/>
    <w:uiPriority w:val="99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Cs w:val="24"/>
      <w:lang w:eastAsia="ru-RU"/>
    </w:rPr>
  </w:style>
  <w:style w:type="paragraph" w:customStyle="1" w:styleId="ABKW">
    <w:name w:val="ABKW"/>
    <w:basedOn w:val="a0"/>
    <w:rsid w:val="00D27536"/>
    <w:pPr>
      <w:spacing w:before="120" w:after="120" w:line="240" w:lineRule="auto"/>
      <w:ind w:firstLine="0"/>
      <w:contextualSpacing w:val="0"/>
      <w:jc w:val="left"/>
    </w:pPr>
    <w:rPr>
      <w:rFonts w:eastAsia="Times New Roman"/>
      <w:szCs w:val="24"/>
      <w:lang w:val="en-US"/>
    </w:rPr>
  </w:style>
  <w:style w:type="paragraph" w:customStyle="1" w:styleId="AU">
    <w:name w:val="AU"/>
    <w:basedOn w:val="a0"/>
    <w:rsid w:val="00D27536"/>
    <w:pPr>
      <w:spacing w:before="120" w:after="120" w:line="240" w:lineRule="auto"/>
      <w:ind w:firstLine="0"/>
      <w:contextualSpacing w:val="0"/>
      <w:jc w:val="left"/>
    </w:pPr>
    <w:rPr>
      <w:rFonts w:eastAsia="Times New Roman"/>
      <w:color w:val="00823B"/>
      <w:sz w:val="32"/>
      <w:szCs w:val="24"/>
      <w:lang w:val="en-US"/>
    </w:rPr>
  </w:style>
  <w:style w:type="table" w:customStyle="1" w:styleId="16">
    <w:name w:val="Сетка таблицы1"/>
    <w:basedOn w:val="a2"/>
    <w:uiPriority w:val="59"/>
    <w:rsid w:val="00D27536"/>
    <w:rPr>
      <w:rFonts w:ascii="Calibri" w:eastAsia="Times New Roman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0">
    <w:name w:val="Placeholder Text"/>
    <w:basedOn w:val="a1"/>
    <w:uiPriority w:val="99"/>
    <w:semiHidden/>
    <w:rsid w:val="00D27536"/>
    <w:rPr>
      <w:color w:val="808080"/>
    </w:rPr>
  </w:style>
  <w:style w:type="paragraph" w:customStyle="1" w:styleId="ConsPlusNormal">
    <w:name w:val="ConsPlusNormal"/>
    <w:rsid w:val="00D27536"/>
    <w:pPr>
      <w:widowControl w:val="0"/>
      <w:autoSpaceDE w:val="0"/>
      <w:autoSpaceDN w:val="0"/>
    </w:pPr>
    <w:rPr>
      <w:rFonts w:ascii="Calibri" w:eastAsia="Times New Roman" w:hAnsi="Calibri" w:cs="Calibri"/>
      <w:sz w:val="22"/>
    </w:rPr>
  </w:style>
  <w:style w:type="character" w:customStyle="1" w:styleId="apple-tab-span">
    <w:name w:val="apple-tab-span"/>
    <w:basedOn w:val="a1"/>
    <w:rsid w:val="00D27536"/>
  </w:style>
  <w:style w:type="paragraph" w:customStyle="1" w:styleId="25">
    <w:name w:val="Приложение_Заголовок2"/>
    <w:basedOn w:val="2"/>
    <w:qFormat/>
    <w:rsid w:val="00D27536"/>
    <w:pPr>
      <w:keepLines/>
      <w:numPr>
        <w:ilvl w:val="0"/>
        <w:numId w:val="0"/>
      </w:numPr>
      <w:tabs>
        <w:tab w:val="left" w:pos="1418"/>
      </w:tabs>
      <w:overflowPunct w:val="0"/>
      <w:autoSpaceDE w:val="0"/>
      <w:autoSpaceDN w:val="0"/>
      <w:adjustRightInd w:val="0"/>
      <w:ind w:firstLine="709"/>
      <w:textAlignment w:val="baseline"/>
    </w:pPr>
    <w:rPr>
      <w:bCs w:val="0"/>
      <w:iCs w:val="0"/>
      <w:kern w:val="28"/>
      <w:szCs w:val="24"/>
      <w:lang w:val="x-none" w:eastAsia="ru-RU"/>
    </w:rPr>
  </w:style>
  <w:style w:type="paragraph" w:customStyle="1" w:styleId="afff1">
    <w:name w:val="Гост абзац"/>
    <w:basedOn w:val="a0"/>
    <w:link w:val="afff2"/>
    <w:qFormat/>
    <w:rsid w:val="00D27536"/>
    <w:pPr>
      <w:ind w:firstLine="851"/>
      <w:contextualSpacing w:val="0"/>
      <w:jc w:val="left"/>
    </w:pPr>
    <w:rPr>
      <w:rFonts w:eastAsia="Times New Roman"/>
      <w:szCs w:val="24"/>
      <w:lang w:eastAsia="ru-RU"/>
    </w:rPr>
  </w:style>
  <w:style w:type="character" w:customStyle="1" w:styleId="afff2">
    <w:name w:val="Гост абзац Знак"/>
    <w:link w:val="afff1"/>
    <w:rsid w:val="00D27536"/>
    <w:rPr>
      <w:rFonts w:eastAsia="Times New Roman"/>
      <w:sz w:val="24"/>
      <w:szCs w:val="24"/>
    </w:rPr>
  </w:style>
  <w:style w:type="character" w:customStyle="1" w:styleId="sentence">
    <w:name w:val="sentence"/>
    <w:basedOn w:val="a1"/>
    <w:rsid w:val="00D27536"/>
  </w:style>
  <w:style w:type="character" w:customStyle="1" w:styleId="label">
    <w:name w:val="label"/>
    <w:basedOn w:val="a1"/>
    <w:rsid w:val="00D27536"/>
  </w:style>
  <w:style w:type="character" w:customStyle="1" w:styleId="sc51">
    <w:name w:val="sc51"/>
    <w:basedOn w:val="a1"/>
    <w:rsid w:val="00D27536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0">
    <w:name w:val="sc0"/>
    <w:basedOn w:val="a1"/>
    <w:rsid w:val="00D2753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41">
    <w:name w:val="sc41"/>
    <w:basedOn w:val="a1"/>
    <w:rsid w:val="00D27536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11">
    <w:name w:val="sc11"/>
    <w:basedOn w:val="a1"/>
    <w:rsid w:val="00D27536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1"/>
    <w:rsid w:val="00D27536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71">
    <w:name w:val="sc71"/>
    <w:basedOn w:val="a1"/>
    <w:rsid w:val="00D2753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21">
    <w:name w:val="sc21"/>
    <w:basedOn w:val="a1"/>
    <w:rsid w:val="00D27536"/>
    <w:rPr>
      <w:rFonts w:ascii="Courier New" w:hAnsi="Courier New" w:cs="Courier New" w:hint="default"/>
      <w:color w:val="008000"/>
      <w:sz w:val="20"/>
      <w:szCs w:val="20"/>
    </w:rPr>
  </w:style>
  <w:style w:type="paragraph" w:customStyle="1" w:styleId="msonormal0">
    <w:name w:val="msonormal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szCs w:val="24"/>
      <w:lang w:eastAsia="ru-RU"/>
    </w:rPr>
  </w:style>
  <w:style w:type="paragraph" w:customStyle="1" w:styleId="sc4">
    <w:name w:val="sc4"/>
    <w:basedOn w:val="a0"/>
    <w:rsid w:val="00D27536"/>
    <w:pPr>
      <w:shd w:val="clear" w:color="auto" w:fill="F2F4FF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FF0000"/>
      <w:szCs w:val="24"/>
      <w:lang w:eastAsia="ru-RU"/>
    </w:rPr>
  </w:style>
  <w:style w:type="paragraph" w:customStyle="1" w:styleId="sc6">
    <w:name w:val="sc6"/>
    <w:basedOn w:val="a0"/>
    <w:rsid w:val="00D27536"/>
    <w:pPr>
      <w:shd w:val="clear" w:color="auto" w:fill="F2F4FF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808080"/>
      <w:szCs w:val="24"/>
      <w:lang w:eastAsia="ru-RU"/>
    </w:rPr>
  </w:style>
  <w:style w:type="paragraph" w:customStyle="1" w:styleId="sc10">
    <w:name w:val="sc10"/>
    <w:basedOn w:val="a0"/>
    <w:rsid w:val="00D27536"/>
    <w:pPr>
      <w:shd w:val="clear" w:color="auto" w:fill="F2F4FF"/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b/>
      <w:bCs/>
      <w:szCs w:val="24"/>
      <w:lang w:eastAsia="ru-RU"/>
    </w:rPr>
  </w:style>
  <w:style w:type="character" w:customStyle="1" w:styleId="sc01">
    <w:name w:val="sc01"/>
    <w:basedOn w:val="a1"/>
    <w:rsid w:val="00D27536"/>
    <w:rPr>
      <w:rFonts w:ascii="Courier New" w:hAnsi="Courier New" w:cs="Courier New" w:hint="default"/>
      <w:color w:val="000000"/>
      <w:sz w:val="20"/>
      <w:szCs w:val="20"/>
      <w:shd w:val="clear" w:color="auto" w:fill="F2F4FF"/>
    </w:rPr>
  </w:style>
  <w:style w:type="character" w:customStyle="1" w:styleId="sc61">
    <w:name w:val="sc61"/>
    <w:basedOn w:val="a1"/>
    <w:rsid w:val="00D27536"/>
    <w:rPr>
      <w:rFonts w:ascii="Courier New" w:hAnsi="Courier New" w:cs="Courier New" w:hint="default"/>
      <w:color w:val="808080"/>
      <w:sz w:val="20"/>
      <w:szCs w:val="20"/>
      <w:shd w:val="clear" w:color="auto" w:fill="F2F4FF"/>
    </w:rPr>
  </w:style>
  <w:style w:type="character" w:customStyle="1" w:styleId="sc13">
    <w:name w:val="sc13"/>
    <w:basedOn w:val="a1"/>
    <w:rsid w:val="00D27536"/>
    <w:rPr>
      <w:rFonts w:ascii="Courier New" w:hAnsi="Courier New" w:cs="Courier New" w:hint="default"/>
      <w:color w:val="000000"/>
      <w:sz w:val="20"/>
      <w:szCs w:val="20"/>
    </w:rPr>
  </w:style>
  <w:style w:type="character" w:styleId="afff3">
    <w:name w:val="Unresolved Mention"/>
    <w:basedOn w:val="a1"/>
    <w:uiPriority w:val="99"/>
    <w:semiHidden/>
    <w:unhideWhenUsed/>
    <w:rsid w:val="00D27536"/>
    <w:rPr>
      <w:color w:val="808080"/>
      <w:shd w:val="clear" w:color="auto" w:fill="E6E6E6"/>
    </w:rPr>
  </w:style>
  <w:style w:type="character" w:styleId="HTML1">
    <w:name w:val="HTML Typewriter"/>
    <w:basedOn w:val="a1"/>
    <w:uiPriority w:val="99"/>
    <w:semiHidden/>
    <w:unhideWhenUsed/>
    <w:rsid w:val="00D27536"/>
    <w:rPr>
      <w:rFonts w:ascii="Courier New" w:eastAsia="Times New Roman" w:hAnsi="Courier New" w:cs="Courier New"/>
      <w:sz w:val="20"/>
      <w:szCs w:val="20"/>
    </w:rPr>
  </w:style>
  <w:style w:type="character" w:customStyle="1" w:styleId="pre">
    <w:name w:val="pre"/>
    <w:basedOn w:val="a1"/>
    <w:rsid w:val="00D27536"/>
  </w:style>
  <w:style w:type="character" w:customStyle="1" w:styleId="token">
    <w:name w:val="token"/>
    <w:basedOn w:val="a1"/>
    <w:rsid w:val="00D27536"/>
  </w:style>
  <w:style w:type="character" w:styleId="HTML2">
    <w:name w:val="HTML Code"/>
    <w:basedOn w:val="a1"/>
    <w:uiPriority w:val="99"/>
    <w:semiHidden/>
    <w:unhideWhenUsed/>
    <w:rsid w:val="00D27536"/>
    <w:rPr>
      <w:rFonts w:ascii="Courier New" w:eastAsia="Times New Roman" w:hAnsi="Courier New" w:cs="Courier New"/>
      <w:sz w:val="20"/>
      <w:szCs w:val="20"/>
    </w:rPr>
  </w:style>
  <w:style w:type="character" w:customStyle="1" w:styleId="keyword">
    <w:name w:val="keyword"/>
    <w:basedOn w:val="a1"/>
    <w:rsid w:val="00D27536"/>
  </w:style>
  <w:style w:type="character" w:customStyle="1" w:styleId="setting">
    <w:name w:val="setting"/>
    <w:basedOn w:val="a1"/>
    <w:rsid w:val="00D27536"/>
  </w:style>
  <w:style w:type="character" w:customStyle="1" w:styleId="value">
    <w:name w:val="value"/>
    <w:basedOn w:val="a1"/>
    <w:rsid w:val="00D27536"/>
  </w:style>
  <w:style w:type="character" w:customStyle="1" w:styleId="operator">
    <w:name w:val="operator"/>
    <w:basedOn w:val="a1"/>
    <w:rsid w:val="00D27536"/>
  </w:style>
  <w:style w:type="character" w:customStyle="1" w:styleId="string">
    <w:name w:val="string"/>
    <w:basedOn w:val="a1"/>
    <w:rsid w:val="00D27536"/>
  </w:style>
  <w:style w:type="character" w:customStyle="1" w:styleId="comment">
    <w:name w:val="comment"/>
    <w:basedOn w:val="a1"/>
    <w:rsid w:val="00D27536"/>
  </w:style>
  <w:style w:type="character" w:customStyle="1" w:styleId="number">
    <w:name w:val="number"/>
    <w:basedOn w:val="a1"/>
    <w:rsid w:val="00D27536"/>
  </w:style>
  <w:style w:type="character" w:customStyle="1" w:styleId="hljs-comment">
    <w:name w:val="hljs-comment"/>
    <w:basedOn w:val="a1"/>
    <w:rsid w:val="00D27536"/>
  </w:style>
  <w:style w:type="character" w:customStyle="1" w:styleId="hljs-function">
    <w:name w:val="hljs-function"/>
    <w:basedOn w:val="a1"/>
    <w:rsid w:val="00D27536"/>
  </w:style>
  <w:style w:type="character" w:customStyle="1" w:styleId="hljs-keyword">
    <w:name w:val="hljs-keyword"/>
    <w:basedOn w:val="a1"/>
    <w:rsid w:val="00D27536"/>
  </w:style>
  <w:style w:type="character" w:customStyle="1" w:styleId="hljs-title">
    <w:name w:val="hljs-title"/>
    <w:basedOn w:val="a1"/>
    <w:rsid w:val="00D27536"/>
  </w:style>
  <w:style w:type="character" w:customStyle="1" w:styleId="hljs-params">
    <w:name w:val="hljs-params"/>
    <w:basedOn w:val="a1"/>
    <w:rsid w:val="00D27536"/>
  </w:style>
  <w:style w:type="character" w:customStyle="1" w:styleId="hljs-string">
    <w:name w:val="hljs-string"/>
    <w:basedOn w:val="a1"/>
    <w:rsid w:val="00D27536"/>
  </w:style>
  <w:style w:type="character" w:customStyle="1" w:styleId="hljs-attribute">
    <w:name w:val="hljs-attribute"/>
    <w:basedOn w:val="a1"/>
    <w:rsid w:val="00D27536"/>
  </w:style>
  <w:style w:type="character" w:customStyle="1" w:styleId="hljs-number">
    <w:name w:val="hljs-number"/>
    <w:basedOn w:val="a1"/>
    <w:rsid w:val="00D27536"/>
  </w:style>
  <w:style w:type="character" w:customStyle="1" w:styleId="hljs-section">
    <w:name w:val="hljs-section"/>
    <w:basedOn w:val="a1"/>
    <w:rsid w:val="00D27536"/>
  </w:style>
  <w:style w:type="paragraph" w:customStyle="1" w:styleId="sc1">
    <w:name w:val="sc1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008000"/>
      <w:szCs w:val="24"/>
      <w:lang w:eastAsia="ru-RU"/>
    </w:rPr>
  </w:style>
  <w:style w:type="paragraph" w:customStyle="1" w:styleId="sc2">
    <w:name w:val="sc2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FF0000"/>
      <w:szCs w:val="24"/>
      <w:lang w:eastAsia="ru-RU"/>
    </w:rPr>
  </w:style>
  <w:style w:type="paragraph" w:customStyle="1" w:styleId="sc3">
    <w:name w:val="sc3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808080"/>
      <w:szCs w:val="24"/>
      <w:lang w:eastAsia="ru-RU"/>
    </w:rPr>
  </w:style>
  <w:style w:type="paragraph" w:customStyle="1" w:styleId="sc5">
    <w:name w:val="sc5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b/>
      <w:bCs/>
      <w:color w:val="0000FF"/>
      <w:szCs w:val="24"/>
      <w:lang w:eastAsia="ru-RU"/>
    </w:rPr>
  </w:style>
  <w:style w:type="paragraph" w:customStyle="1" w:styleId="sc9">
    <w:name w:val="sc9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FF00FF"/>
      <w:szCs w:val="24"/>
      <w:lang w:eastAsia="ru-RU"/>
    </w:rPr>
  </w:style>
  <w:style w:type="paragraph" w:customStyle="1" w:styleId="sc12">
    <w:name w:val="sc12"/>
    <w:basedOn w:val="a0"/>
    <w:rsid w:val="00D27536"/>
    <w:pPr>
      <w:spacing w:before="100" w:beforeAutospacing="1" w:after="100" w:afterAutospacing="1" w:line="240" w:lineRule="auto"/>
      <w:ind w:firstLine="0"/>
      <w:contextualSpacing w:val="0"/>
      <w:jc w:val="left"/>
    </w:pPr>
    <w:rPr>
      <w:rFonts w:eastAsia="Times New Roman"/>
      <w:color w:val="008000"/>
      <w:szCs w:val="24"/>
      <w:lang w:eastAsia="ru-RU"/>
    </w:rPr>
  </w:style>
  <w:style w:type="character" w:customStyle="1" w:styleId="sc91">
    <w:name w:val="sc91"/>
    <w:basedOn w:val="a1"/>
    <w:rsid w:val="00D27536"/>
    <w:rPr>
      <w:rFonts w:ascii="Courier New" w:hAnsi="Courier New" w:cs="Courier New" w:hint="default"/>
      <w:color w:val="FF00FF"/>
      <w:sz w:val="20"/>
      <w:szCs w:val="20"/>
    </w:rPr>
  </w:style>
  <w:style w:type="character" w:customStyle="1" w:styleId="sc31">
    <w:name w:val="sc31"/>
    <w:basedOn w:val="a1"/>
    <w:rsid w:val="00D27536"/>
    <w:rPr>
      <w:rFonts w:ascii="Courier New" w:hAnsi="Courier New" w:cs="Courier New" w:hint="default"/>
      <w:color w:val="808080"/>
      <w:sz w:val="20"/>
      <w:szCs w:val="20"/>
    </w:rPr>
  </w:style>
  <w:style w:type="character" w:customStyle="1" w:styleId="sc121">
    <w:name w:val="sc121"/>
    <w:basedOn w:val="a1"/>
    <w:rsid w:val="00D27536"/>
    <w:rPr>
      <w:rFonts w:ascii="Courier New" w:hAnsi="Courier New" w:cs="Courier New" w:hint="default"/>
      <w:color w:val="00800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4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3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9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8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99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07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1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8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04427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331575">
              <w:marLeft w:val="0"/>
              <w:marRight w:val="0"/>
              <w:marTop w:val="0"/>
              <w:marBottom w:val="0"/>
              <w:divBdr>
                <w:top w:val="single" w:sz="6" w:space="0" w:color="DDDDDD"/>
                <w:left w:val="single" w:sz="6" w:space="0" w:color="DDDDDD"/>
                <w:bottom w:val="single" w:sz="6" w:space="0" w:color="DDDDDD"/>
                <w:right w:val="single" w:sz="6" w:space="0" w:color="DDDDDD"/>
              </w:divBdr>
            </w:div>
          </w:divsChild>
        </w:div>
      </w:divsChild>
    </w:div>
    <w:div w:id="126499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57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70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2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0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4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1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02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18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hyperlink" Target="https://[&#1072;&#1076;&#1088;&#1077;&#1089;_&#1089;&#1077;&#1088;&#1074;&#1077;&#1088;&#1072;]/admin/survey/surveysection/" TargetMode="External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[&#1072;&#1076;&#1088;&#1077;&#1089;_&#1089;&#1077;&#1088;&#1074;&#1077;&#1088;&#1072;]/editor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[&#1072;&#1076;&#1088;&#1077;&#1089;_&#1089;&#1077;&#1088;&#1074;&#1077;&#1088;&#1072;]/%5b&#1085;&#1072;&#1079;&#1074;&#1072;&#1085;&#1080;&#1077;_&#1086;&#1087;&#1088;&#1086;&#1089;&#1072;" TargetMode="External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hyperlink" Target="https://[&#1072;&#1076;&#1088;&#1077;&#1089;_&#1089;&#1077;&#1088;&#1074;&#1077;&#1088;&#1072;]/%5b&#1085;&#1072;&#1079;&#1074;&#1072;&#1085;&#1080;&#1077;_&#1086;&#1087;&#1088;&#1086;&#1089;&#1072;%5d/%5b&#1085;&#1072;&#1079;&#1074;&#1072;&#1085;&#1080;&#1077;_&#1089;&#1077;&#1082;&#1094;&#1080;&#1080;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3.png"/><Relationship Id="rId22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cuments\&#1054;&#1090;&#1095;&#1077;&#1090;&#1099;\218%2011J\II%20&#1090;&#1086;&#1084;\templates\&#1054;&#1087;&#1080;&#1089;&#1072;&#1085;&#1080;&#1077;%20&#1087;&#1088;&#1086;&#1075;&#1088;&#1072;&#1084;&#1084;&#1099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AF2A45-15CE-484E-AEC4-723270B75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Описание программы</Template>
  <TotalTime>0</TotalTime>
  <Pages>11</Pages>
  <Words>1408</Words>
  <Characters>8028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LinksUpToDate>false</LinksUpToDate>
  <CharactersWithSpaces>9418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creator/>
  <cp:lastModifiedBy/>
  <cp:revision>1</cp:revision>
  <dcterms:created xsi:type="dcterms:W3CDTF">2019-12-26T11:22:00Z</dcterms:created>
  <dcterms:modified xsi:type="dcterms:W3CDTF">2020-01-16T04:24:00Z</dcterms:modified>
</cp:coreProperties>
</file>