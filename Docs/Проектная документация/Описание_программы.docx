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E15B2" w14:textId="77777777" w:rsidR="002D7218" w:rsidRDefault="002D7218" w:rsidP="002D7218">
      <w:pPr>
        <w:pStyle w:val="afb"/>
        <w:rPr>
          <w:color w:val="auto"/>
        </w:rPr>
      </w:pPr>
      <w:bookmarkStart w:id="0" w:name="_Toc279494841"/>
      <w:bookmarkStart w:id="1" w:name="_Toc279494907"/>
      <w:bookmarkStart w:id="2" w:name="_Toc279516399"/>
      <w:bookmarkStart w:id="3" w:name="_Toc290375321"/>
      <w:bookmarkStart w:id="4" w:name="_Toc290408238"/>
      <w:r>
        <w:rPr>
          <w:color w:val="auto"/>
        </w:rPr>
        <w:t>МИНИСТЕРСТВО ОБРАЗОВАНИЯ И НАУКИ</w:t>
      </w:r>
      <w:bookmarkEnd w:id="0"/>
      <w:bookmarkEnd w:id="1"/>
      <w:bookmarkEnd w:id="2"/>
      <w:bookmarkEnd w:id="3"/>
      <w:bookmarkEnd w:id="4"/>
    </w:p>
    <w:p w14:paraId="20D99626" w14:textId="77777777" w:rsidR="002D7218" w:rsidRDefault="002D7218" w:rsidP="002D7218">
      <w:pPr>
        <w:pStyle w:val="afb"/>
        <w:rPr>
          <w:color w:val="auto"/>
        </w:rPr>
      </w:pPr>
      <w:bookmarkStart w:id="5" w:name="_Toc279494842"/>
      <w:bookmarkStart w:id="6" w:name="_Toc279494908"/>
      <w:bookmarkStart w:id="7" w:name="_Toc279516400"/>
      <w:bookmarkStart w:id="8" w:name="_Toc290375322"/>
      <w:bookmarkStart w:id="9" w:name="_Toc290408239"/>
      <w:r>
        <w:rPr>
          <w:color w:val="auto"/>
        </w:rPr>
        <w:t>РОССИЙСКОЙ ФЕДЕРАЦИИ</w:t>
      </w:r>
      <w:bookmarkEnd w:id="5"/>
      <w:bookmarkEnd w:id="6"/>
      <w:bookmarkEnd w:id="7"/>
      <w:bookmarkEnd w:id="8"/>
      <w:bookmarkEnd w:id="9"/>
    </w:p>
    <w:p w14:paraId="672A6659" w14:textId="77777777" w:rsidR="002D7218" w:rsidRDefault="002D7218" w:rsidP="002D7218">
      <w:pPr>
        <w:pBdr>
          <w:top w:val="single" w:sz="4" w:space="1" w:color="auto"/>
        </w:pBdr>
        <w:spacing w:line="240" w:lineRule="auto"/>
        <w:ind w:firstLine="0"/>
        <w:rPr>
          <w:b/>
          <w:sz w:val="28"/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36"/>
        <w:gridCol w:w="3836"/>
      </w:tblGrid>
      <w:tr w:rsidR="007D5622" w:rsidRPr="00D015EC" w14:paraId="72394050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E78EBBD" w14:textId="77777777" w:rsidR="007D5622" w:rsidRPr="00E16BDB" w:rsidRDefault="007D5622" w:rsidP="007D5622">
            <w:pPr>
              <w:pStyle w:val="Title1"/>
              <w:spacing w:line="240" w:lineRule="auto"/>
              <w:jc w:val="both"/>
              <w:rPr>
                <w:highlight w:val="yellow"/>
              </w:rPr>
            </w:pPr>
            <w:bookmarkStart w:id="10" w:name="_Toc215985551"/>
            <w:bookmarkStart w:id="11" w:name="_Toc215985411"/>
            <w:bookmarkStart w:id="12" w:name="_Toc215985228"/>
            <w:r w:rsidRPr="00FF1A28">
              <w:t>УТВЕРЖДАЮ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0A37501D" w14:textId="77777777" w:rsidR="007D5622" w:rsidRPr="00D015EC" w:rsidRDefault="007D5622" w:rsidP="007D5622">
            <w:pPr>
              <w:spacing w:line="240" w:lineRule="auto"/>
              <w:ind w:firstLine="15"/>
              <w:rPr>
                <w:b/>
                <w:bCs/>
                <w:highlight w:val="yellow"/>
              </w:rPr>
            </w:pPr>
          </w:p>
        </w:tc>
      </w:tr>
      <w:tr w:rsidR="007D5622" w:rsidRPr="00D015EC" w14:paraId="18E83365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40BB2EC" w14:textId="77777777" w:rsidR="007D5622" w:rsidRDefault="007D5622" w:rsidP="007D5622">
            <w:pPr>
              <w:pStyle w:val="table1"/>
              <w:spacing w:line="240" w:lineRule="auto"/>
            </w:pPr>
            <w:r>
              <w:t>Проректор по НР</w:t>
            </w:r>
          </w:p>
          <w:p w14:paraId="71C534B3" w14:textId="77777777" w:rsidR="007D5622" w:rsidRPr="00084FAD" w:rsidRDefault="007D5622" w:rsidP="007D5622">
            <w:pPr>
              <w:pStyle w:val="table1"/>
              <w:spacing w:line="240" w:lineRule="auto"/>
              <w:rPr>
                <w:highlight w:val="yellow"/>
              </w:rPr>
            </w:pPr>
            <w:proofErr w:type="gramStart"/>
            <w:r>
              <w:t xml:space="preserve">Университета </w:t>
            </w:r>
            <w:r w:rsidRPr="005228A3">
              <w:t xml:space="preserve"> ИТМО</w:t>
            </w:r>
            <w:proofErr w:type="gramEnd"/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5DAB6C7B" w14:textId="77777777" w:rsidR="007D5622" w:rsidRPr="00084FAD" w:rsidRDefault="007D5622" w:rsidP="007D5622">
            <w:pPr>
              <w:pStyle w:val="table1"/>
              <w:spacing w:line="240" w:lineRule="auto"/>
              <w:rPr>
                <w:highlight w:val="yellow"/>
              </w:rPr>
            </w:pPr>
          </w:p>
        </w:tc>
      </w:tr>
      <w:tr w:rsidR="007D5622" w:rsidRPr="00D015EC" w14:paraId="1DA483DB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02EB378F" w14:textId="77777777" w:rsidR="007D5622" w:rsidRPr="005228A3" w:rsidRDefault="007D5622" w:rsidP="007D5622">
            <w:pPr>
              <w:pStyle w:val="table"/>
              <w:spacing w:line="240" w:lineRule="auto"/>
            </w:pPr>
          </w:p>
          <w:p w14:paraId="7D7F3CD2" w14:textId="77777777" w:rsidR="007D5622" w:rsidRPr="005228A3" w:rsidRDefault="007D5622" w:rsidP="007D5622">
            <w:pPr>
              <w:pStyle w:val="table"/>
              <w:spacing w:line="240" w:lineRule="auto"/>
            </w:pPr>
            <w:r w:rsidRPr="005228A3">
              <w:t>_______________</w:t>
            </w:r>
            <w:r>
              <w:t xml:space="preserve">Никифоров </w:t>
            </w:r>
            <w:proofErr w:type="gramStart"/>
            <w:r>
              <w:t>В.О.</w:t>
            </w:r>
            <w:proofErr w:type="gramEnd"/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6A05A809" w14:textId="77777777" w:rsidR="007D5622" w:rsidRPr="005228A3" w:rsidRDefault="007D5622" w:rsidP="007D5622">
            <w:pPr>
              <w:pStyle w:val="table"/>
              <w:spacing w:line="240" w:lineRule="auto"/>
            </w:pPr>
          </w:p>
        </w:tc>
      </w:tr>
      <w:tr w:rsidR="007D5622" w:rsidRPr="00D015EC" w14:paraId="741DFFC8" w14:textId="77777777" w:rsidTr="00BF1658">
        <w:trPr>
          <w:trHeight w:val="316"/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B6C9262" w14:textId="775A23E7" w:rsidR="007D5622" w:rsidRPr="00D015EC" w:rsidRDefault="007D5622" w:rsidP="007D5622">
            <w:pPr>
              <w:pStyle w:val="table"/>
              <w:spacing w:line="240" w:lineRule="auto"/>
            </w:pPr>
            <w:r w:rsidRPr="00D015EC">
              <w:t>“__</w:t>
            </w:r>
            <w:proofErr w:type="gramStart"/>
            <w:r w:rsidRPr="00D015EC">
              <w:t>_”_</w:t>
            </w:r>
            <w:proofErr w:type="gramEnd"/>
            <w:r w:rsidRPr="00D015EC">
              <w:t xml:space="preserve">__________ </w:t>
            </w:r>
            <w:r w:rsidR="005B3949">
              <w:t>201</w:t>
            </w:r>
            <w:r w:rsidR="004C59B4">
              <w:t>9</w:t>
            </w:r>
            <w:r w:rsidRPr="00D015EC">
              <w:t xml:space="preserve"> г.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5A39BBE3" w14:textId="77777777" w:rsidR="007D5622" w:rsidRPr="00D015EC" w:rsidRDefault="007D5622" w:rsidP="007D5622">
            <w:pPr>
              <w:pStyle w:val="table"/>
              <w:spacing w:line="240" w:lineRule="auto"/>
            </w:pPr>
          </w:p>
        </w:tc>
      </w:tr>
    </w:tbl>
    <w:p w14:paraId="41C8F396" w14:textId="77777777" w:rsidR="002D7218" w:rsidRDefault="002D7218" w:rsidP="002D7218">
      <w:pPr>
        <w:pStyle w:val="afb"/>
        <w:jc w:val="both"/>
        <w:rPr>
          <w:color w:val="auto"/>
        </w:rPr>
      </w:pPr>
    </w:p>
    <w:p w14:paraId="2E7632A0" w14:textId="77777777" w:rsidR="004C59B4" w:rsidRDefault="00E16BDB" w:rsidP="004C59B4">
      <w:pPr>
        <w:pStyle w:val="afb"/>
        <w:rPr>
          <w:color w:val="auto"/>
          <w:shd w:val="clear" w:color="auto" w:fill="FFFFFF"/>
        </w:rPr>
      </w:pPr>
      <w:r w:rsidRPr="00E16BDB">
        <w:rPr>
          <w:color w:val="auto"/>
          <w:shd w:val="clear" w:color="auto" w:fill="FFFFFF"/>
        </w:rPr>
        <w:t xml:space="preserve">ПРОГРАММНЫЙ КОМПЛЕКС </w:t>
      </w:r>
    </w:p>
    <w:p w14:paraId="2234BE66" w14:textId="5C792466" w:rsidR="004C59B4" w:rsidRPr="005644EB" w:rsidRDefault="004C59B4" w:rsidP="004C59B4">
      <w:pPr>
        <w:pStyle w:val="afb"/>
        <w:rPr>
          <w:color w:val="auto"/>
          <w:shd w:val="clear" w:color="auto" w:fill="FFFFFF"/>
        </w:rPr>
      </w:pPr>
      <w:r w:rsidRPr="00B12BB3">
        <w:rPr>
          <w:sz w:val="26"/>
          <w:szCs w:val="26"/>
        </w:rPr>
        <w:t>геоинформационн</w:t>
      </w:r>
      <w:r>
        <w:rPr>
          <w:sz w:val="26"/>
          <w:szCs w:val="26"/>
        </w:rPr>
        <w:t>ая</w:t>
      </w:r>
      <w:r w:rsidRPr="00B12BB3">
        <w:rPr>
          <w:sz w:val="26"/>
          <w:szCs w:val="26"/>
        </w:rPr>
        <w:t xml:space="preserve"> систем</w:t>
      </w:r>
      <w:r>
        <w:rPr>
          <w:sz w:val="26"/>
          <w:szCs w:val="26"/>
        </w:rPr>
        <w:t>а</w:t>
      </w:r>
      <w:r w:rsidRPr="00B12BB3">
        <w:rPr>
          <w:sz w:val="26"/>
          <w:szCs w:val="26"/>
        </w:rPr>
        <w:t xml:space="preserve"> общественного участия «</w:t>
      </w:r>
      <w:r w:rsidRPr="00B12BB3">
        <w:rPr>
          <w:sz w:val="26"/>
          <w:szCs w:val="26"/>
          <w:lang w:val="en-US"/>
        </w:rPr>
        <w:t>Mapsurvey</w:t>
      </w:r>
      <w:r w:rsidRPr="00B12BB3">
        <w:rPr>
          <w:sz w:val="26"/>
          <w:szCs w:val="26"/>
        </w:rPr>
        <w:t>»</w:t>
      </w:r>
    </w:p>
    <w:p w14:paraId="19D80CC4" w14:textId="43334D99" w:rsidR="002D7218" w:rsidRPr="005644EB" w:rsidRDefault="002D7218" w:rsidP="005644EB">
      <w:pPr>
        <w:pStyle w:val="afb"/>
        <w:rPr>
          <w:color w:val="auto"/>
          <w:shd w:val="clear" w:color="auto" w:fill="FFFFFF"/>
        </w:rPr>
      </w:pPr>
    </w:p>
    <w:bookmarkEnd w:id="10"/>
    <w:bookmarkEnd w:id="11"/>
    <w:bookmarkEnd w:id="12"/>
    <w:p w14:paraId="72A3D3EC" w14:textId="77777777" w:rsidR="002D7218" w:rsidRDefault="002D7218" w:rsidP="002D7218">
      <w:pPr>
        <w:pStyle w:val="afb"/>
        <w:jc w:val="both"/>
        <w:rPr>
          <w:color w:val="auto"/>
        </w:rPr>
      </w:pPr>
    </w:p>
    <w:p w14:paraId="0D0B940D" w14:textId="77777777" w:rsidR="002D7218" w:rsidRDefault="002D7218" w:rsidP="002D7218">
      <w:pPr>
        <w:pStyle w:val="af7"/>
        <w:jc w:val="both"/>
      </w:pPr>
    </w:p>
    <w:p w14:paraId="740C2DF0" w14:textId="77777777" w:rsidR="002D7218" w:rsidRPr="002D7218" w:rsidRDefault="002D7218" w:rsidP="002D7218">
      <w:pPr>
        <w:pStyle w:val="af7"/>
      </w:pPr>
      <w:r>
        <w:t>ОПИСАНИЕ ПРОГРАММЫ</w:t>
      </w:r>
    </w:p>
    <w:p w14:paraId="0E27B00A" w14:textId="77777777" w:rsidR="002D7218" w:rsidRDefault="002D7218" w:rsidP="002D7218">
      <w:pPr>
        <w:pStyle w:val="af7"/>
      </w:pPr>
    </w:p>
    <w:p w14:paraId="26870980" w14:textId="77777777" w:rsidR="002D7218" w:rsidRDefault="002D7218" w:rsidP="002D7218">
      <w:pPr>
        <w:pStyle w:val="af7"/>
        <w:rPr>
          <w:szCs w:val="40"/>
        </w:rPr>
      </w:pPr>
      <w:r>
        <w:t>ЛИСТ УТВЕРЖДЕНИЯ</w:t>
      </w:r>
    </w:p>
    <w:p w14:paraId="3D69EC94" w14:textId="77777777" w:rsidR="002D7218" w:rsidRDefault="00BF5FB6" w:rsidP="002D7218">
      <w:pPr>
        <w:pStyle w:val="af7"/>
      </w:pPr>
      <w:bookmarkStart w:id="13" w:name="_GoBack"/>
      <w:bookmarkEnd w:id="13"/>
      <w:r>
        <w:rPr>
          <w:noProof/>
          <w:sz w:val="40"/>
          <w:lang w:eastAsia="ru-RU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63E6AD8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36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37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BD58A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B0B76F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F5A2BC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19574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E35661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6AD8E" id="Group 100" o:spid="_x0000_s1026" style="position:absolute;left:0;text-align:left;margin-left:-54pt;margin-top:371.7pt;width:34.15pt;height:412.05pt;z-index:-251659264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">
                <v:rect id="Rectangle 101" o:spid="_x0000_s1027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<v:rect id="Rectangle 102" o:spid="_x0000_s1028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">
                  <v:textbox style="layout-flow:vertical;mso-layout-flow-alt:bottom-to-top" inset="0,0,0,0">
                    <w:txbxContent>
                      <w:p w14:paraId="618BD58A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03" o:spid="_x0000_s1029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<v:rect id="Rectangle 104" o:spid="_x0000_s1030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5FB0B76F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05" o:spid="_x0000_s1031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/>
                <v:rect id="Rectangle 106" o:spid="_x0000_s1032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n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Z/D/Jf4AufsDAAD//wMAUEsBAi0AFAAGAAgAAAAhANvh9svuAAAAhQEAABMAAAAAAAAAAAAA&#10;AAAAAAAAAFtDb250ZW50X1R5cGVzXS54bWxQSwECLQAUAAYACAAAACEAWvQsW78AAAAVAQAACwAA&#10;AAAAAAAAAAAAAAAfAQAAX3JlbHMvLnJlbHNQSwECLQAUAAYACAAAACEAzAIhZ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25F5A2BC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07" o:spid="_x0000_s1033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/>
                <v:rect id="Rectangle 108" o:spid="_x0000_s1034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18E19574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09" o:spid="_x0000_s1035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  <v:rect id="Rectangle 110" o:spid="_x0000_s1036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30E35661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noProof/>
          <w:sz w:val="40"/>
          <w:lang w:eastAsia="ru-RU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96C1074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2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2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1F0AB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60E767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CAB64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D65C8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497E0D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C1074" id="Group 89" o:spid="_x0000_s1037" style="position:absolute;left:0;text-align:left;margin-left:-54pt;margin-top:371.7pt;width:34.15pt;height:412.05pt;z-index:-251660288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">
                <v:rect id="Rectangle 90" o:spid="_x0000_s1038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91" o:spid="_x0000_s1039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52C1F0AB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92" o:spid="_x0000_s1040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93" o:spid="_x0000_s1041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2960E767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94" o:spid="_x0000_s1042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95" o:spid="_x0000_s1043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098CAB64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96" o:spid="_x0000_s1044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97" o:spid="_x0000_s1045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627D65C8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98" o:spid="_x0000_s1046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<v:rect id="Rectangle 99" o:spid="_x0000_s1047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05497E0D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2679877" w14:textId="467EFE78" w:rsidR="002D7218" w:rsidRPr="00A75D93" w:rsidRDefault="00FA4935" w:rsidP="002D7218">
      <w:pPr>
        <w:pStyle w:val="textall"/>
        <w:spacing w:line="240" w:lineRule="auto"/>
        <w:ind w:firstLine="0"/>
        <w:jc w:val="center"/>
        <w:rPr>
          <w:b/>
        </w:rPr>
      </w:pPr>
      <w:r w:rsidRPr="006A303C">
        <w:rPr>
          <w:b/>
          <w:highlight w:val="yellow"/>
        </w:rPr>
        <w:t>RU.</w:t>
      </w:r>
      <w:r w:rsidR="006A303C" w:rsidRPr="006A303C">
        <w:rPr>
          <w:b/>
          <w:highlight w:val="yellow"/>
          <w:lang w:val="en-US"/>
        </w:rPr>
        <w:t>XXXX</w:t>
      </w:r>
      <w:r w:rsidRPr="006A303C">
        <w:rPr>
          <w:b/>
          <w:highlight w:val="yellow"/>
        </w:rPr>
        <w:t>.</w:t>
      </w:r>
      <w:r w:rsidR="006A303C" w:rsidRPr="006A303C">
        <w:rPr>
          <w:b/>
          <w:highlight w:val="yellow"/>
          <w:lang w:val="en-US"/>
        </w:rPr>
        <w:t>XXXXX</w:t>
      </w:r>
      <w:r w:rsidR="00E16BDB" w:rsidRPr="006A303C">
        <w:rPr>
          <w:b/>
          <w:highlight w:val="yellow"/>
        </w:rPr>
        <w:t xml:space="preserve"> </w:t>
      </w:r>
      <w:r w:rsidR="002152E6" w:rsidRPr="006A303C">
        <w:rPr>
          <w:b/>
          <w:highlight w:val="yellow"/>
        </w:rPr>
        <w:t>13</w:t>
      </w:r>
      <w:r w:rsidR="002152E6" w:rsidRPr="006A303C">
        <w:rPr>
          <w:b/>
          <w:color w:val="000000" w:themeColor="text1"/>
          <w:highlight w:val="yellow"/>
        </w:rPr>
        <w:t xml:space="preserve"> </w:t>
      </w:r>
      <w:r w:rsidR="008F4BB3" w:rsidRPr="006A303C">
        <w:rPr>
          <w:b/>
          <w:color w:val="000000" w:themeColor="text1"/>
          <w:highlight w:val="yellow"/>
        </w:rPr>
        <w:t>0</w:t>
      </w:r>
      <w:r w:rsidR="006A303C" w:rsidRPr="006A303C">
        <w:rPr>
          <w:b/>
          <w:color w:val="000000" w:themeColor="text1"/>
          <w:highlight w:val="yellow"/>
        </w:rPr>
        <w:t>1</w:t>
      </w:r>
      <w:r w:rsidR="004F4319" w:rsidRPr="006A303C">
        <w:rPr>
          <w:b/>
          <w:color w:val="000000" w:themeColor="text1"/>
          <w:highlight w:val="yellow"/>
        </w:rPr>
        <w:t>-ЛУ</w:t>
      </w:r>
    </w:p>
    <w:p w14:paraId="60061E4C" w14:textId="77777777" w:rsidR="002D7218" w:rsidRDefault="002D7218" w:rsidP="002D7218">
      <w:pPr>
        <w:pStyle w:val="textall"/>
        <w:spacing w:line="240" w:lineRule="auto"/>
        <w:rPr>
          <w:b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276"/>
        <w:gridCol w:w="3592"/>
      </w:tblGrid>
      <w:tr w:rsidR="002D7218" w14:paraId="351480BD" w14:textId="77777777" w:rsidTr="002D7218">
        <w:trPr>
          <w:trHeight w:val="819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44EAFD9C" w14:textId="77777777" w:rsidR="002D7218" w:rsidRDefault="002D7218">
            <w:pPr>
              <w:pStyle w:val="aff9"/>
              <w:jc w:val="both"/>
              <w:outlineLvl w:val="9"/>
              <w:rPr>
                <w:highlight w:val="yellow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94D5A5" w14:textId="77777777" w:rsidR="002D7218" w:rsidRDefault="002D7218">
            <w:pPr>
              <w:pStyle w:val="aff9"/>
              <w:jc w:val="both"/>
              <w:outlineLvl w:val="9"/>
              <w:rPr>
                <w:highlight w:val="yellow"/>
                <w:lang w:val="ru-RU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97722" w14:textId="77777777" w:rsidR="002D7218" w:rsidRDefault="002D7218">
            <w:pPr>
              <w:spacing w:line="240" w:lineRule="auto"/>
              <w:ind w:firstLine="0"/>
            </w:pPr>
            <w:bookmarkStart w:id="14" w:name="_Toc279494846"/>
            <w:bookmarkStart w:id="15" w:name="_Toc279494912"/>
            <w:bookmarkStart w:id="16" w:name="_Toc279516404"/>
            <w:bookmarkStart w:id="17" w:name="_Toc290375324"/>
            <w:bookmarkStart w:id="18" w:name="_Toc300420601"/>
            <w:bookmarkStart w:id="19" w:name="_Toc300420642"/>
            <w:bookmarkStart w:id="20" w:name="_Toc314406969"/>
            <w:r>
              <w:t>Представители</w:t>
            </w:r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  <w:p w14:paraId="6453CB23" w14:textId="77777777" w:rsidR="002D7218" w:rsidRDefault="002D7218">
            <w:pPr>
              <w:spacing w:line="240" w:lineRule="auto"/>
              <w:ind w:firstLine="0"/>
              <w:rPr>
                <w:highlight w:val="yellow"/>
              </w:rPr>
            </w:pPr>
            <w:bookmarkStart w:id="21" w:name="_Toc279494847"/>
            <w:bookmarkStart w:id="22" w:name="_Toc279494913"/>
            <w:bookmarkStart w:id="23" w:name="_Toc279516405"/>
            <w:bookmarkStart w:id="24" w:name="_Toc290375325"/>
            <w:bookmarkStart w:id="25" w:name="_Toc300420602"/>
            <w:bookmarkStart w:id="26" w:name="_Toc300420643"/>
            <w:bookmarkStart w:id="27" w:name="_Toc314406970"/>
            <w:r>
              <w:t>Организации-разработчика</w:t>
            </w:r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</w:p>
        </w:tc>
      </w:tr>
      <w:tr w:rsidR="002D7218" w14:paraId="236A96D7" w14:textId="77777777" w:rsidTr="002D7218">
        <w:trPr>
          <w:trHeight w:val="66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DEEC669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656B9AB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093C73" w14:textId="01A1973B" w:rsidR="005644EB" w:rsidRDefault="004C59B4" w:rsidP="005644EB">
            <w:pPr>
              <w:pStyle w:val="table"/>
              <w:spacing w:line="240" w:lineRule="auto"/>
              <w:jc w:val="left"/>
            </w:pPr>
            <w:r>
              <w:t>Директор института дизайна и урбанистики,</w:t>
            </w:r>
          </w:p>
          <w:p w14:paraId="0C8DC544" w14:textId="280C0C93" w:rsidR="002D7218" w:rsidRDefault="004C59B4" w:rsidP="005644EB">
            <w:pPr>
              <w:pStyle w:val="table"/>
              <w:spacing w:line="240" w:lineRule="auto"/>
              <w:jc w:val="left"/>
              <w:rPr>
                <w:highlight w:val="yellow"/>
              </w:rPr>
            </w:pPr>
            <w:r>
              <w:t xml:space="preserve">к. т. н. </w:t>
            </w:r>
          </w:p>
        </w:tc>
      </w:tr>
      <w:tr w:rsidR="002D7218" w14:paraId="1F39A74A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45FB0818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9F31CB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53128261" w14:textId="77777777" w:rsidR="002D7218" w:rsidRDefault="002D7218">
            <w:pPr>
              <w:pStyle w:val="table"/>
              <w:spacing w:line="240" w:lineRule="auto"/>
            </w:pPr>
          </w:p>
          <w:p w14:paraId="472D85C3" w14:textId="424D6093" w:rsidR="002D7218" w:rsidRDefault="002D7218">
            <w:pPr>
              <w:pStyle w:val="table"/>
              <w:spacing w:line="240" w:lineRule="auto"/>
            </w:pPr>
            <w:r>
              <w:t xml:space="preserve">___________ </w:t>
            </w:r>
            <w:r w:rsidR="004C59B4">
              <w:rPr>
                <w:sz w:val="26"/>
                <w:szCs w:val="26"/>
              </w:rPr>
              <w:t>Митягин</w:t>
            </w:r>
            <w:r w:rsidR="005644EB">
              <w:t xml:space="preserve"> </w:t>
            </w:r>
            <w:proofErr w:type="gramStart"/>
            <w:r w:rsidR="004C59B4">
              <w:t>С</w:t>
            </w:r>
            <w:r>
              <w:t>.</w:t>
            </w:r>
            <w:r w:rsidR="004C59B4">
              <w:t>А</w:t>
            </w:r>
            <w:r>
              <w:t>.</w:t>
            </w:r>
            <w:proofErr w:type="gramEnd"/>
          </w:p>
        </w:tc>
      </w:tr>
      <w:tr w:rsidR="002D7218" w14:paraId="7D9A2B3B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2486C05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101652C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8230BEB" w14:textId="2A746054" w:rsidR="002D7218" w:rsidRDefault="002D7218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>
              <w:t xml:space="preserve"> г.</w:t>
            </w:r>
          </w:p>
          <w:p w14:paraId="4B99056E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  <w:tr w:rsidR="002D7218" w14:paraId="3B362988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1299C43A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DDBEF00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486A" w14:textId="51F4DC00" w:rsidR="002D7218" w:rsidRDefault="002D7218">
            <w:pPr>
              <w:pStyle w:val="table"/>
              <w:spacing w:line="240" w:lineRule="auto"/>
              <w:jc w:val="left"/>
            </w:pPr>
            <w:r>
              <w:t>Ответственный исполнитель,</w:t>
            </w:r>
            <w:r>
              <w:br/>
            </w:r>
            <w:r w:rsidR="004C59B4">
              <w:rPr>
                <w:highlight w:val="yellow"/>
              </w:rPr>
              <w:t>инженер</w:t>
            </w:r>
            <w:r w:rsidRPr="005644EB">
              <w:rPr>
                <w:highlight w:val="yellow"/>
              </w:rPr>
              <w:t xml:space="preserve">. </w:t>
            </w:r>
            <w:proofErr w:type="gramStart"/>
            <w:r w:rsidRPr="005644EB">
              <w:rPr>
                <w:highlight w:val="yellow"/>
              </w:rPr>
              <w:t>Университета  ИТМО</w:t>
            </w:r>
            <w:proofErr w:type="gramEnd"/>
          </w:p>
        </w:tc>
      </w:tr>
      <w:tr w:rsidR="002D7218" w14:paraId="0A3F9764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461D779" w14:textId="77777777" w:rsidR="002D7218" w:rsidRDefault="002D7218">
            <w:pPr>
              <w:pStyle w:val="table"/>
              <w:rPr>
                <w:highlight w:val="yellow"/>
              </w:rPr>
            </w:pPr>
          </w:p>
          <w:p w14:paraId="3CF2D8B6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FB78278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1FC39945" w14:textId="77777777" w:rsidR="002D7218" w:rsidRDefault="002D7218">
            <w:pPr>
              <w:pStyle w:val="table"/>
              <w:spacing w:line="240" w:lineRule="auto"/>
              <w:jc w:val="left"/>
            </w:pPr>
          </w:p>
          <w:p w14:paraId="2B5AB591" w14:textId="0020BA70" w:rsidR="002D7218" w:rsidRDefault="002D7218">
            <w:pPr>
              <w:pStyle w:val="table"/>
              <w:spacing w:line="240" w:lineRule="auto"/>
              <w:jc w:val="left"/>
            </w:pPr>
            <w:r>
              <w:t xml:space="preserve">___________ </w:t>
            </w:r>
            <w:r w:rsidR="004C59B4">
              <w:t>Конюхов А.М.</w:t>
            </w:r>
          </w:p>
        </w:tc>
      </w:tr>
      <w:tr w:rsidR="002D7218" w14:paraId="332A9F81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0562CB0E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CE0A41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FEB6257" w14:textId="5BB9EF83" w:rsidR="002D7218" w:rsidRDefault="00A57D27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 w:rsidR="002D7218">
              <w:t xml:space="preserve"> г.</w:t>
            </w:r>
          </w:p>
          <w:p w14:paraId="62EBF3C5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  <w:tr w:rsidR="002D7218" w14:paraId="64A840B3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D98A12B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46DB82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D439B" w14:textId="77777777" w:rsidR="002D7218" w:rsidRDefault="002D7218">
            <w:pPr>
              <w:pStyle w:val="table"/>
              <w:spacing w:line="240" w:lineRule="auto"/>
            </w:pPr>
            <w:proofErr w:type="spellStart"/>
            <w:r>
              <w:t>Нормоконтролер</w:t>
            </w:r>
            <w:proofErr w:type="spellEnd"/>
            <w:r>
              <w:t>,</w:t>
            </w:r>
          </w:p>
          <w:p w14:paraId="262BF1E5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  <w:r w:rsidRPr="005644EB">
              <w:rPr>
                <w:highlight w:val="yellow"/>
              </w:rPr>
              <w:t xml:space="preserve">ведущий инженер </w:t>
            </w:r>
            <w:proofErr w:type="gramStart"/>
            <w:r w:rsidRPr="005644EB">
              <w:rPr>
                <w:highlight w:val="yellow"/>
              </w:rPr>
              <w:t>Университета  ИТМО</w:t>
            </w:r>
            <w:proofErr w:type="gramEnd"/>
          </w:p>
        </w:tc>
      </w:tr>
      <w:tr w:rsidR="002D7218" w14:paraId="671C80C1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5997CC1D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0FFD37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6B699379" w14:textId="77777777" w:rsidR="002D7218" w:rsidRDefault="002D7218">
            <w:pPr>
              <w:pStyle w:val="table"/>
              <w:spacing w:line="240" w:lineRule="auto"/>
            </w:pPr>
          </w:p>
          <w:p w14:paraId="1A7AAD72" w14:textId="77777777" w:rsidR="002D7218" w:rsidRDefault="002D7218">
            <w:pPr>
              <w:pStyle w:val="table"/>
              <w:spacing w:line="240" w:lineRule="auto"/>
            </w:pPr>
            <w:r>
              <w:t xml:space="preserve">___________ </w:t>
            </w:r>
            <w:r w:rsidR="00FA4935" w:rsidRPr="00FA4935">
              <w:rPr>
                <w:highlight w:val="yellow"/>
                <w:lang w:val="en-US"/>
              </w:rPr>
              <w:t>XXXXXXXXX</w:t>
            </w:r>
            <w:r>
              <w:t>.</w:t>
            </w:r>
          </w:p>
        </w:tc>
      </w:tr>
      <w:tr w:rsidR="002D7218" w14:paraId="3287DE2D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FE9F23F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72F646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00C416B" w14:textId="643389C3" w:rsidR="002D7218" w:rsidRDefault="002D7218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>
              <w:t xml:space="preserve"> г.</w:t>
            </w:r>
          </w:p>
          <w:p w14:paraId="08CE6F91" w14:textId="77777777" w:rsidR="002D7218" w:rsidRDefault="002D7218">
            <w:pPr>
              <w:pStyle w:val="table"/>
              <w:spacing w:line="240" w:lineRule="auto"/>
            </w:pPr>
          </w:p>
          <w:p w14:paraId="61CDCEAD" w14:textId="77777777" w:rsidR="002D7218" w:rsidRDefault="002D7218">
            <w:pPr>
              <w:pStyle w:val="table"/>
              <w:spacing w:line="240" w:lineRule="auto"/>
            </w:pPr>
          </w:p>
          <w:p w14:paraId="6BB9E253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7CFB5A06" w14:textId="6C3D4EB2" w:rsidR="002D7218" w:rsidRPr="00525A66" w:rsidRDefault="005B3949" w:rsidP="002D7218">
      <w:pPr>
        <w:spacing w:line="240" w:lineRule="auto"/>
        <w:ind w:firstLine="0"/>
        <w:jc w:val="center"/>
      </w:pPr>
      <w:r>
        <w:t>201</w:t>
      </w:r>
      <w:r w:rsidR="004C59B4">
        <w:t>9</w:t>
      </w:r>
    </w:p>
    <w:p w14:paraId="23DE523C" w14:textId="77777777" w:rsidR="002D7218" w:rsidRDefault="002D7218" w:rsidP="002D7218"/>
    <w:p w14:paraId="52E56223" w14:textId="77777777" w:rsidR="002D7218" w:rsidRDefault="002D7218" w:rsidP="002D7218">
      <w:pPr>
        <w:ind w:firstLine="0"/>
        <w:contextualSpacing w:val="0"/>
        <w:jc w:val="left"/>
        <w:sectPr w:rsidR="002D7218">
          <w:pgSz w:w="11906" w:h="16838"/>
          <w:pgMar w:top="1134" w:right="1106" w:bottom="1134" w:left="1797" w:header="720" w:footer="720" w:gutter="0"/>
          <w:cols w:space="720"/>
        </w:sectPr>
      </w:pPr>
    </w:p>
    <w:p w14:paraId="1CDADEF4" w14:textId="77777777" w:rsidR="002D7218" w:rsidRDefault="002D7218" w:rsidP="002D7218">
      <w:pPr>
        <w:pStyle w:val="af5"/>
        <w:tabs>
          <w:tab w:val="left" w:pos="1260"/>
        </w:tabs>
        <w:spacing w:after="0" w:line="240" w:lineRule="auto"/>
        <w:ind w:right="46"/>
        <w:jc w:val="center"/>
        <w:rPr>
          <w:b/>
          <w:sz w:val="28"/>
          <w:szCs w:val="28"/>
        </w:rPr>
      </w:pPr>
      <w:bookmarkStart w:id="28" w:name="_Toc290375326"/>
      <w:bookmarkStart w:id="29" w:name="_Toc279516406"/>
      <w:bookmarkStart w:id="30" w:name="_Toc279494914"/>
      <w:bookmarkStart w:id="31" w:name="_Toc279494848"/>
      <w:bookmarkStart w:id="32" w:name="_Toc215985554"/>
      <w:bookmarkStart w:id="33" w:name="_Toc215985414"/>
      <w:bookmarkStart w:id="34" w:name="_Toc215985231"/>
      <w:r>
        <w:rPr>
          <w:b/>
          <w:sz w:val="28"/>
          <w:szCs w:val="28"/>
        </w:rPr>
        <w:lastRenderedPageBreak/>
        <w:t>МИНИСТЕРСТВО ОБРАЗОВАНИЯ И НАУКИ</w:t>
      </w:r>
      <w:bookmarkEnd w:id="28"/>
      <w:bookmarkEnd w:id="29"/>
      <w:bookmarkEnd w:id="30"/>
      <w:bookmarkEnd w:id="31"/>
      <w:bookmarkEnd w:id="32"/>
      <w:bookmarkEnd w:id="33"/>
      <w:bookmarkEnd w:id="34"/>
    </w:p>
    <w:p w14:paraId="6360868E" w14:textId="77777777" w:rsidR="002D7218" w:rsidRDefault="002D7218" w:rsidP="002D7218">
      <w:pPr>
        <w:pStyle w:val="af5"/>
        <w:spacing w:after="0" w:line="240" w:lineRule="auto"/>
        <w:ind w:right="46"/>
        <w:jc w:val="center"/>
        <w:rPr>
          <w:b/>
          <w:sz w:val="28"/>
          <w:szCs w:val="28"/>
        </w:rPr>
      </w:pPr>
      <w:bookmarkStart w:id="35" w:name="_Toc290375327"/>
      <w:bookmarkStart w:id="36" w:name="_Toc279516407"/>
      <w:bookmarkStart w:id="37" w:name="_Toc279494915"/>
      <w:bookmarkStart w:id="38" w:name="_Toc279494849"/>
      <w:bookmarkStart w:id="39" w:name="_Toc215985555"/>
      <w:bookmarkStart w:id="40" w:name="_Toc215985415"/>
      <w:bookmarkStart w:id="41" w:name="_Toc215985232"/>
      <w:r>
        <w:rPr>
          <w:b/>
          <w:sz w:val="28"/>
          <w:szCs w:val="28"/>
        </w:rPr>
        <w:t>РОССИЙСКОЙ ФЕДЕРАЦИИ</w:t>
      </w:r>
      <w:bookmarkEnd w:id="35"/>
      <w:bookmarkEnd w:id="36"/>
      <w:bookmarkEnd w:id="37"/>
      <w:bookmarkEnd w:id="38"/>
      <w:bookmarkEnd w:id="39"/>
      <w:bookmarkEnd w:id="40"/>
      <w:bookmarkEnd w:id="41"/>
    </w:p>
    <w:p w14:paraId="07547A01" w14:textId="77777777" w:rsidR="002D7218" w:rsidRDefault="002D7218" w:rsidP="002D7218">
      <w:pPr>
        <w:pBdr>
          <w:top w:val="single" w:sz="4" w:space="1" w:color="auto"/>
        </w:pBdr>
        <w:spacing w:line="240" w:lineRule="auto"/>
        <w:ind w:firstLine="0"/>
        <w:rPr>
          <w:b/>
          <w:sz w:val="28"/>
          <w:szCs w:val="28"/>
        </w:rPr>
      </w:pPr>
    </w:p>
    <w:p w14:paraId="611372E8" w14:textId="77777777" w:rsidR="002D7218" w:rsidRDefault="002D7218" w:rsidP="002D7218">
      <w:pPr>
        <w:spacing w:line="240" w:lineRule="auto"/>
        <w:ind w:firstLine="0"/>
        <w:rPr>
          <w:b/>
        </w:rPr>
      </w:pPr>
      <w:r>
        <w:rPr>
          <w:b/>
        </w:rPr>
        <w:t>УТВЕРЖДЕН</w:t>
      </w:r>
    </w:p>
    <w:p w14:paraId="22EF46C9" w14:textId="77777777" w:rsidR="006A303C" w:rsidRPr="006A303C" w:rsidRDefault="006A303C" w:rsidP="006A303C">
      <w:pPr>
        <w:pStyle w:val="textall"/>
        <w:spacing w:line="240" w:lineRule="auto"/>
        <w:ind w:firstLine="0"/>
        <w:rPr>
          <w:b/>
          <w:color w:val="000000" w:themeColor="text1"/>
          <w:lang w:val="en-US"/>
        </w:rPr>
      </w:pPr>
      <w:r>
        <w:rPr>
          <w:b/>
        </w:rPr>
        <w:t>RU.</w:t>
      </w:r>
      <w:r>
        <w:rPr>
          <w:b/>
          <w:lang w:val="en-US"/>
        </w:rPr>
        <w:t>XXXX</w:t>
      </w:r>
      <w:r>
        <w:rPr>
          <w:b/>
        </w:rPr>
        <w:t>.</w:t>
      </w:r>
      <w:r>
        <w:rPr>
          <w:b/>
          <w:lang w:val="en-US"/>
        </w:rPr>
        <w:t>XXXXX</w:t>
      </w:r>
      <w:r w:rsidRPr="008F4BB3"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13 01</w:t>
      </w:r>
    </w:p>
    <w:p w14:paraId="5043CB0F" w14:textId="77777777" w:rsidR="002D7218" w:rsidRDefault="002D7218" w:rsidP="002D7218">
      <w:pPr>
        <w:spacing w:line="240" w:lineRule="auto"/>
      </w:pPr>
    </w:p>
    <w:p w14:paraId="07459315" w14:textId="77777777" w:rsidR="002D7218" w:rsidRDefault="002D7218" w:rsidP="002D7218">
      <w:pPr>
        <w:spacing w:line="240" w:lineRule="auto"/>
      </w:pPr>
    </w:p>
    <w:p w14:paraId="6537F28F" w14:textId="77777777" w:rsidR="002D7218" w:rsidRDefault="002D7218" w:rsidP="002D7218">
      <w:pPr>
        <w:spacing w:line="240" w:lineRule="auto"/>
      </w:pPr>
    </w:p>
    <w:p w14:paraId="6DFB9E20" w14:textId="77777777" w:rsidR="002D7218" w:rsidRDefault="002D7218" w:rsidP="002D7218">
      <w:pPr>
        <w:spacing w:line="240" w:lineRule="auto"/>
      </w:pPr>
    </w:p>
    <w:p w14:paraId="70DF9E56" w14:textId="77777777" w:rsidR="002D7218" w:rsidRDefault="002D7218" w:rsidP="002D7218">
      <w:pPr>
        <w:spacing w:line="240" w:lineRule="auto"/>
      </w:pPr>
    </w:p>
    <w:p w14:paraId="44E871BC" w14:textId="77777777" w:rsidR="002D7218" w:rsidRDefault="002D7218" w:rsidP="002D7218">
      <w:pPr>
        <w:spacing w:line="240" w:lineRule="auto"/>
      </w:pPr>
    </w:p>
    <w:p w14:paraId="144A5D23" w14:textId="77777777" w:rsidR="002D7218" w:rsidRDefault="002D7218" w:rsidP="002D7218">
      <w:pPr>
        <w:spacing w:line="240" w:lineRule="auto"/>
      </w:pPr>
    </w:p>
    <w:p w14:paraId="7D29EED4" w14:textId="77777777" w:rsidR="004C59B4" w:rsidRDefault="00020E43" w:rsidP="00020E43">
      <w:pPr>
        <w:pStyle w:val="afb"/>
        <w:rPr>
          <w:color w:val="auto"/>
          <w:shd w:val="clear" w:color="auto" w:fill="FFFFFF"/>
        </w:rPr>
      </w:pPr>
      <w:r w:rsidRPr="00E16BDB">
        <w:rPr>
          <w:color w:val="auto"/>
          <w:shd w:val="clear" w:color="auto" w:fill="FFFFFF"/>
        </w:rPr>
        <w:t xml:space="preserve">ПРОГРАММНЫЙ КОМПЛЕКС </w:t>
      </w:r>
    </w:p>
    <w:p w14:paraId="679A50F4" w14:textId="5C255395" w:rsidR="00020E43" w:rsidRPr="005644EB" w:rsidRDefault="004C59B4" w:rsidP="00020E43">
      <w:pPr>
        <w:pStyle w:val="afb"/>
        <w:rPr>
          <w:color w:val="auto"/>
          <w:shd w:val="clear" w:color="auto" w:fill="FFFFFF"/>
        </w:rPr>
      </w:pPr>
      <w:r w:rsidRPr="00B12BB3">
        <w:rPr>
          <w:sz w:val="26"/>
          <w:szCs w:val="26"/>
        </w:rPr>
        <w:t>геоинформационн</w:t>
      </w:r>
      <w:r>
        <w:rPr>
          <w:sz w:val="26"/>
          <w:szCs w:val="26"/>
        </w:rPr>
        <w:t>ая</w:t>
      </w:r>
      <w:r w:rsidRPr="00B12BB3">
        <w:rPr>
          <w:sz w:val="26"/>
          <w:szCs w:val="26"/>
        </w:rPr>
        <w:t xml:space="preserve"> систем</w:t>
      </w:r>
      <w:r>
        <w:rPr>
          <w:sz w:val="26"/>
          <w:szCs w:val="26"/>
        </w:rPr>
        <w:t>а</w:t>
      </w:r>
      <w:r w:rsidRPr="00B12BB3">
        <w:rPr>
          <w:sz w:val="26"/>
          <w:szCs w:val="26"/>
        </w:rPr>
        <w:t xml:space="preserve"> общественного участия «</w:t>
      </w:r>
      <w:r w:rsidRPr="00B12BB3">
        <w:rPr>
          <w:sz w:val="26"/>
          <w:szCs w:val="26"/>
          <w:lang w:val="en-US"/>
        </w:rPr>
        <w:t>Mapsurvey</w:t>
      </w:r>
      <w:r w:rsidRPr="00B12BB3">
        <w:rPr>
          <w:sz w:val="26"/>
          <w:szCs w:val="26"/>
        </w:rPr>
        <w:t>»</w:t>
      </w:r>
    </w:p>
    <w:p w14:paraId="738610EB" w14:textId="77777777" w:rsidR="002D7218" w:rsidRDefault="002D7218" w:rsidP="00E227DA">
      <w:pPr>
        <w:pStyle w:val="afb"/>
        <w:rPr>
          <w:color w:val="auto"/>
          <w:shd w:val="clear" w:color="auto" w:fill="FFFFFF"/>
        </w:rPr>
      </w:pPr>
    </w:p>
    <w:p w14:paraId="637805D2" w14:textId="77777777" w:rsidR="00E227DA" w:rsidRDefault="00E227DA" w:rsidP="00E227DA">
      <w:pPr>
        <w:pStyle w:val="afb"/>
        <w:rPr>
          <w:color w:val="auto"/>
        </w:rPr>
      </w:pPr>
    </w:p>
    <w:p w14:paraId="463F29E8" w14:textId="77777777" w:rsidR="002D7218" w:rsidRDefault="002D7218" w:rsidP="002D7218">
      <w:pPr>
        <w:pStyle w:val="af7"/>
        <w:jc w:val="both"/>
      </w:pPr>
    </w:p>
    <w:p w14:paraId="3B7B4B86" w14:textId="77777777" w:rsidR="002D7218" w:rsidRPr="001A2085" w:rsidRDefault="002D7218" w:rsidP="002D7218">
      <w:pPr>
        <w:pStyle w:val="af7"/>
      </w:pPr>
    </w:p>
    <w:p w14:paraId="2685DE1D" w14:textId="77777777" w:rsidR="002D7218" w:rsidRDefault="00BF5FB6" w:rsidP="002D7218">
      <w:pPr>
        <w:pStyle w:val="af7"/>
        <w:rPr>
          <w:szCs w:val="40"/>
        </w:rPr>
      </w:pPr>
      <w:r>
        <w:rPr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99944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14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1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04431F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7A7FE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19A96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A70C1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BF78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9944E" id="Group 122" o:spid="_x0000_s1048" style="position:absolute;left:0;text-align:left;margin-left:-54pt;margin-top:371.7pt;width:34.15pt;height:412.05pt;z-index:-251657216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">
                <v:rect id="Rectangle 123" o:spid="_x0000_s1049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24" o:spid="_x0000_s1050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">
                  <v:textbox style="layout-flow:vertical;mso-layout-flow-alt:bottom-to-top" inset="0,0,0,0">
                    <w:txbxContent>
                      <w:p w14:paraId="5C04431F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25" o:spid="_x0000_s1051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126" o:spid="_x0000_s1052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">
                  <v:textbox style="layout-flow:vertical;mso-layout-flow-alt:bottom-to-top" inset="0,0,0,0">
                    <w:txbxContent>
                      <w:p w14:paraId="41F7A7FE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27" o:spid="_x0000_s1053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128" o:spid="_x0000_s1054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1E719A96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29" o:spid="_x0000_s1055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30" o:spid="_x0000_s1056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">
                  <v:textbox style="layout-flow:vertical;mso-layout-flow-alt:bottom-to-top" inset="0,0,0,0">
                    <w:txbxContent>
                      <w:p w14:paraId="420A70C1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31" o:spid="_x0000_s1057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32" o:spid="_x0000_s1058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Pko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5fD/Jf4AufsDAAD//wMAUEsBAi0AFAAGAAgAAAAhANvh9svuAAAAhQEAABMAAAAAAAAAAAAA&#10;AAAAAAAAAFtDb250ZW50X1R5cGVzXS54bWxQSwECLQAUAAYACAAAACEAWvQsW78AAAAVAQAACwAA&#10;AAAAAAAAAAAAAAAfAQAAX3JlbHMvLnJlbHNQSwECLQAUAAYACAAAACEA8Xj5K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4D20BF78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F9BF1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3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DC248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1B9A25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E01EF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94EB7F" w14:textId="77777777" w:rsidR="004C59B4" w:rsidRDefault="004C59B4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B6E463" w14:textId="77777777" w:rsidR="004C59B4" w:rsidRDefault="004C59B4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9BF1E" id="Group 111" o:spid="_x0000_s1059" style="position:absolute;left:0;text-align:left;margin-left:-54pt;margin-top:371.7pt;width:34.15pt;height:412.05pt;z-index:-251658240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">
                <v:rect id="Rectangle 112" o:spid="_x0000_s1060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113" o:spid="_x0000_s1061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">
                  <v:textbox style="layout-flow:vertical;mso-layout-flow-alt:bottom-to-top" inset="0,0,0,0">
                    <w:txbxContent>
                      <w:p w14:paraId="1C6DC248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14" o:spid="_x0000_s1062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115" o:spid="_x0000_s1063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">
                  <v:textbox style="layout-flow:vertical;mso-layout-flow-alt:bottom-to-top" inset="0,0,0,0">
                    <w:txbxContent>
                      <w:p w14:paraId="781B9A25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16" o:spid="_x0000_s1064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17" o:spid="_x0000_s1065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">
                  <v:textbox style="layout-flow:vertical;mso-layout-flow-alt:bottom-to-top" inset="0,0,0,0">
                    <w:txbxContent>
                      <w:p w14:paraId="271E01EF" w14:textId="77777777" w:rsidR="004C59B4" w:rsidRDefault="004C59B4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18" o:spid="_x0000_s1066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9" o:spid="_x0000_s1067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1294EB7F" w14:textId="77777777" w:rsidR="004C59B4" w:rsidRDefault="004C59B4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20" o:spid="_x0000_s1068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21" o:spid="_x0000_s1069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">
                  <v:textbox style="layout-flow:vertical;mso-layout-flow-alt:bottom-to-top" inset="0,0,0,0">
                    <w:txbxContent>
                      <w:p w14:paraId="2AB6E463" w14:textId="77777777" w:rsidR="004C59B4" w:rsidRDefault="004C59B4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3A0F3FE" w14:textId="324BCF98" w:rsidR="00A75D93" w:rsidRPr="006A303C" w:rsidRDefault="00020E43" w:rsidP="00A75D93">
      <w:pPr>
        <w:pStyle w:val="textall"/>
        <w:spacing w:line="240" w:lineRule="auto"/>
        <w:ind w:firstLine="0"/>
        <w:jc w:val="center"/>
        <w:rPr>
          <w:b/>
          <w:color w:val="000000" w:themeColor="text1"/>
          <w:lang w:val="en-US"/>
        </w:rPr>
      </w:pPr>
      <w:r>
        <w:rPr>
          <w:b/>
        </w:rPr>
        <w:t>RU.</w:t>
      </w:r>
      <w:r w:rsidR="006A303C">
        <w:rPr>
          <w:b/>
          <w:lang w:val="en-US"/>
        </w:rPr>
        <w:t>XXXX</w:t>
      </w:r>
      <w:r>
        <w:rPr>
          <w:b/>
        </w:rPr>
        <w:t>.</w:t>
      </w:r>
      <w:r w:rsidR="006A303C">
        <w:rPr>
          <w:b/>
          <w:lang w:val="en-US"/>
        </w:rPr>
        <w:t>XXXXX</w:t>
      </w:r>
      <w:r w:rsidR="00A75D93" w:rsidRPr="008F4BB3">
        <w:rPr>
          <w:b/>
          <w:color w:val="000000" w:themeColor="text1"/>
        </w:rPr>
        <w:t xml:space="preserve"> </w:t>
      </w:r>
      <w:r w:rsidR="006A303C">
        <w:rPr>
          <w:b/>
          <w:color w:val="000000" w:themeColor="text1"/>
          <w:lang w:val="en-US"/>
        </w:rPr>
        <w:t>13 01</w:t>
      </w:r>
    </w:p>
    <w:p w14:paraId="3A0FF5F2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5630AD66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61829076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2BA226A1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17AD93B2" w14:textId="77777777" w:rsidR="002D7218" w:rsidRPr="006A7D54" w:rsidRDefault="002D7218" w:rsidP="002D7218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</w:p>
    <w:p w14:paraId="38AE8FFD" w14:textId="0EDA8F78" w:rsidR="002D7218" w:rsidRPr="004C59B4" w:rsidRDefault="002D7218" w:rsidP="002D7218">
      <w:pPr>
        <w:pStyle w:val="textall"/>
        <w:spacing w:line="240" w:lineRule="auto"/>
        <w:ind w:firstLine="0"/>
        <w:jc w:val="center"/>
        <w:rPr>
          <w:b/>
          <w:color w:val="000000" w:themeColor="text1"/>
          <w:lang w:val="en-US"/>
        </w:rPr>
      </w:pPr>
      <w:r w:rsidRPr="00AC7AE0">
        <w:rPr>
          <w:b/>
          <w:color w:val="000000" w:themeColor="text1"/>
        </w:rPr>
        <w:t xml:space="preserve">Листов </w:t>
      </w:r>
      <w:r w:rsidR="004C59B4">
        <w:rPr>
          <w:b/>
          <w:color w:val="000000" w:themeColor="text1"/>
          <w:lang w:val="en-US"/>
        </w:rPr>
        <w:t>13</w:t>
      </w:r>
    </w:p>
    <w:p w14:paraId="0DE4B5B7" w14:textId="77777777" w:rsidR="002D7218" w:rsidRDefault="002D7218" w:rsidP="002D7218">
      <w:pPr>
        <w:spacing w:line="240" w:lineRule="auto"/>
      </w:pPr>
    </w:p>
    <w:p w14:paraId="66204FF1" w14:textId="77777777" w:rsidR="002D7218" w:rsidRDefault="002D7218" w:rsidP="002D7218">
      <w:pPr>
        <w:spacing w:line="240" w:lineRule="auto"/>
      </w:pPr>
    </w:p>
    <w:p w14:paraId="2DBF0D7D" w14:textId="77777777" w:rsidR="002D7218" w:rsidRDefault="002D7218" w:rsidP="002D7218">
      <w:pPr>
        <w:spacing w:line="240" w:lineRule="auto"/>
      </w:pPr>
    </w:p>
    <w:p w14:paraId="6B62F1B3" w14:textId="77777777" w:rsidR="002D7218" w:rsidRDefault="002D7218" w:rsidP="002D7218">
      <w:pPr>
        <w:spacing w:line="240" w:lineRule="auto"/>
      </w:pPr>
    </w:p>
    <w:p w14:paraId="02F2C34E" w14:textId="77777777" w:rsidR="002D7218" w:rsidRDefault="002D7218" w:rsidP="002D7218">
      <w:pPr>
        <w:spacing w:line="240" w:lineRule="auto"/>
      </w:pPr>
    </w:p>
    <w:p w14:paraId="680A4E5D" w14:textId="77777777" w:rsidR="002D7218" w:rsidRDefault="002D7218" w:rsidP="002D7218">
      <w:pPr>
        <w:spacing w:line="240" w:lineRule="auto"/>
      </w:pPr>
    </w:p>
    <w:p w14:paraId="19219836" w14:textId="77777777" w:rsidR="002D7218" w:rsidRDefault="002D7218" w:rsidP="002D7218">
      <w:pPr>
        <w:spacing w:line="240" w:lineRule="auto"/>
      </w:pPr>
    </w:p>
    <w:p w14:paraId="296FEF7D" w14:textId="77777777" w:rsidR="002D7218" w:rsidRDefault="002D7218" w:rsidP="002D7218">
      <w:pPr>
        <w:spacing w:line="240" w:lineRule="auto"/>
      </w:pPr>
    </w:p>
    <w:p w14:paraId="7194DBDC" w14:textId="77777777" w:rsidR="002D7218" w:rsidRDefault="002D7218" w:rsidP="002D7218">
      <w:pPr>
        <w:spacing w:line="240" w:lineRule="auto"/>
      </w:pPr>
    </w:p>
    <w:p w14:paraId="769D0D3C" w14:textId="77777777" w:rsidR="002D7218" w:rsidRDefault="002D7218" w:rsidP="002D7218">
      <w:pPr>
        <w:spacing w:line="240" w:lineRule="auto"/>
      </w:pPr>
    </w:p>
    <w:p w14:paraId="54CD245A" w14:textId="77777777" w:rsidR="002D7218" w:rsidRDefault="002D7218" w:rsidP="002D7218">
      <w:pPr>
        <w:spacing w:line="240" w:lineRule="auto"/>
      </w:pPr>
    </w:p>
    <w:p w14:paraId="1231BE67" w14:textId="77777777" w:rsidR="002D7218" w:rsidRDefault="002D7218" w:rsidP="002D7218">
      <w:pPr>
        <w:spacing w:line="240" w:lineRule="auto"/>
      </w:pPr>
    </w:p>
    <w:p w14:paraId="36FEB5B0" w14:textId="77777777" w:rsidR="002D7218" w:rsidRDefault="002D7218" w:rsidP="002D7218">
      <w:pPr>
        <w:spacing w:line="240" w:lineRule="auto"/>
      </w:pPr>
    </w:p>
    <w:p w14:paraId="30D7AA69" w14:textId="77777777" w:rsidR="002D7218" w:rsidRDefault="002D7218" w:rsidP="002D7218">
      <w:pPr>
        <w:spacing w:line="240" w:lineRule="auto"/>
      </w:pPr>
    </w:p>
    <w:p w14:paraId="7196D064" w14:textId="77777777" w:rsidR="002D7218" w:rsidRDefault="002D7218" w:rsidP="002D7218">
      <w:pPr>
        <w:spacing w:line="240" w:lineRule="auto"/>
      </w:pPr>
    </w:p>
    <w:p w14:paraId="34FF1C98" w14:textId="77777777" w:rsidR="002D7218" w:rsidRDefault="002D7218" w:rsidP="002D7218">
      <w:pPr>
        <w:spacing w:line="240" w:lineRule="auto"/>
      </w:pPr>
    </w:p>
    <w:p w14:paraId="6D072C0D" w14:textId="77777777" w:rsidR="002D7218" w:rsidRDefault="002D7218" w:rsidP="002D7218">
      <w:pPr>
        <w:spacing w:line="240" w:lineRule="auto"/>
      </w:pPr>
    </w:p>
    <w:p w14:paraId="48A21919" w14:textId="77777777" w:rsidR="002D7218" w:rsidRDefault="002D7218" w:rsidP="002D7218">
      <w:pPr>
        <w:spacing w:line="240" w:lineRule="auto"/>
      </w:pPr>
    </w:p>
    <w:p w14:paraId="6BD18F9B" w14:textId="77777777" w:rsidR="002D7218" w:rsidRDefault="002D7218" w:rsidP="002D7218">
      <w:pPr>
        <w:spacing w:line="240" w:lineRule="auto"/>
      </w:pPr>
    </w:p>
    <w:p w14:paraId="238601FE" w14:textId="77777777" w:rsidR="002D7218" w:rsidRDefault="002D7218" w:rsidP="002D7218">
      <w:pPr>
        <w:spacing w:line="240" w:lineRule="auto"/>
      </w:pPr>
    </w:p>
    <w:p w14:paraId="6CD3E1A9" w14:textId="10F3113F" w:rsidR="002D7218" w:rsidRPr="004C59B4" w:rsidRDefault="005B3949" w:rsidP="002D7218">
      <w:pPr>
        <w:spacing w:line="240" w:lineRule="auto"/>
        <w:jc w:val="center"/>
        <w:rPr>
          <w:lang w:val="en-US"/>
        </w:rPr>
      </w:pPr>
      <w:r>
        <w:t>201</w:t>
      </w:r>
      <w:r w:rsidR="004C59B4">
        <w:rPr>
          <w:lang w:val="en-US"/>
        </w:rPr>
        <w:t>9</w:t>
      </w:r>
    </w:p>
    <w:p w14:paraId="0F3CABC7" w14:textId="77777777" w:rsidR="002D7218" w:rsidRDefault="002D7218" w:rsidP="002D7218">
      <w:pPr>
        <w:spacing w:line="240" w:lineRule="auto"/>
      </w:pPr>
    </w:p>
    <w:p w14:paraId="5B08B5D1" w14:textId="77777777" w:rsidR="006A4388" w:rsidRPr="00B066F4" w:rsidRDefault="006A4388" w:rsidP="00B066F4">
      <w:pPr>
        <w:sectPr w:rsidR="006A4388" w:rsidRPr="00B066F4" w:rsidSect="00F00676"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479D3E" w14:textId="77777777" w:rsidR="000F7191" w:rsidRDefault="000F49D7" w:rsidP="000F49D7">
      <w:pPr>
        <w:pStyle w:val="12"/>
      </w:pPr>
      <w:r w:rsidRPr="00854B7D">
        <w:lastRenderedPageBreak/>
        <w:t>Аннотация</w:t>
      </w:r>
    </w:p>
    <w:p w14:paraId="45480EA5" w14:textId="77777777" w:rsidR="003D2D1E" w:rsidRDefault="00854B7D" w:rsidP="003D2D1E">
      <w:pPr>
        <w:spacing w:line="240" w:lineRule="auto"/>
        <w:rPr>
          <w:color w:val="000000"/>
          <w:sz w:val="26"/>
          <w:szCs w:val="26"/>
          <w:shd w:val="clear" w:color="auto" w:fill="FFFFFF"/>
        </w:rPr>
      </w:pPr>
      <w:r w:rsidRPr="003740C1">
        <w:rPr>
          <w:sz w:val="26"/>
          <w:szCs w:val="26"/>
        </w:rPr>
        <w:t xml:space="preserve">Документ содержит описание программного </w:t>
      </w:r>
      <w:r w:rsidR="00020E43" w:rsidRPr="003740C1">
        <w:rPr>
          <w:sz w:val="26"/>
          <w:szCs w:val="26"/>
        </w:rPr>
        <w:t xml:space="preserve">комплекса </w:t>
      </w:r>
      <w:r w:rsidR="00343936" w:rsidRPr="00B12BB3">
        <w:rPr>
          <w:sz w:val="26"/>
          <w:szCs w:val="26"/>
        </w:rPr>
        <w:t>геоинформационной системы общественного участия «</w:t>
      </w:r>
      <w:proofErr w:type="spellStart"/>
      <w:r w:rsidR="00343936" w:rsidRPr="00B12BB3">
        <w:rPr>
          <w:sz w:val="26"/>
          <w:szCs w:val="26"/>
          <w:lang w:val="en-US"/>
        </w:rPr>
        <w:t>Mapsurvey</w:t>
      </w:r>
      <w:proofErr w:type="spellEnd"/>
      <w:r w:rsidR="00343936" w:rsidRPr="00B12BB3">
        <w:rPr>
          <w:sz w:val="26"/>
          <w:szCs w:val="26"/>
        </w:rPr>
        <w:t>»</w:t>
      </w:r>
      <w:r w:rsidR="003D2D1E" w:rsidRPr="003D2D1E">
        <w:rPr>
          <w:sz w:val="26"/>
          <w:szCs w:val="26"/>
        </w:rPr>
        <w:t xml:space="preserve">, </w:t>
      </w:r>
      <w:r w:rsidR="003D2D1E" w:rsidRPr="00B12BB3">
        <w:rPr>
          <w:color w:val="000000"/>
          <w:sz w:val="26"/>
          <w:szCs w:val="26"/>
          <w:shd w:val="clear" w:color="auto" w:fill="FFFFFF"/>
        </w:rPr>
        <w:t>предназначен</w:t>
      </w:r>
      <w:r w:rsidR="003D2D1E">
        <w:rPr>
          <w:color w:val="000000"/>
          <w:sz w:val="26"/>
          <w:szCs w:val="26"/>
          <w:shd w:val="clear" w:color="auto" w:fill="FFFFFF"/>
        </w:rPr>
        <w:t>ного</w:t>
      </w:r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 для проведения </w:t>
      </w:r>
      <w:r w:rsidR="003D2D1E">
        <w:rPr>
          <w:color w:val="000000"/>
          <w:sz w:val="26"/>
          <w:szCs w:val="26"/>
          <w:shd w:val="clear" w:color="auto" w:fill="FFFFFF"/>
        </w:rPr>
        <w:t xml:space="preserve">картографических </w:t>
      </w:r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онлайн опросов </w:t>
      </w:r>
      <w:r w:rsidR="003D2D1E">
        <w:rPr>
          <w:color w:val="000000"/>
          <w:sz w:val="26"/>
          <w:szCs w:val="26"/>
          <w:shd w:val="clear" w:color="auto" w:fill="FFFFFF"/>
        </w:rPr>
        <w:t>и полевых исследований.</w:t>
      </w:r>
      <w:r w:rsidR="00343936" w:rsidRPr="00343936">
        <w:rPr>
          <w:sz w:val="26"/>
          <w:szCs w:val="26"/>
        </w:rPr>
        <w:t xml:space="preserve"> </w:t>
      </w:r>
      <w:r w:rsidRPr="003740C1">
        <w:rPr>
          <w:bCs/>
          <w:sz w:val="26"/>
          <w:szCs w:val="26"/>
        </w:rPr>
        <w:t xml:space="preserve">Программный </w:t>
      </w:r>
      <w:r w:rsidR="00020E43" w:rsidRPr="003740C1">
        <w:rPr>
          <w:bCs/>
          <w:sz w:val="26"/>
          <w:szCs w:val="26"/>
        </w:rPr>
        <w:t>комплекс</w:t>
      </w:r>
      <w:r w:rsidRPr="003740C1">
        <w:rPr>
          <w:bCs/>
          <w:sz w:val="26"/>
          <w:szCs w:val="26"/>
        </w:rPr>
        <w:t xml:space="preserve"> </w:t>
      </w:r>
      <w:r w:rsidR="003D2D1E" w:rsidRPr="00B12BB3">
        <w:rPr>
          <w:sz w:val="26"/>
          <w:szCs w:val="26"/>
        </w:rPr>
        <w:t>разрабатывается в рамках прикладной научно-исследовательской работы «</w:t>
      </w:r>
      <w:proofErr w:type="spellStart"/>
      <w:r w:rsidR="003D2D1E" w:rsidRPr="00B12BB3">
        <w:rPr>
          <w:color w:val="000000"/>
          <w:sz w:val="26"/>
          <w:szCs w:val="26"/>
          <w:shd w:val="clear" w:color="auto" w:fill="FFFFFF"/>
        </w:rPr>
        <w:t>Метакогнитивная</w:t>
      </w:r>
      <w:proofErr w:type="spellEnd"/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 технология управления цифровыми сервисами умного города». </w:t>
      </w:r>
    </w:p>
    <w:p w14:paraId="2B0966E4" w14:textId="5A4C899C" w:rsidR="00020E43" w:rsidRPr="003740C1" w:rsidRDefault="00020E43" w:rsidP="003740C1">
      <w:pPr>
        <w:spacing w:line="240" w:lineRule="auto"/>
        <w:rPr>
          <w:sz w:val="26"/>
          <w:szCs w:val="26"/>
        </w:rPr>
      </w:pPr>
    </w:p>
    <w:p w14:paraId="5BA24CAF" w14:textId="77777777" w:rsidR="00C70EDE" w:rsidRDefault="00C70EDE" w:rsidP="00117CFB">
      <w:pPr>
        <w:pStyle w:val="12"/>
      </w:pPr>
      <w:r>
        <w:br w:type="page"/>
      </w:r>
      <w:r>
        <w:lastRenderedPageBreak/>
        <w:t>Содержание</w:t>
      </w:r>
    </w:p>
    <w:p w14:paraId="22D196AC" w14:textId="1B311C0E" w:rsidR="004C59B4" w:rsidRDefault="00075F3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r w:rsidRPr="00CC24BB">
        <w:fldChar w:fldCharType="begin"/>
      </w:r>
      <w:r w:rsidR="009F591A" w:rsidRPr="00CC24BB">
        <w:instrText xml:space="preserve"> TOC \o "1-3" \h \z \u </w:instrText>
      </w:r>
      <w:r w:rsidRPr="00CC24BB">
        <w:fldChar w:fldCharType="separate"/>
      </w:r>
      <w:hyperlink w:anchor="_Toc28256762" w:history="1">
        <w:r w:rsidR="004C59B4" w:rsidRPr="00A760A2">
          <w:rPr>
            <w:rStyle w:val="ae"/>
            <w:noProof/>
          </w:rPr>
          <w:t>1 Общие сведения</w:t>
        </w:r>
        <w:r w:rsidR="004C59B4">
          <w:rPr>
            <w:noProof/>
            <w:webHidden/>
          </w:rPr>
          <w:tab/>
        </w:r>
        <w:r w:rsidR="004C59B4">
          <w:rPr>
            <w:noProof/>
            <w:webHidden/>
          </w:rPr>
          <w:fldChar w:fldCharType="begin"/>
        </w:r>
        <w:r w:rsidR="004C59B4">
          <w:rPr>
            <w:noProof/>
            <w:webHidden/>
          </w:rPr>
          <w:instrText xml:space="preserve"> PAGEREF _Toc28256762 \h </w:instrText>
        </w:r>
        <w:r w:rsidR="004C59B4">
          <w:rPr>
            <w:noProof/>
            <w:webHidden/>
          </w:rPr>
        </w:r>
        <w:r w:rsidR="004C59B4">
          <w:rPr>
            <w:noProof/>
            <w:webHidden/>
          </w:rPr>
          <w:fldChar w:fldCharType="separate"/>
        </w:r>
        <w:r w:rsidR="004C59B4">
          <w:rPr>
            <w:noProof/>
            <w:webHidden/>
          </w:rPr>
          <w:t>4</w:t>
        </w:r>
        <w:r w:rsidR="004C59B4">
          <w:rPr>
            <w:noProof/>
            <w:webHidden/>
          </w:rPr>
          <w:fldChar w:fldCharType="end"/>
        </w:r>
      </w:hyperlink>
    </w:p>
    <w:p w14:paraId="5D8E15C8" w14:textId="1C7C3DB4" w:rsidR="004C59B4" w:rsidRDefault="004C59B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8256763" w:history="1">
        <w:r w:rsidRPr="00A760A2">
          <w:rPr>
            <w:rStyle w:val="ae"/>
            <w:noProof/>
          </w:rPr>
          <w:t>2 Функциональное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67692" w14:textId="18E690B8" w:rsidR="004C59B4" w:rsidRDefault="004C59B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8256764" w:history="1">
        <w:r w:rsidRPr="00A760A2">
          <w:rPr>
            <w:rStyle w:val="ae"/>
            <w:noProof/>
          </w:rPr>
          <w:t>3 Описание логической 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5F7B81" w14:textId="0ED919D7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65" w:history="1">
        <w:r w:rsidRPr="00A760A2">
          <w:rPr>
            <w:rStyle w:val="ae"/>
            <w:noProof/>
          </w:rPr>
          <w:t>3.1 Архитектура программного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11F41C" w14:textId="7556DB80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66" w:history="1">
        <w:r w:rsidRPr="00A760A2">
          <w:rPr>
            <w:rStyle w:val="ae"/>
            <w:noProof/>
          </w:rPr>
          <w:t>3.2 MapsurveyEditor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CE8D64" w14:textId="28BD4F53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67" w:history="1">
        <w:r w:rsidRPr="00A760A2">
          <w:rPr>
            <w:rStyle w:val="ae"/>
            <w:noProof/>
            <w:lang w:val="en-US"/>
          </w:rPr>
          <w:t>3.3 MapsurveySurvey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133083" w14:textId="4A53179C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68" w:history="1">
        <w:r w:rsidRPr="00A760A2">
          <w:rPr>
            <w:rStyle w:val="ae"/>
            <w:noProof/>
          </w:rPr>
          <w:t>3.4 База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38DCBE" w14:textId="4BA80FE7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69" w:history="1">
        <w:r w:rsidRPr="00A760A2">
          <w:rPr>
            <w:rStyle w:val="ae"/>
            <w:noProof/>
            <w:lang w:val="en-US"/>
          </w:rPr>
          <w:t>3.5 MapsurveyServer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7945FA" w14:textId="01BE9CA1" w:rsidR="004C59B4" w:rsidRDefault="004C59B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8256770" w:history="1">
        <w:r w:rsidRPr="00A760A2">
          <w:rPr>
            <w:rStyle w:val="ae"/>
            <w:noProof/>
          </w:rPr>
          <w:t>4 Используемые технические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7E89AB" w14:textId="2BEDDDA6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71" w:history="1">
        <w:r w:rsidRPr="00A760A2">
          <w:rPr>
            <w:rStyle w:val="ae"/>
            <w:noProof/>
          </w:rPr>
          <w:t>4.1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745D02" w14:textId="5F589E43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72" w:history="1">
        <w:r w:rsidRPr="00A760A2">
          <w:rPr>
            <w:rStyle w:val="ae"/>
            <w:noProof/>
          </w:rPr>
          <w:t>4.2 Клиент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20E12F" w14:textId="34EA4C8E" w:rsidR="004C59B4" w:rsidRDefault="004C59B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8256773" w:history="1">
        <w:r w:rsidRPr="00A760A2">
          <w:rPr>
            <w:rStyle w:val="ae"/>
            <w:noProof/>
          </w:rPr>
          <w:t>5 Вызов и загрузка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6B782D" w14:textId="593C1040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74" w:history="1">
        <w:r w:rsidRPr="00A760A2">
          <w:rPr>
            <w:rStyle w:val="ae"/>
            <w:noProof/>
          </w:rPr>
          <w:t>5.1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EE47B7" w14:textId="731D8428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75" w:history="1">
        <w:r w:rsidRPr="00A760A2">
          <w:rPr>
            <w:rStyle w:val="ae"/>
            <w:noProof/>
          </w:rPr>
          <w:t>5.2 Клиент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420A93" w14:textId="746367DA" w:rsidR="004C59B4" w:rsidRDefault="004C59B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8256776" w:history="1">
        <w:r w:rsidRPr="00A760A2">
          <w:rPr>
            <w:rStyle w:val="ae"/>
            <w:noProof/>
          </w:rPr>
          <w:t>6 Входные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9C941A" w14:textId="56A1708C" w:rsidR="004C59B4" w:rsidRDefault="004C59B4">
      <w:pPr>
        <w:pStyle w:val="2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28256777" w:history="1">
        <w:r w:rsidRPr="00A760A2">
          <w:rPr>
            <w:rStyle w:val="ae"/>
            <w:noProof/>
          </w:rPr>
          <w:t>6.1 Cервер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EA7619" w14:textId="1A43CBB9" w:rsidR="004C59B4" w:rsidRDefault="004C59B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28256778" w:history="1">
        <w:r w:rsidRPr="00A760A2">
          <w:rPr>
            <w:rStyle w:val="ae"/>
            <w:noProof/>
          </w:rPr>
          <w:t>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_Toc28256778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DEB4AB" w14:textId="7985F33E" w:rsidR="00C70EDE" w:rsidRDefault="00075F33" w:rsidP="00C70EDE">
      <w:r w:rsidRPr="00CC24BB">
        <w:fldChar w:fldCharType="end"/>
      </w:r>
    </w:p>
    <w:p w14:paraId="67DCF499" w14:textId="77777777" w:rsidR="00854B7D" w:rsidRPr="006152A0" w:rsidRDefault="00CC24BB" w:rsidP="006152A0">
      <w:pPr>
        <w:pStyle w:val="1"/>
      </w:pPr>
      <w:r>
        <w:br w:type="page"/>
      </w:r>
      <w:bookmarkStart w:id="42" w:name="_Toc296559198"/>
      <w:bookmarkStart w:id="43" w:name="_Toc28256762"/>
      <w:r w:rsidR="00854B7D" w:rsidRPr="006152A0">
        <w:lastRenderedPageBreak/>
        <w:t>Общие сведения</w:t>
      </w:r>
      <w:bookmarkEnd w:id="42"/>
      <w:bookmarkEnd w:id="43"/>
    </w:p>
    <w:p w14:paraId="35AC567D" w14:textId="77777777" w:rsidR="00B12BB3" w:rsidRDefault="003740C1" w:rsidP="003740C1">
      <w:pPr>
        <w:spacing w:line="240" w:lineRule="auto"/>
        <w:rPr>
          <w:color w:val="000000"/>
          <w:sz w:val="26"/>
          <w:szCs w:val="26"/>
          <w:shd w:val="clear" w:color="auto" w:fill="FFFFFF"/>
        </w:rPr>
      </w:pPr>
      <w:r w:rsidRPr="00B12BB3">
        <w:rPr>
          <w:sz w:val="26"/>
          <w:szCs w:val="26"/>
        </w:rPr>
        <w:t xml:space="preserve">Программный комплекс </w:t>
      </w:r>
      <w:r w:rsidR="00504196" w:rsidRPr="00B12BB3">
        <w:rPr>
          <w:sz w:val="26"/>
          <w:szCs w:val="26"/>
        </w:rPr>
        <w:t>геоинформационной системы общественного участия «</w:t>
      </w:r>
      <w:proofErr w:type="spellStart"/>
      <w:r w:rsidR="00504196" w:rsidRPr="00B12BB3">
        <w:rPr>
          <w:sz w:val="26"/>
          <w:szCs w:val="26"/>
          <w:lang w:val="en-US"/>
        </w:rPr>
        <w:t>Mapsurvey</w:t>
      </w:r>
      <w:proofErr w:type="spellEnd"/>
      <w:r w:rsidR="00504196" w:rsidRPr="00B12BB3">
        <w:rPr>
          <w:sz w:val="26"/>
          <w:szCs w:val="26"/>
        </w:rPr>
        <w:t>» разрабатывается в рамках прикладной научно-исследовательской работы «</w:t>
      </w:r>
      <w:proofErr w:type="spellStart"/>
      <w:r w:rsidR="00504196" w:rsidRPr="00B12BB3">
        <w:rPr>
          <w:color w:val="000000"/>
          <w:sz w:val="26"/>
          <w:szCs w:val="26"/>
          <w:shd w:val="clear" w:color="auto" w:fill="FFFFFF"/>
        </w:rPr>
        <w:t>Метакогнитивная</w:t>
      </w:r>
      <w:proofErr w:type="spellEnd"/>
      <w:r w:rsidR="00504196" w:rsidRPr="00B12BB3">
        <w:rPr>
          <w:color w:val="000000"/>
          <w:sz w:val="26"/>
          <w:szCs w:val="26"/>
          <w:shd w:val="clear" w:color="auto" w:fill="FFFFFF"/>
        </w:rPr>
        <w:t xml:space="preserve"> технология управления цифровыми сервисами умного города». </w:t>
      </w:r>
    </w:p>
    <w:p w14:paraId="0C169EDB" w14:textId="2D0AEFC8" w:rsidR="00243FF0" w:rsidRPr="00B12BB3" w:rsidRDefault="00504196" w:rsidP="003740C1">
      <w:pPr>
        <w:spacing w:line="240" w:lineRule="auto"/>
        <w:rPr>
          <w:sz w:val="26"/>
          <w:szCs w:val="26"/>
        </w:rPr>
      </w:pPr>
      <w:r w:rsidRPr="00B12BB3">
        <w:rPr>
          <w:color w:val="000000"/>
          <w:sz w:val="26"/>
          <w:szCs w:val="26"/>
          <w:shd w:val="clear" w:color="auto" w:fill="FFFFFF"/>
        </w:rPr>
        <w:t xml:space="preserve">ПК </w:t>
      </w:r>
      <w:proofErr w:type="spellStart"/>
      <w:r w:rsidRPr="00B12BB3">
        <w:rPr>
          <w:color w:val="000000"/>
          <w:sz w:val="26"/>
          <w:szCs w:val="26"/>
          <w:shd w:val="clear" w:color="auto" w:fill="FFFFFF"/>
          <w:lang w:val="en-US"/>
        </w:rPr>
        <w:t>Mapsurvey</w:t>
      </w:r>
      <w:proofErr w:type="spellEnd"/>
      <w:r w:rsidRPr="00B12BB3">
        <w:rPr>
          <w:color w:val="000000"/>
          <w:sz w:val="26"/>
          <w:szCs w:val="26"/>
          <w:shd w:val="clear" w:color="auto" w:fill="FFFFFF"/>
        </w:rPr>
        <w:t xml:space="preserve"> предназначен для проведения </w:t>
      </w:r>
      <w:r w:rsidR="00C03750">
        <w:rPr>
          <w:color w:val="000000"/>
          <w:sz w:val="26"/>
          <w:szCs w:val="26"/>
          <w:shd w:val="clear" w:color="auto" w:fill="FFFFFF"/>
        </w:rPr>
        <w:t xml:space="preserve">картографических </w:t>
      </w:r>
      <w:r w:rsidRPr="00B12BB3">
        <w:rPr>
          <w:color w:val="000000"/>
          <w:sz w:val="26"/>
          <w:szCs w:val="26"/>
          <w:shd w:val="clear" w:color="auto" w:fill="FFFFFF"/>
        </w:rPr>
        <w:t>онлайн опрос</w:t>
      </w:r>
      <w:r w:rsidR="00B12BB3" w:rsidRPr="00B12BB3">
        <w:rPr>
          <w:color w:val="000000"/>
          <w:sz w:val="26"/>
          <w:szCs w:val="26"/>
          <w:shd w:val="clear" w:color="auto" w:fill="FFFFFF"/>
        </w:rPr>
        <w:t>ов</w:t>
      </w:r>
      <w:r w:rsidRPr="00B12BB3">
        <w:rPr>
          <w:color w:val="000000"/>
          <w:sz w:val="26"/>
          <w:szCs w:val="26"/>
          <w:shd w:val="clear" w:color="auto" w:fill="FFFFFF"/>
        </w:rPr>
        <w:t xml:space="preserve"> </w:t>
      </w:r>
      <w:r w:rsidR="00C03750">
        <w:rPr>
          <w:color w:val="000000"/>
          <w:sz w:val="26"/>
          <w:szCs w:val="26"/>
          <w:shd w:val="clear" w:color="auto" w:fill="FFFFFF"/>
        </w:rPr>
        <w:t>и полевых исследований.</w:t>
      </w:r>
    </w:p>
    <w:p w14:paraId="5E6D7F4F" w14:textId="77777777" w:rsidR="00854B7D" w:rsidRPr="006152A0" w:rsidRDefault="00854B7D" w:rsidP="006152A0">
      <w:pPr>
        <w:pStyle w:val="1"/>
      </w:pPr>
      <w:bookmarkStart w:id="44" w:name="_Toc296559199"/>
      <w:bookmarkStart w:id="45" w:name="_Toc28256763"/>
      <w:r w:rsidRPr="006152A0">
        <w:t>Функциональное назначение</w:t>
      </w:r>
      <w:bookmarkEnd w:id="44"/>
      <w:bookmarkEnd w:id="45"/>
    </w:p>
    <w:p w14:paraId="342AAE0E" w14:textId="2F7EC2EB" w:rsidR="003740C1" w:rsidRDefault="003740C1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Программное обеспечение предназначено для решения следующих задач</w:t>
      </w:r>
      <w:r w:rsidRPr="003740C1">
        <w:rPr>
          <w:kern w:val="28"/>
          <w:sz w:val="26"/>
          <w:szCs w:val="26"/>
        </w:rPr>
        <w:t>:</w:t>
      </w:r>
    </w:p>
    <w:p w14:paraId="2D086C1E" w14:textId="28D58D26" w:rsidR="00B12BB3" w:rsidRPr="00CB50C7" w:rsidRDefault="00C03750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- проведение картографических онлайн опросов</w:t>
      </w:r>
      <w:r w:rsidRPr="00CB50C7">
        <w:rPr>
          <w:kern w:val="28"/>
          <w:sz w:val="26"/>
          <w:szCs w:val="26"/>
        </w:rPr>
        <w:t>;</w:t>
      </w:r>
    </w:p>
    <w:p w14:paraId="2394A2B4" w14:textId="63913678" w:rsidR="00C03750" w:rsidRPr="00C03750" w:rsidRDefault="00C03750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 w:rsidRPr="00CB50C7">
        <w:rPr>
          <w:kern w:val="28"/>
          <w:sz w:val="26"/>
          <w:szCs w:val="26"/>
        </w:rPr>
        <w:t xml:space="preserve">- </w:t>
      </w:r>
      <w:r>
        <w:rPr>
          <w:kern w:val="28"/>
          <w:sz w:val="26"/>
          <w:szCs w:val="26"/>
        </w:rPr>
        <w:t>проведение полевых исследований.</w:t>
      </w:r>
    </w:p>
    <w:p w14:paraId="3BDB928F" w14:textId="77777777" w:rsidR="006152A0" w:rsidRDefault="00854B7D" w:rsidP="006152A0">
      <w:pPr>
        <w:pStyle w:val="1"/>
      </w:pPr>
      <w:bookmarkStart w:id="46" w:name="_Toc296559200"/>
      <w:bookmarkStart w:id="47" w:name="_Toc28256764"/>
      <w:r w:rsidRPr="006152A0">
        <w:t>Описание логической структуры</w:t>
      </w:r>
      <w:bookmarkStart w:id="48" w:name="_Toc406673757"/>
      <w:bookmarkEnd w:id="46"/>
      <w:bookmarkEnd w:id="47"/>
    </w:p>
    <w:p w14:paraId="7AF59771" w14:textId="7C073725" w:rsidR="003740C1" w:rsidRPr="006152A0" w:rsidRDefault="003740C1" w:rsidP="006152A0">
      <w:pPr>
        <w:pStyle w:val="2"/>
      </w:pPr>
      <w:bookmarkStart w:id="49" w:name="_Toc28256765"/>
      <w:r w:rsidRPr="006152A0">
        <w:t>Архитектура программного комплекса</w:t>
      </w:r>
      <w:bookmarkEnd w:id="49"/>
    </w:p>
    <w:p w14:paraId="163AFC88" w14:textId="671BC684" w:rsidR="00C03750" w:rsidRDefault="00C03750" w:rsidP="00C03750">
      <w:r>
        <w:t>ПК состоит из следующих компонентов:</w:t>
      </w:r>
    </w:p>
    <w:p w14:paraId="2F9BAB84" w14:textId="2DA4D4CF" w:rsidR="00C03750" w:rsidRDefault="00C03750" w:rsidP="00C03750">
      <w:r>
        <w:t>- Сервер, на котором реализована логика работы с данными, авторизация и аутентификация.</w:t>
      </w:r>
    </w:p>
    <w:p w14:paraId="512107EC" w14:textId="4711E6C0" w:rsidR="00C03750" w:rsidRPr="00CB50C7" w:rsidRDefault="00C03750" w:rsidP="00C03750">
      <w:r>
        <w:t xml:space="preserve">- </w:t>
      </w:r>
      <w:r>
        <w:rPr>
          <w:lang w:val="en-US"/>
        </w:rPr>
        <w:t>PostgreSQL</w:t>
      </w:r>
      <w:r w:rsidRPr="00C03750">
        <w:t xml:space="preserve"> </w:t>
      </w:r>
      <w:r>
        <w:t>база данных</w:t>
      </w:r>
      <w:r w:rsidR="00CD253A" w:rsidRPr="00CB50C7">
        <w:t>;</w:t>
      </w:r>
    </w:p>
    <w:p w14:paraId="3F1785DF" w14:textId="29F7B8E0" w:rsidR="00C03750" w:rsidRDefault="00C03750" w:rsidP="00C03750">
      <w:r>
        <w:t>-</w:t>
      </w:r>
      <w:r w:rsidR="00086572">
        <w:t xml:space="preserve"> Клиентское приложение для проведения опросов</w:t>
      </w:r>
      <w:r w:rsidR="00086572" w:rsidRPr="00086572">
        <w:t>;</w:t>
      </w:r>
    </w:p>
    <w:p w14:paraId="1F7C2E29" w14:textId="2C7B01D6" w:rsidR="00086572" w:rsidRPr="00CB50C7" w:rsidRDefault="00086572" w:rsidP="00C03750">
      <w:r>
        <w:t>- Клиентское приложение для составления, редактирования и публикации опросов.</w:t>
      </w:r>
    </w:p>
    <w:p w14:paraId="0AD9C6F4" w14:textId="5A607AB4" w:rsidR="003740C1" w:rsidRPr="00030651" w:rsidRDefault="00D32BC5" w:rsidP="003740C1">
      <w:pPr>
        <w:keepNext/>
        <w:overflowPunct w:val="0"/>
        <w:autoSpaceDE w:val="0"/>
        <w:autoSpaceDN w:val="0"/>
        <w:adjustRightInd w:val="0"/>
        <w:ind w:firstLine="0"/>
        <w:textAlignment w:val="baseline"/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inline distT="0" distB="0" distL="0" distR="0" wp14:anchorId="42502CDF" wp14:editId="73B340A6">
            <wp:extent cx="5940425" cy="1805305"/>
            <wp:effectExtent l="0" t="0" r="3175" b="4445"/>
            <wp:docPr id="72" name="Рисунок 72" descr="Изображение выглядит как неб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Диаграмма компонентов Mapsurve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511A" w14:textId="77777777" w:rsidR="003740C1" w:rsidRDefault="003740C1" w:rsidP="003740C1">
      <w:pPr>
        <w:keepNext/>
        <w:jc w:val="center"/>
      </w:pPr>
    </w:p>
    <w:p w14:paraId="44A9E2E9" w14:textId="5351CD37" w:rsidR="003740C1" w:rsidRPr="00D32BC5" w:rsidRDefault="003740C1" w:rsidP="003740C1">
      <w:pPr>
        <w:pStyle w:val="affd"/>
        <w:jc w:val="center"/>
        <w:rPr>
          <w:rFonts w:ascii="Times New Roman" w:eastAsia="Times New Roman" w:hAnsi="Times New Roman" w:cs="Times New Roman"/>
          <w:i w:val="0"/>
          <w:color w:val="auto"/>
          <w:sz w:val="24"/>
          <w:szCs w:val="24"/>
          <w:lang w:eastAsia="ru-RU"/>
        </w:rPr>
      </w:pPr>
      <w:r w:rsidRPr="00D2653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Рисунок </w:t>
      </w:r>
      <w:r w:rsidR="006559BB" w:rsidRPr="006559BB">
        <w:rPr>
          <w:rFonts w:ascii="Times New Roman" w:hAnsi="Times New Roman" w:cs="Times New Roman"/>
          <w:i w:val="0"/>
          <w:color w:val="auto"/>
          <w:sz w:val="24"/>
          <w:szCs w:val="24"/>
        </w:rPr>
        <w:t>1</w:t>
      </w:r>
      <w:r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–</w:t>
      </w:r>
      <w:r w:rsidRPr="00D2653F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</w:t>
      </w:r>
      <w:r w:rsidR="00D32BC5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Диаграмма компонентов ПК </w:t>
      </w:r>
      <w:proofErr w:type="spellStart"/>
      <w:r w:rsidR="00D32BC5">
        <w:rPr>
          <w:rFonts w:ascii="Times New Roman" w:hAnsi="Times New Roman" w:cs="Times New Roman"/>
          <w:i w:val="0"/>
          <w:color w:val="auto"/>
          <w:sz w:val="24"/>
          <w:szCs w:val="24"/>
          <w:lang w:val="en-US"/>
        </w:rPr>
        <w:t>Mapsurvey</w:t>
      </w:r>
      <w:proofErr w:type="spellEnd"/>
    </w:p>
    <w:p w14:paraId="521B5537" w14:textId="2C931D5B" w:rsidR="003740C1" w:rsidRDefault="006559BB" w:rsidP="003740C1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Программный комплекс реализован в виде клиент-серверного приложения. Основной функционал и логика реализованы в виде двух клиентских</w:t>
      </w:r>
      <w:r w:rsidR="00CD253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приложений: </w:t>
      </w:r>
      <w:proofErr w:type="spellStart"/>
      <w:r>
        <w:rPr>
          <w:sz w:val="26"/>
          <w:szCs w:val="26"/>
          <w:lang w:val="en-US"/>
        </w:rPr>
        <w:t>MapsurveySurvey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 </w:t>
      </w:r>
      <w:proofErr w:type="spellStart"/>
      <w:r>
        <w:rPr>
          <w:sz w:val="26"/>
          <w:szCs w:val="26"/>
          <w:lang w:val="en-US"/>
        </w:rPr>
        <w:t>MapsurveyEditor</w:t>
      </w:r>
      <w:proofErr w:type="spellEnd"/>
      <w:r w:rsidRPr="006559BB">
        <w:rPr>
          <w:sz w:val="26"/>
          <w:szCs w:val="26"/>
        </w:rPr>
        <w:t>.</w:t>
      </w:r>
    </w:p>
    <w:p w14:paraId="1F4DBBAC" w14:textId="2288A2C3" w:rsidR="006559BB" w:rsidRPr="006559BB" w:rsidRDefault="006559BB" w:rsidP="003740C1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  <w:lang w:val="en-US"/>
        </w:rPr>
        <w:lastRenderedPageBreak/>
        <w:t>MapsurveyEditor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>это приложение для создания, редактирования, публикации и управления опросами</w:t>
      </w:r>
      <w:r w:rsidRPr="006559BB"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  <w:lang w:val="en-US"/>
        </w:rPr>
        <w:t>MapsurveyEditor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>так-же позволяет выгрузить и визуализировать собранные данные.</w:t>
      </w:r>
    </w:p>
    <w:p w14:paraId="0CFBD59E" w14:textId="5DBCA58E" w:rsidR="006559BB" w:rsidRPr="006559BB" w:rsidRDefault="006559BB" w:rsidP="003740C1">
      <w:pPr>
        <w:spacing w:line="240" w:lineRule="auto"/>
        <w:rPr>
          <w:sz w:val="26"/>
          <w:szCs w:val="26"/>
        </w:rPr>
      </w:pPr>
      <w:proofErr w:type="spellStart"/>
      <w:r>
        <w:rPr>
          <w:sz w:val="26"/>
          <w:szCs w:val="26"/>
          <w:lang w:val="en-US"/>
        </w:rPr>
        <w:t>MapsurveySurvey</w:t>
      </w:r>
      <w:proofErr w:type="spellEnd"/>
      <w:r w:rsidRPr="006559BB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это основное приложение, с которым работают респонденты. </w:t>
      </w:r>
      <w:proofErr w:type="spellStart"/>
      <w:r>
        <w:rPr>
          <w:sz w:val="26"/>
          <w:szCs w:val="26"/>
          <w:lang w:val="en-US"/>
        </w:rPr>
        <w:t>MapsurveySurvey</w:t>
      </w:r>
      <w:proofErr w:type="spellEnd"/>
      <w:r w:rsidRPr="006559B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отображает для конечного пользователя опрос созданный в </w:t>
      </w:r>
      <w:proofErr w:type="spellStart"/>
      <w:r>
        <w:rPr>
          <w:sz w:val="26"/>
          <w:szCs w:val="26"/>
          <w:lang w:val="en-US"/>
        </w:rPr>
        <w:t>MapsurveyEditor</w:t>
      </w:r>
      <w:proofErr w:type="spellEnd"/>
      <w:r>
        <w:rPr>
          <w:sz w:val="26"/>
          <w:szCs w:val="26"/>
        </w:rPr>
        <w:t>.</w:t>
      </w:r>
    </w:p>
    <w:p w14:paraId="683E6D6C" w14:textId="57BC48CF" w:rsidR="006559BB" w:rsidRDefault="006559BB" w:rsidP="003740C1">
      <w:pPr>
        <w:spacing w:line="240" w:lineRule="auto"/>
        <w:rPr>
          <w:iCs/>
          <w:sz w:val="26"/>
          <w:szCs w:val="26"/>
        </w:rPr>
      </w:pPr>
      <w:proofErr w:type="spellStart"/>
      <w:r>
        <w:rPr>
          <w:iCs/>
          <w:sz w:val="26"/>
          <w:szCs w:val="26"/>
          <w:lang w:val="en-US"/>
        </w:rPr>
        <w:t>MapsurveySurvey</w:t>
      </w:r>
      <w:proofErr w:type="spellEnd"/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и</w:t>
      </w:r>
      <w:r w:rsidRPr="00CD253A">
        <w:rPr>
          <w:iCs/>
          <w:sz w:val="26"/>
          <w:szCs w:val="26"/>
        </w:rPr>
        <w:t xml:space="preserve"> </w:t>
      </w:r>
      <w:proofErr w:type="spellStart"/>
      <w:r>
        <w:rPr>
          <w:iCs/>
          <w:sz w:val="26"/>
          <w:szCs w:val="26"/>
          <w:lang w:val="en-US"/>
        </w:rPr>
        <w:t>MapsurveyEditor</w:t>
      </w:r>
      <w:proofErr w:type="spellEnd"/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реал</w:t>
      </w:r>
      <w:r w:rsidR="00CD253A">
        <w:rPr>
          <w:iCs/>
          <w:sz w:val="26"/>
          <w:szCs w:val="26"/>
        </w:rPr>
        <w:t>изованы</w:t>
      </w:r>
      <w:r w:rsidR="00CD253A" w:rsidRPr="00CD253A">
        <w:rPr>
          <w:iCs/>
          <w:sz w:val="26"/>
          <w:szCs w:val="26"/>
        </w:rPr>
        <w:t xml:space="preserve"> </w:t>
      </w:r>
      <w:r w:rsidR="00CD253A">
        <w:rPr>
          <w:iCs/>
          <w:sz w:val="26"/>
          <w:szCs w:val="26"/>
        </w:rPr>
        <w:t>как одностраничные</w:t>
      </w:r>
      <w:r w:rsidR="00CD253A" w:rsidRPr="00CD253A">
        <w:rPr>
          <w:iCs/>
          <w:sz w:val="26"/>
          <w:szCs w:val="26"/>
        </w:rPr>
        <w:t xml:space="preserve"> </w:t>
      </w:r>
      <w:r w:rsidR="00CD253A">
        <w:rPr>
          <w:iCs/>
          <w:sz w:val="26"/>
          <w:szCs w:val="26"/>
          <w:lang w:val="en-US"/>
        </w:rPr>
        <w:t>Flux</w:t>
      </w:r>
      <w:r w:rsidR="00CD253A">
        <w:rPr>
          <w:iCs/>
          <w:sz w:val="26"/>
          <w:szCs w:val="26"/>
        </w:rPr>
        <w:t xml:space="preserve"> приложения на стеке «</w:t>
      </w:r>
      <w:r w:rsidR="00CD253A">
        <w:rPr>
          <w:iCs/>
          <w:sz w:val="26"/>
          <w:szCs w:val="26"/>
          <w:lang w:val="en-US"/>
        </w:rPr>
        <w:t>React</w:t>
      </w:r>
      <w:r w:rsidR="00CD253A" w:rsidRPr="00CD253A">
        <w:rPr>
          <w:iCs/>
          <w:sz w:val="26"/>
          <w:szCs w:val="26"/>
        </w:rPr>
        <w:t>+</w:t>
      </w:r>
      <w:r w:rsidR="00CD253A">
        <w:rPr>
          <w:iCs/>
          <w:sz w:val="26"/>
          <w:szCs w:val="26"/>
          <w:lang w:val="en-US"/>
        </w:rPr>
        <w:t>Redux</w:t>
      </w:r>
      <w:r w:rsidR="00CD253A">
        <w:rPr>
          <w:iCs/>
          <w:sz w:val="26"/>
          <w:szCs w:val="26"/>
        </w:rPr>
        <w:t>»</w:t>
      </w:r>
      <w:r w:rsidR="00CD253A" w:rsidRPr="00CD253A">
        <w:rPr>
          <w:iCs/>
          <w:sz w:val="26"/>
          <w:szCs w:val="26"/>
        </w:rPr>
        <w:t>.</w:t>
      </w:r>
    </w:p>
    <w:p w14:paraId="6D421A5E" w14:textId="4C2950DF" w:rsidR="00CD253A" w:rsidRDefault="00CD253A" w:rsidP="003740C1">
      <w:pPr>
        <w:spacing w:line="240" w:lineRule="auto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Серверная часть приложения состоит их двух основных компонентов: Базы данных и приложения </w:t>
      </w:r>
      <w:proofErr w:type="spellStart"/>
      <w:r>
        <w:rPr>
          <w:iCs/>
          <w:sz w:val="26"/>
          <w:szCs w:val="26"/>
          <w:lang w:val="en-US"/>
        </w:rPr>
        <w:t>MapsurveyServer</w:t>
      </w:r>
      <w:proofErr w:type="spellEnd"/>
      <w:r w:rsidRPr="00CD253A">
        <w:rPr>
          <w:iCs/>
          <w:sz w:val="26"/>
          <w:szCs w:val="26"/>
        </w:rPr>
        <w:t>.</w:t>
      </w:r>
    </w:p>
    <w:p w14:paraId="68105E11" w14:textId="53E2ED5A" w:rsidR="00CD253A" w:rsidRDefault="00CD253A" w:rsidP="003740C1">
      <w:pPr>
        <w:spacing w:line="240" w:lineRule="auto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В качестве СУБД для базы данных приложения была выбрана </w:t>
      </w:r>
      <w:r>
        <w:rPr>
          <w:iCs/>
          <w:sz w:val="26"/>
          <w:szCs w:val="26"/>
          <w:lang w:val="en-US"/>
        </w:rPr>
        <w:t>PostgreSQL</w:t>
      </w:r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 xml:space="preserve">с расширением </w:t>
      </w:r>
      <w:proofErr w:type="spellStart"/>
      <w:r>
        <w:rPr>
          <w:iCs/>
          <w:sz w:val="26"/>
          <w:szCs w:val="26"/>
          <w:lang w:val="en-US"/>
        </w:rPr>
        <w:t>PostGIS</w:t>
      </w:r>
      <w:proofErr w:type="spellEnd"/>
      <w:r>
        <w:rPr>
          <w:iCs/>
          <w:sz w:val="26"/>
          <w:szCs w:val="26"/>
        </w:rPr>
        <w:t xml:space="preserve">, которое позволяет работать с </w:t>
      </w:r>
      <w:proofErr w:type="spellStart"/>
      <w:r>
        <w:rPr>
          <w:iCs/>
          <w:sz w:val="26"/>
          <w:szCs w:val="26"/>
        </w:rPr>
        <w:t>гео</w:t>
      </w:r>
      <w:proofErr w:type="spellEnd"/>
      <w:r>
        <w:rPr>
          <w:iCs/>
          <w:sz w:val="26"/>
          <w:szCs w:val="26"/>
        </w:rPr>
        <w:t xml:space="preserve">-пространственными данными. </w:t>
      </w:r>
    </w:p>
    <w:p w14:paraId="1996E347" w14:textId="3A1D4F20" w:rsidR="00245EE2" w:rsidRDefault="00CD253A" w:rsidP="006152A0">
      <w:pPr>
        <w:spacing w:line="240" w:lineRule="auto"/>
        <w:rPr>
          <w:iCs/>
          <w:sz w:val="26"/>
          <w:szCs w:val="26"/>
        </w:rPr>
      </w:pPr>
      <w:proofErr w:type="spellStart"/>
      <w:r>
        <w:rPr>
          <w:iCs/>
          <w:sz w:val="26"/>
          <w:szCs w:val="26"/>
          <w:lang w:val="en-US"/>
        </w:rPr>
        <w:t>MapsurveyServer</w:t>
      </w:r>
      <w:proofErr w:type="spellEnd"/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 xml:space="preserve">реализован на платформе </w:t>
      </w:r>
      <w:r>
        <w:rPr>
          <w:iCs/>
          <w:sz w:val="26"/>
          <w:szCs w:val="26"/>
          <w:lang w:val="en-US"/>
        </w:rPr>
        <w:t>Django</w:t>
      </w:r>
      <w:r>
        <w:rPr>
          <w:iCs/>
          <w:sz w:val="26"/>
          <w:szCs w:val="26"/>
        </w:rPr>
        <w:t>, которая предоставляет: базовый функционал работы с базой данных</w:t>
      </w:r>
      <w:r w:rsidRPr="00CD253A">
        <w:rPr>
          <w:iCs/>
          <w:sz w:val="26"/>
          <w:szCs w:val="26"/>
        </w:rPr>
        <w:t>;</w:t>
      </w:r>
      <w:r>
        <w:rPr>
          <w:iCs/>
          <w:sz w:val="26"/>
          <w:szCs w:val="26"/>
        </w:rPr>
        <w:t xml:space="preserve"> верификацию полученных</w:t>
      </w:r>
      <w:r w:rsidRPr="00CD253A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от клиентских приложений данных</w:t>
      </w:r>
      <w:r w:rsidRPr="00CD253A">
        <w:rPr>
          <w:iCs/>
          <w:sz w:val="26"/>
          <w:szCs w:val="26"/>
        </w:rPr>
        <w:t>;</w:t>
      </w:r>
      <w:r>
        <w:rPr>
          <w:iCs/>
          <w:sz w:val="26"/>
          <w:szCs w:val="26"/>
        </w:rPr>
        <w:t xml:space="preserve"> базовую административную панель</w:t>
      </w:r>
      <w:r w:rsidRPr="00CD253A">
        <w:rPr>
          <w:iCs/>
          <w:sz w:val="26"/>
          <w:szCs w:val="26"/>
        </w:rPr>
        <w:t xml:space="preserve">; </w:t>
      </w:r>
      <w:r>
        <w:rPr>
          <w:iCs/>
          <w:sz w:val="26"/>
          <w:szCs w:val="26"/>
        </w:rPr>
        <w:t xml:space="preserve">функционал </w:t>
      </w:r>
      <w:r w:rsidR="00245EE2">
        <w:rPr>
          <w:iCs/>
          <w:sz w:val="26"/>
          <w:szCs w:val="26"/>
        </w:rPr>
        <w:t>авторизации и аутентификации пользователей.</w:t>
      </w:r>
      <w:r w:rsidR="006152A0">
        <w:rPr>
          <w:iCs/>
          <w:sz w:val="26"/>
          <w:szCs w:val="26"/>
        </w:rPr>
        <w:t xml:space="preserve"> </w:t>
      </w:r>
      <w:r w:rsidR="00245EE2">
        <w:rPr>
          <w:iCs/>
          <w:sz w:val="26"/>
          <w:szCs w:val="26"/>
        </w:rPr>
        <w:t xml:space="preserve">Доступ к функциям </w:t>
      </w:r>
      <w:proofErr w:type="spellStart"/>
      <w:r w:rsidR="00245EE2">
        <w:rPr>
          <w:iCs/>
          <w:sz w:val="26"/>
          <w:szCs w:val="26"/>
          <w:lang w:val="en-US"/>
        </w:rPr>
        <w:t>MapsurveyServer</w:t>
      </w:r>
      <w:proofErr w:type="spellEnd"/>
      <w:r w:rsidR="00245EE2" w:rsidRPr="00245EE2">
        <w:rPr>
          <w:iCs/>
          <w:sz w:val="26"/>
          <w:szCs w:val="26"/>
        </w:rPr>
        <w:t xml:space="preserve"> </w:t>
      </w:r>
      <w:r w:rsidR="00245EE2">
        <w:rPr>
          <w:iCs/>
          <w:sz w:val="26"/>
          <w:szCs w:val="26"/>
        </w:rPr>
        <w:t xml:space="preserve">предоставляется через </w:t>
      </w:r>
      <w:r w:rsidR="00245EE2">
        <w:rPr>
          <w:iCs/>
          <w:sz w:val="26"/>
          <w:szCs w:val="26"/>
          <w:lang w:val="en-US"/>
        </w:rPr>
        <w:t>REST</w:t>
      </w:r>
      <w:r w:rsidR="00245EE2" w:rsidRPr="00245EE2">
        <w:rPr>
          <w:iCs/>
          <w:sz w:val="26"/>
          <w:szCs w:val="26"/>
        </w:rPr>
        <w:t xml:space="preserve"> </w:t>
      </w:r>
      <w:r w:rsidR="00245EE2">
        <w:rPr>
          <w:iCs/>
          <w:sz w:val="26"/>
          <w:szCs w:val="26"/>
          <w:lang w:val="en-US"/>
        </w:rPr>
        <w:t>API</w:t>
      </w:r>
      <w:r w:rsidR="00245EE2">
        <w:rPr>
          <w:iCs/>
          <w:sz w:val="26"/>
          <w:szCs w:val="26"/>
        </w:rPr>
        <w:t>.</w:t>
      </w:r>
    </w:p>
    <w:p w14:paraId="6CE04F47" w14:textId="1693B2C0" w:rsidR="006152A0" w:rsidRPr="006152A0" w:rsidRDefault="006152A0" w:rsidP="003740C1">
      <w:pPr>
        <w:spacing w:line="240" w:lineRule="auto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В качестве посадочной страницы, которую будут индексировать поисковые системы, и которая должна отображаться в поисковой выдаче используется приложение </w:t>
      </w:r>
      <w:proofErr w:type="spellStart"/>
      <w:r>
        <w:rPr>
          <w:iCs/>
          <w:sz w:val="26"/>
          <w:szCs w:val="26"/>
          <w:lang w:val="en-US"/>
        </w:rPr>
        <w:t>MapsurveyLanding</w:t>
      </w:r>
      <w:proofErr w:type="spellEnd"/>
      <w:r>
        <w:rPr>
          <w:iCs/>
          <w:sz w:val="26"/>
          <w:szCs w:val="26"/>
        </w:rPr>
        <w:t xml:space="preserve">, реализованное на конструкторе </w:t>
      </w:r>
      <w:r>
        <w:rPr>
          <w:iCs/>
          <w:sz w:val="26"/>
          <w:szCs w:val="26"/>
          <w:lang w:val="en-US"/>
        </w:rPr>
        <w:t>Tilda</w:t>
      </w:r>
      <w:r w:rsidRPr="006152A0">
        <w:rPr>
          <w:iCs/>
          <w:sz w:val="26"/>
          <w:szCs w:val="26"/>
        </w:rPr>
        <w:t>.</w:t>
      </w:r>
    </w:p>
    <w:p w14:paraId="32D16B80" w14:textId="55031312" w:rsidR="00C84EF2" w:rsidRPr="00C84EF2" w:rsidRDefault="00245EE2" w:rsidP="00C84EF2">
      <w:pPr>
        <w:pStyle w:val="2"/>
      </w:pPr>
      <w:bookmarkStart w:id="50" w:name="_Toc28256766"/>
      <w:proofErr w:type="spellStart"/>
      <w:r w:rsidRPr="006152A0">
        <w:t>MapsurveyEdito</w:t>
      </w:r>
      <w:r w:rsidR="006152A0" w:rsidRPr="006152A0">
        <w:t>r</w:t>
      </w:r>
      <w:bookmarkEnd w:id="50"/>
      <w:proofErr w:type="spellEnd"/>
    </w:p>
    <w:p w14:paraId="0839796A" w14:textId="595E4102" w:rsidR="006152A0" w:rsidRPr="00CB50C7" w:rsidRDefault="006152A0" w:rsidP="006152A0">
      <w:proofErr w:type="spellStart"/>
      <w:r>
        <w:rPr>
          <w:lang w:val="en-US"/>
        </w:rPr>
        <w:t>MapsurveyEditor</w:t>
      </w:r>
      <w:proofErr w:type="spellEnd"/>
      <w:r w:rsidRPr="006152A0">
        <w:t xml:space="preserve"> </w:t>
      </w:r>
      <w:r>
        <w:t>доступен только для зарегистрированных и авторизованных пользователей</w:t>
      </w:r>
      <w:bookmarkStart w:id="51" w:name="AAAAAAAACQ"/>
      <w:bookmarkStart w:id="52" w:name="_Toc314238697"/>
      <w:bookmarkStart w:id="53" w:name="_Toc314238758"/>
      <w:bookmarkStart w:id="54" w:name="_Toc314238912"/>
      <w:bookmarkStart w:id="55" w:name="_Toc314238942"/>
      <w:bookmarkStart w:id="56" w:name="_Toc314238972"/>
      <w:bookmarkStart w:id="57" w:name="_Toc314239114"/>
      <w:bookmarkStart w:id="58" w:name="_Toc314239142"/>
      <w:bookmarkStart w:id="59" w:name="_Toc314238698"/>
      <w:bookmarkStart w:id="60" w:name="_Toc314238759"/>
      <w:bookmarkStart w:id="61" w:name="_Toc314238913"/>
      <w:bookmarkStart w:id="62" w:name="_Toc314238943"/>
      <w:bookmarkStart w:id="63" w:name="_Toc314238973"/>
      <w:bookmarkStart w:id="64" w:name="_Toc314239115"/>
      <w:bookmarkStart w:id="65" w:name="_Toc314239143"/>
      <w:bookmarkStart w:id="66" w:name="_Toc296559201"/>
      <w:bookmarkEnd w:id="48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 w:rsidR="00C84EF2" w:rsidRPr="00C84EF2">
        <w:t xml:space="preserve"> </w:t>
      </w:r>
      <w:r w:rsidR="00C84EF2">
        <w:t xml:space="preserve">по </w:t>
      </w:r>
      <w:r w:rsidR="00C84EF2">
        <w:rPr>
          <w:lang w:val="en-US"/>
        </w:rPr>
        <w:t>URL</w:t>
      </w:r>
      <w:r w:rsidR="00C84EF2" w:rsidRPr="00C84EF2">
        <w:t xml:space="preserve"> </w:t>
      </w:r>
      <w:r w:rsidR="00C84EF2">
        <w:t xml:space="preserve">адресу </w:t>
      </w:r>
      <w:hyperlink r:id="rId12" w:history="1">
        <w:r w:rsidR="00C84EF2" w:rsidRPr="00155C7C">
          <w:rPr>
            <w:rStyle w:val="ae"/>
            <w:lang w:val="en-US"/>
          </w:rPr>
          <w:t>https</w:t>
        </w:r>
        <w:r w:rsidR="00C84EF2" w:rsidRPr="00155C7C">
          <w:rPr>
            <w:rStyle w:val="ae"/>
          </w:rPr>
          <w:t>://</w:t>
        </w:r>
        <w:proofErr w:type="spellStart"/>
        <w:r w:rsidR="00C84EF2" w:rsidRPr="00155C7C">
          <w:rPr>
            <w:rStyle w:val="ae"/>
            <w:lang w:val="en-US"/>
          </w:rPr>
          <w:t>mapsurvey</w:t>
        </w:r>
        <w:proofErr w:type="spellEnd"/>
        <w:r w:rsidR="00C84EF2" w:rsidRPr="00155C7C">
          <w:rPr>
            <w:rStyle w:val="ae"/>
          </w:rPr>
          <w:t>.</w:t>
        </w:r>
        <w:r w:rsidR="00C84EF2" w:rsidRPr="00155C7C">
          <w:rPr>
            <w:rStyle w:val="ae"/>
            <w:lang w:val="en-US"/>
          </w:rPr>
          <w:t>com</w:t>
        </w:r>
        <w:r w:rsidR="00C84EF2" w:rsidRPr="00155C7C">
          <w:rPr>
            <w:rStyle w:val="ae"/>
          </w:rPr>
          <w:t>/</w:t>
        </w:r>
        <w:r w:rsidR="00C84EF2" w:rsidRPr="00155C7C">
          <w:rPr>
            <w:rStyle w:val="ae"/>
            <w:lang w:val="en-US"/>
          </w:rPr>
          <w:t>editor</w:t>
        </w:r>
      </w:hyperlink>
      <w:r w:rsidR="00C84EF2" w:rsidRPr="00C84EF2">
        <w:t xml:space="preserve">. </w:t>
      </w:r>
    </w:p>
    <w:p w14:paraId="0FF0BE06" w14:textId="73B5A864" w:rsidR="00C84EF2" w:rsidRDefault="00C84EF2" w:rsidP="006152A0">
      <w:r>
        <w:t>Для авторизации в системе пользователь должен</w:t>
      </w:r>
      <w:r w:rsidRPr="00C84EF2">
        <w:t xml:space="preserve"> </w:t>
      </w:r>
      <w:r>
        <w:t xml:space="preserve">пройти аутентификацию путём ввода </w:t>
      </w:r>
      <w:r w:rsidR="00902BC5">
        <w:t>почтового адреса</w:t>
      </w:r>
      <w:r>
        <w:t xml:space="preserve"> и пароля</w:t>
      </w:r>
      <w:r w:rsidR="00902BC5">
        <w:t>, которые были указаны при регистрации</w:t>
      </w:r>
      <w:r>
        <w:t>.</w:t>
      </w:r>
    </w:p>
    <w:p w14:paraId="303BAE50" w14:textId="303FF405" w:rsidR="00C84EF2" w:rsidRDefault="00902BC5" w:rsidP="00C84EF2">
      <w:pPr>
        <w:pStyle w:val="a8"/>
      </w:pPr>
      <w:r w:rsidRPr="00902BC5">
        <w:rPr>
          <w:noProof/>
        </w:rPr>
        <w:drawing>
          <wp:inline distT="0" distB="0" distL="0" distR="0" wp14:anchorId="20813AE3" wp14:editId="1B21C4A6">
            <wp:extent cx="3219450" cy="294506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6382" cy="296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EABA" w14:textId="24B075F8" w:rsidR="00C84EF2" w:rsidRDefault="00C84EF2" w:rsidP="00C84EF2">
      <w:r>
        <w:t xml:space="preserve">Рисунок 2 – Окно </w:t>
      </w:r>
      <w:r w:rsidR="00902BC5">
        <w:t>ввода данных для аутентификации в системе.</w:t>
      </w:r>
    </w:p>
    <w:p w14:paraId="20AA7427" w14:textId="7745B69D" w:rsidR="00902BC5" w:rsidRDefault="00846475" w:rsidP="00C84EF2">
      <w:r>
        <w:lastRenderedPageBreak/>
        <w:t>В случае успешной аутентификации и наличии прав на просмотр списка опросов пользователь попадает на страницу со списком опросов. На данной странице пользователь может перейти к созданию нового опроса, редактированию существующего, выгрузить данные из опроса, или удалить опрос.</w:t>
      </w:r>
    </w:p>
    <w:p w14:paraId="487B9D38" w14:textId="6600649A" w:rsidR="00846475" w:rsidRDefault="00846475" w:rsidP="00846475">
      <w:pPr>
        <w:pStyle w:val="a8"/>
      </w:pPr>
      <w:r w:rsidRPr="00846475">
        <w:rPr>
          <w:noProof/>
        </w:rPr>
        <w:drawing>
          <wp:inline distT="0" distB="0" distL="0" distR="0" wp14:anchorId="49F4C446" wp14:editId="4792D64A">
            <wp:extent cx="5940425" cy="1176020"/>
            <wp:effectExtent l="0" t="0" r="3175" b="508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636E" w14:textId="34F9ABF3" w:rsidR="00846475" w:rsidRPr="00846475" w:rsidRDefault="00846475" w:rsidP="00846475">
      <w:r>
        <w:t xml:space="preserve">Рисунок 3 – Список опросов в </w:t>
      </w:r>
      <w:proofErr w:type="spellStart"/>
      <w:r>
        <w:rPr>
          <w:lang w:val="en-US"/>
        </w:rPr>
        <w:t>MapsurveyEditor</w:t>
      </w:r>
      <w:proofErr w:type="spellEnd"/>
      <w:r w:rsidRPr="00846475">
        <w:t>.</w:t>
      </w:r>
    </w:p>
    <w:p w14:paraId="3D2A849A" w14:textId="61BCB714" w:rsidR="00846475" w:rsidRDefault="00846475" w:rsidP="00846475">
      <w:r>
        <w:t xml:space="preserve">Создание и редактирование опроса осуществляется в административной панели </w:t>
      </w:r>
      <w:r>
        <w:rPr>
          <w:lang w:val="en-US"/>
        </w:rPr>
        <w:t>Django</w:t>
      </w:r>
      <w:r>
        <w:t>.</w:t>
      </w:r>
    </w:p>
    <w:p w14:paraId="55D608B3" w14:textId="2AF5B588" w:rsidR="00846475" w:rsidRDefault="00846475" w:rsidP="00846475">
      <w:pPr>
        <w:pStyle w:val="a8"/>
      </w:pPr>
      <w:r w:rsidRPr="00846475">
        <w:rPr>
          <w:noProof/>
        </w:rPr>
        <w:drawing>
          <wp:inline distT="0" distB="0" distL="0" distR="0" wp14:anchorId="41953561" wp14:editId="74E58F1F">
            <wp:extent cx="5940425" cy="318579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EA7D" w14:textId="5F302D0C" w:rsidR="00846475" w:rsidRPr="00846475" w:rsidRDefault="00846475" w:rsidP="00846475">
      <w:r>
        <w:t>Рисунок 4 – Форма изменения секции опроса.</w:t>
      </w:r>
    </w:p>
    <w:p w14:paraId="268C4A34" w14:textId="485304D3" w:rsidR="006152A0" w:rsidRDefault="006152A0" w:rsidP="006152A0">
      <w:pPr>
        <w:pStyle w:val="2"/>
        <w:rPr>
          <w:lang w:val="en-US"/>
        </w:rPr>
      </w:pPr>
      <w:bookmarkStart w:id="67" w:name="_Toc28256767"/>
      <w:proofErr w:type="spellStart"/>
      <w:r>
        <w:rPr>
          <w:lang w:val="en-US"/>
        </w:rPr>
        <w:t>MapsurveySurvey</w:t>
      </w:r>
      <w:bookmarkEnd w:id="67"/>
      <w:proofErr w:type="spellEnd"/>
    </w:p>
    <w:p w14:paraId="33ECF6FB" w14:textId="20EEE552" w:rsidR="005476E7" w:rsidRDefault="005476E7" w:rsidP="005476E7">
      <w:proofErr w:type="spellStart"/>
      <w:r>
        <w:rPr>
          <w:lang w:val="en-US"/>
        </w:rPr>
        <w:t>MapsurveySurvey</w:t>
      </w:r>
      <w:proofErr w:type="spellEnd"/>
      <w:r w:rsidRPr="005476E7">
        <w:t xml:space="preserve"> – </w:t>
      </w:r>
      <w:r>
        <w:t xml:space="preserve">это одностраничное приложение, которое позволяет пользователям пройти опрос созданный в </w:t>
      </w:r>
      <w:proofErr w:type="spellStart"/>
      <w:r>
        <w:rPr>
          <w:lang w:val="en-US"/>
        </w:rPr>
        <w:t>MapsurveyEditor</w:t>
      </w:r>
      <w:proofErr w:type="spellEnd"/>
      <w:r w:rsidRPr="005476E7">
        <w:t xml:space="preserve">. </w:t>
      </w:r>
      <w:r w:rsidR="00BB0D91">
        <w:t xml:space="preserve">Пользовательский интерфейс компонента представлен на рисунке </w:t>
      </w:r>
      <w:r w:rsidR="00BB0D91" w:rsidRPr="00BB0D91">
        <w:t xml:space="preserve">5. </w:t>
      </w:r>
    </w:p>
    <w:p w14:paraId="7891ECBE" w14:textId="6B588154" w:rsidR="00BB0D91" w:rsidRPr="00BB0D91" w:rsidRDefault="00BB0D91" w:rsidP="005476E7"/>
    <w:p w14:paraId="3FEF7E0F" w14:textId="2D7F458C" w:rsidR="00BB0D91" w:rsidRDefault="00BB0D91" w:rsidP="00BB0D91">
      <w:pPr>
        <w:pStyle w:val="a8"/>
      </w:pPr>
      <w:r w:rsidRPr="00BB0D91">
        <w:rPr>
          <w:noProof/>
        </w:rPr>
        <w:lastRenderedPageBreak/>
        <w:drawing>
          <wp:inline distT="0" distB="0" distL="0" distR="0" wp14:anchorId="069BCD5A" wp14:editId="2CB46FFD">
            <wp:extent cx="5940425" cy="3027680"/>
            <wp:effectExtent l="0" t="0" r="3175" b="127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73D1" w14:textId="07E04366" w:rsidR="00BB0D91" w:rsidRPr="00CB50C7" w:rsidRDefault="00BB0D91" w:rsidP="00BB0D91">
      <w:r>
        <w:t>Рисунок</w:t>
      </w:r>
      <w:r w:rsidRPr="00CB50C7">
        <w:t xml:space="preserve"> 5</w:t>
      </w:r>
      <w:r>
        <w:t xml:space="preserve"> – Интерфейс </w:t>
      </w:r>
      <w:proofErr w:type="spellStart"/>
      <w:r>
        <w:rPr>
          <w:lang w:val="en-US"/>
        </w:rPr>
        <w:t>MapsurveySurvey</w:t>
      </w:r>
      <w:proofErr w:type="spellEnd"/>
    </w:p>
    <w:p w14:paraId="58A4AE45" w14:textId="24F23307" w:rsidR="00BB0D91" w:rsidRDefault="00BB0D91" w:rsidP="00BB0D91">
      <w:r>
        <w:t>Интерфейс приложения состоит из следующих основных компонентов:</w:t>
      </w:r>
    </w:p>
    <w:p w14:paraId="7A9C58D9" w14:textId="34B6773D" w:rsidR="00BB0D91" w:rsidRPr="00BB0D91" w:rsidRDefault="00BB0D91" w:rsidP="00BB0D91">
      <w:r>
        <w:t xml:space="preserve">- </w:t>
      </w:r>
      <w:r>
        <w:rPr>
          <w:lang w:val="en-US"/>
        </w:rPr>
        <w:t>Map</w:t>
      </w:r>
      <w:r>
        <w:t xml:space="preserve"> – отображает картографическую подложку и основные элементы управления картой</w:t>
      </w:r>
      <w:r w:rsidRPr="00BB0D91">
        <w:t>;</w:t>
      </w:r>
    </w:p>
    <w:p w14:paraId="437E3F60" w14:textId="288E4E24" w:rsidR="00BB0D91" w:rsidRPr="00343936" w:rsidRDefault="00BB0D91" w:rsidP="00BB0D91">
      <w:r>
        <w:t xml:space="preserve">- </w:t>
      </w:r>
      <w:r>
        <w:rPr>
          <w:lang w:val="en-US"/>
        </w:rPr>
        <w:t>Drawer</w:t>
      </w:r>
      <w:r w:rsidRPr="00BB0D91">
        <w:t xml:space="preserve"> – </w:t>
      </w:r>
      <w:r>
        <w:t>компонент реализующий функционал рисования на карте. Для рисования доступны точка, линия и полигон</w:t>
      </w:r>
      <w:r w:rsidR="00343936" w:rsidRPr="00343936">
        <w:t>;</w:t>
      </w:r>
    </w:p>
    <w:p w14:paraId="01D93CE9" w14:textId="4DE7EF5A" w:rsidR="00343936" w:rsidRDefault="00343936" w:rsidP="00343936">
      <w:pPr>
        <w:pStyle w:val="a8"/>
      </w:pPr>
      <w:r w:rsidRPr="00343936">
        <w:rPr>
          <w:noProof/>
        </w:rPr>
        <w:drawing>
          <wp:inline distT="0" distB="0" distL="0" distR="0" wp14:anchorId="48A8D8FB" wp14:editId="21D22964">
            <wp:extent cx="5940425" cy="3001010"/>
            <wp:effectExtent l="0" t="0" r="3175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B0BD" w14:textId="27FC4FD2" w:rsidR="00343936" w:rsidRPr="00343936" w:rsidRDefault="00343936" w:rsidP="00343936">
      <w:r>
        <w:t>Рисунок 6 – Пример пространственных вопросов и результатов рисования.</w:t>
      </w:r>
    </w:p>
    <w:p w14:paraId="30BB935D" w14:textId="2ED572DF" w:rsidR="00BB0D91" w:rsidRPr="00BB0D91" w:rsidRDefault="00BB0D91" w:rsidP="00BB0D91">
      <w:r>
        <w:t xml:space="preserve">- </w:t>
      </w:r>
      <w:proofErr w:type="spellStart"/>
      <w:r>
        <w:rPr>
          <w:lang w:val="en-US"/>
        </w:rPr>
        <w:t>InfoSection</w:t>
      </w:r>
      <w:proofErr w:type="spellEnd"/>
      <w:r w:rsidRPr="00BB0D91">
        <w:t xml:space="preserve"> – </w:t>
      </w:r>
      <w:proofErr w:type="gramStart"/>
      <w:r>
        <w:t>компонент</w:t>
      </w:r>
      <w:proofErr w:type="gramEnd"/>
      <w:r>
        <w:t xml:space="preserve"> отображающий вопросы текущей секции, а так-же кнопки назад и далее</w:t>
      </w:r>
      <w:r w:rsidRPr="00BB0D91">
        <w:t>;</w:t>
      </w:r>
    </w:p>
    <w:p w14:paraId="25DC087B" w14:textId="76587452" w:rsidR="00BB0D91" w:rsidRDefault="00BB0D91" w:rsidP="00BB0D91">
      <w:r>
        <w:t>-</w:t>
      </w:r>
      <w:proofErr w:type="spellStart"/>
      <w:r>
        <w:rPr>
          <w:lang w:val="en-US"/>
        </w:rPr>
        <w:t>PopUp</w:t>
      </w:r>
      <w:proofErr w:type="spellEnd"/>
      <w:r w:rsidR="00343936" w:rsidRPr="00343936">
        <w:t xml:space="preserve"> </w:t>
      </w:r>
      <w:r w:rsidRPr="00BB0D91">
        <w:t>–</w:t>
      </w:r>
      <w:r w:rsidR="00343936" w:rsidRPr="00343936">
        <w:t xml:space="preserve"> </w:t>
      </w:r>
      <w:proofErr w:type="gramStart"/>
      <w:r>
        <w:t>компонент</w:t>
      </w:r>
      <w:proofErr w:type="gramEnd"/>
      <w:r>
        <w:t xml:space="preserve"> отображающий дополнительные вопросы для пространственных ответов.</w:t>
      </w:r>
    </w:p>
    <w:p w14:paraId="3A73654D" w14:textId="0D4C13DB" w:rsidR="00343936" w:rsidRDefault="00343936" w:rsidP="00343936">
      <w:pPr>
        <w:pStyle w:val="a8"/>
      </w:pPr>
      <w:r w:rsidRPr="00343936">
        <w:rPr>
          <w:noProof/>
        </w:rPr>
        <w:lastRenderedPageBreak/>
        <w:drawing>
          <wp:inline distT="0" distB="0" distL="0" distR="0" wp14:anchorId="57E89F6C" wp14:editId="39B91AF6">
            <wp:extent cx="3638550" cy="3463057"/>
            <wp:effectExtent l="0" t="0" r="0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2214" cy="347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CC9" w14:textId="5E14AA10" w:rsidR="00343936" w:rsidRPr="00343936" w:rsidRDefault="00343936" w:rsidP="00343936">
      <w:r>
        <w:t xml:space="preserve">Рисунок 7 – пример отображения </w:t>
      </w:r>
      <w:proofErr w:type="spellStart"/>
      <w:r>
        <w:rPr>
          <w:lang w:val="en-US"/>
        </w:rPr>
        <w:t>PopUp</w:t>
      </w:r>
      <w:proofErr w:type="spellEnd"/>
      <w:r w:rsidRPr="00343936">
        <w:t xml:space="preserve"> </w:t>
      </w:r>
      <w:r>
        <w:t>компонента.</w:t>
      </w:r>
    </w:p>
    <w:p w14:paraId="155DC23A" w14:textId="7A90FEEC" w:rsidR="006152A0" w:rsidRDefault="00846475" w:rsidP="00846475">
      <w:pPr>
        <w:pStyle w:val="2"/>
      </w:pPr>
      <w:bookmarkStart w:id="68" w:name="_Toc28256768"/>
      <w:r>
        <w:t>База данных</w:t>
      </w:r>
      <w:bookmarkEnd w:id="68"/>
    </w:p>
    <w:p w14:paraId="42D1066A" w14:textId="546AEE88" w:rsidR="00B3374C" w:rsidRDefault="00B3374C" w:rsidP="00B3374C">
      <w:r>
        <w:t xml:space="preserve">На рисунке </w:t>
      </w:r>
      <w:r>
        <w:rPr>
          <w:lang w:val="en-US"/>
        </w:rPr>
        <w:t>N</w:t>
      </w:r>
      <w:r w:rsidRPr="00B3374C">
        <w:t xml:space="preserve"> </w:t>
      </w:r>
      <w:r>
        <w:t>представлена структура базы данных. Основными компонентами БД являются:</w:t>
      </w:r>
    </w:p>
    <w:p w14:paraId="254DC1F5" w14:textId="4AA02CB0" w:rsidR="005476E7" w:rsidRPr="005476E7" w:rsidRDefault="005476E7" w:rsidP="00B3374C">
      <w:pPr>
        <w:rPr>
          <w:lang w:val="en-US"/>
        </w:rPr>
      </w:pPr>
      <w:r>
        <w:t xml:space="preserve">Таблица </w:t>
      </w:r>
      <w:proofErr w:type="spellStart"/>
      <w:r>
        <w:rPr>
          <w:lang w:val="en-US"/>
        </w:rPr>
        <w:t>SurveySession</w:t>
      </w:r>
      <w:proofErr w:type="spellEnd"/>
      <w:r w:rsidRPr="005476E7">
        <w:t xml:space="preserve"> </w:t>
      </w:r>
      <w:r>
        <w:t>–</w:t>
      </w:r>
      <w:r w:rsidRPr="005476E7">
        <w:t xml:space="preserve"> </w:t>
      </w:r>
      <w:r>
        <w:t>описывает уникальную пользовательскую сессию. Содержит идентификатор, время начала сессии и время окончания сессии</w:t>
      </w:r>
      <w:r>
        <w:rPr>
          <w:lang w:val="en-US"/>
        </w:rPr>
        <w:t>;</w:t>
      </w:r>
    </w:p>
    <w:p w14:paraId="30DAB7A4" w14:textId="77777777" w:rsidR="005476E7" w:rsidRDefault="005476E7" w:rsidP="00B3374C"/>
    <w:p w14:paraId="63A9C330" w14:textId="2EF84BAA" w:rsidR="005476E7" w:rsidRPr="005476E7" w:rsidRDefault="005476E7" w:rsidP="00B3374C">
      <w:r>
        <w:t xml:space="preserve">таблица </w:t>
      </w:r>
      <w:proofErr w:type="gramStart"/>
      <w:r>
        <w:rPr>
          <w:lang w:val="en-US"/>
        </w:rPr>
        <w:t>Organization</w:t>
      </w:r>
      <w:r>
        <w:t xml:space="preserve"> </w:t>
      </w:r>
      <w:r w:rsidRPr="005476E7">
        <w:t xml:space="preserve"> -</w:t>
      </w:r>
      <w:proofErr w:type="gramEnd"/>
      <w:r w:rsidRPr="005476E7">
        <w:t xml:space="preserve"> </w:t>
      </w:r>
      <w:r>
        <w:t>описывает организации, которым принадлежат опросы</w:t>
      </w:r>
      <w:r w:rsidRPr="005476E7">
        <w:t>;</w:t>
      </w:r>
    </w:p>
    <w:p w14:paraId="5340E96A" w14:textId="51C3E80B" w:rsidR="00B3374C" w:rsidRDefault="00B3374C" w:rsidP="00B3374C">
      <w:r>
        <w:t xml:space="preserve">таблица </w:t>
      </w:r>
      <w:proofErr w:type="spellStart"/>
      <w:r>
        <w:rPr>
          <w:lang w:val="en-US"/>
        </w:rPr>
        <w:t>SurveyHeader</w:t>
      </w:r>
      <w:proofErr w:type="spellEnd"/>
      <w:r w:rsidRPr="00B3374C">
        <w:t xml:space="preserve"> – </w:t>
      </w:r>
      <w:r>
        <w:t xml:space="preserve">описывает опрос в целом. Содержит идентификатор опроса, информацию об организации и </w:t>
      </w:r>
      <w:proofErr w:type="gramStart"/>
      <w:r>
        <w:t>ссылку</w:t>
      </w:r>
      <w:proofErr w:type="gramEnd"/>
      <w:r>
        <w:t xml:space="preserve"> на которую пользователь перейдет после завершения опроса</w:t>
      </w:r>
      <w:r w:rsidRPr="00B3374C">
        <w:t>;</w:t>
      </w:r>
    </w:p>
    <w:p w14:paraId="22FBCADD" w14:textId="27758718" w:rsidR="00B3374C" w:rsidRPr="005476E7" w:rsidRDefault="00B3374C" w:rsidP="00B3374C">
      <w:r>
        <w:t xml:space="preserve">таблица </w:t>
      </w:r>
      <w:proofErr w:type="spellStart"/>
      <w:r>
        <w:rPr>
          <w:lang w:val="en-US"/>
        </w:rPr>
        <w:t>SurveySection</w:t>
      </w:r>
      <w:proofErr w:type="spellEnd"/>
      <w:r>
        <w:t xml:space="preserve"> </w:t>
      </w:r>
      <w:r w:rsidRPr="00B3374C">
        <w:t xml:space="preserve">– </w:t>
      </w:r>
      <w:r>
        <w:t xml:space="preserve">описывает отдельные секции опросов. </w:t>
      </w:r>
      <w:proofErr w:type="gramStart"/>
      <w:r>
        <w:t>Каждая секция это</w:t>
      </w:r>
      <w:proofErr w:type="gramEnd"/>
      <w:r>
        <w:t xml:space="preserve"> набор вопросов на определенную тематику. Пользователь перемещается между секциями нажимая «назад» и «далее»</w:t>
      </w:r>
      <w:r w:rsidR="005476E7" w:rsidRPr="005476E7">
        <w:t>;</w:t>
      </w:r>
    </w:p>
    <w:p w14:paraId="31B9F3C2" w14:textId="58E9432F" w:rsidR="00B3374C" w:rsidRPr="005476E7" w:rsidRDefault="005476E7" w:rsidP="00B3374C">
      <w:r>
        <w:t>т</w:t>
      </w:r>
      <w:r w:rsidR="00B3374C">
        <w:t xml:space="preserve">аблица </w:t>
      </w:r>
      <w:r w:rsidR="00B3374C">
        <w:rPr>
          <w:lang w:val="en-US"/>
        </w:rPr>
        <w:t>Question</w:t>
      </w:r>
      <w:r w:rsidR="00B3374C" w:rsidRPr="00B3374C">
        <w:t xml:space="preserve"> – </w:t>
      </w:r>
      <w:r w:rsidR="00B3374C">
        <w:t>каждая запись описывает уникальный вопрос. В данной таблице содержится информация о том в какой секции находится опрос</w:t>
      </w:r>
      <w:r w:rsidRPr="005476E7">
        <w:t xml:space="preserve">, </w:t>
      </w:r>
      <w:r>
        <w:t xml:space="preserve">название и описание вопроса, цвет кнопки и иконки, тип вопроса, множество ответов. Поле </w:t>
      </w:r>
      <w:r>
        <w:rPr>
          <w:lang w:val="en-US"/>
        </w:rPr>
        <w:t>parent</w:t>
      </w:r>
      <w:r w:rsidRPr="005476E7">
        <w:t>_</w:t>
      </w:r>
      <w:r>
        <w:rPr>
          <w:lang w:val="en-US"/>
        </w:rPr>
        <w:t>question</w:t>
      </w:r>
      <w:r w:rsidRPr="005476E7">
        <w:t>_</w:t>
      </w:r>
      <w:r>
        <w:rPr>
          <w:lang w:val="en-US"/>
        </w:rPr>
        <w:t>id</w:t>
      </w:r>
      <w:r w:rsidRPr="005476E7">
        <w:t xml:space="preserve"> </w:t>
      </w:r>
      <w:r>
        <w:t>ссылается на родительский пространственный вопрос</w:t>
      </w:r>
      <w:r w:rsidRPr="005476E7">
        <w:t>;</w:t>
      </w:r>
    </w:p>
    <w:p w14:paraId="609CA2A6" w14:textId="4A278727" w:rsidR="005476E7" w:rsidRPr="00CB50C7" w:rsidRDefault="005476E7" w:rsidP="00B3374C">
      <w:r>
        <w:t xml:space="preserve">таблица </w:t>
      </w:r>
      <w:proofErr w:type="spellStart"/>
      <w:r>
        <w:rPr>
          <w:lang w:val="en-US"/>
        </w:rPr>
        <w:t>OptionGroup</w:t>
      </w:r>
      <w:proofErr w:type="spellEnd"/>
      <w:r w:rsidRPr="005476E7">
        <w:t xml:space="preserve"> – </w:t>
      </w:r>
      <w:r>
        <w:t xml:space="preserve">описывает множество доступных ответов в формах с выбором. Сами элементы множества задаются в таблице </w:t>
      </w:r>
      <w:proofErr w:type="spellStart"/>
      <w:r>
        <w:rPr>
          <w:lang w:val="en-US"/>
        </w:rPr>
        <w:t>OptionChoice</w:t>
      </w:r>
      <w:proofErr w:type="spellEnd"/>
      <w:r w:rsidRPr="00CB50C7">
        <w:t>;</w:t>
      </w:r>
    </w:p>
    <w:p w14:paraId="6978C399" w14:textId="4BDC1052" w:rsidR="005476E7" w:rsidRPr="005476E7" w:rsidRDefault="005476E7" w:rsidP="00B3374C">
      <w:r w:rsidRPr="005476E7">
        <w:lastRenderedPageBreak/>
        <w:t xml:space="preserve"> </w:t>
      </w:r>
      <w:r>
        <w:t xml:space="preserve">таблица </w:t>
      </w:r>
      <w:r>
        <w:rPr>
          <w:lang w:val="en-US"/>
        </w:rPr>
        <w:t>Answer</w:t>
      </w:r>
      <w:r w:rsidRPr="005476E7">
        <w:t xml:space="preserve"> – </w:t>
      </w:r>
      <w:r>
        <w:t>содержит информацию об ответах на вопросы. В зависимости от типа данных вопроса, ответ записывается в различные поля.</w:t>
      </w:r>
    </w:p>
    <w:p w14:paraId="4EB5522E" w14:textId="0EBF6735" w:rsidR="00846475" w:rsidRDefault="00B3374C" w:rsidP="00B3374C">
      <w:pPr>
        <w:pStyle w:val="a8"/>
      </w:pPr>
      <w:r>
        <w:rPr>
          <w:noProof/>
        </w:rPr>
        <w:drawing>
          <wp:inline distT="0" distB="0" distL="0" distR="0" wp14:anchorId="0E1FDBEC" wp14:editId="168A079E">
            <wp:extent cx="4981575" cy="4487412"/>
            <wp:effectExtent l="0" t="0" r="0" b="889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Структура БД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205" cy="4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06BD" w14:textId="37E5FD3F" w:rsidR="00B3374C" w:rsidRDefault="00B3374C" w:rsidP="00B3374C">
      <w:r w:rsidRPr="00343936">
        <w:t xml:space="preserve">Рисунок </w:t>
      </w:r>
      <w:r w:rsidR="00343936" w:rsidRPr="00343936">
        <w:t>8</w:t>
      </w:r>
      <w:r w:rsidRPr="00343936">
        <w:t xml:space="preserve"> –</w:t>
      </w:r>
      <w:r w:rsidRPr="00B3374C">
        <w:t xml:space="preserve"> </w:t>
      </w:r>
      <w:r>
        <w:t xml:space="preserve">структура базы данных ПК </w:t>
      </w:r>
      <w:proofErr w:type="spellStart"/>
      <w:r>
        <w:rPr>
          <w:lang w:val="en-US"/>
        </w:rPr>
        <w:t>Mapsurvey</w:t>
      </w:r>
      <w:proofErr w:type="spellEnd"/>
      <w:r w:rsidRPr="00B3374C">
        <w:t>.</w:t>
      </w:r>
    </w:p>
    <w:p w14:paraId="0D312C63" w14:textId="20162DD0" w:rsidR="00343936" w:rsidRDefault="00343936" w:rsidP="00B3374C">
      <w:r>
        <w:t xml:space="preserve">База данных </w:t>
      </w:r>
      <w:proofErr w:type="spellStart"/>
      <w:r>
        <w:rPr>
          <w:lang w:val="en-US"/>
        </w:rPr>
        <w:t>Mapsurvey</w:t>
      </w:r>
      <w:proofErr w:type="spellEnd"/>
      <w:r w:rsidRPr="00343936">
        <w:t xml:space="preserve"> </w:t>
      </w:r>
      <w:r>
        <w:t xml:space="preserve">реализуется на СУБД </w:t>
      </w:r>
      <w:r>
        <w:rPr>
          <w:lang w:val="en-US"/>
        </w:rPr>
        <w:t>PostgreSQL</w:t>
      </w:r>
      <w:r w:rsidRPr="00343936">
        <w:t xml:space="preserve"> </w:t>
      </w:r>
      <w:r>
        <w:t xml:space="preserve">с расширением </w:t>
      </w:r>
      <w:proofErr w:type="spellStart"/>
      <w:r>
        <w:rPr>
          <w:lang w:val="en-US"/>
        </w:rPr>
        <w:t>PostGIS</w:t>
      </w:r>
      <w:proofErr w:type="spellEnd"/>
      <w:r w:rsidRPr="00343936">
        <w:t xml:space="preserve">, </w:t>
      </w:r>
      <w:r>
        <w:t>которое упрощает работу с пространственными данными, позволяет получать их в различных форматах, приводить к разным системам координат и проводить пространственные операции.</w:t>
      </w:r>
    </w:p>
    <w:p w14:paraId="0DE836FE" w14:textId="62D12EB7" w:rsidR="00343936" w:rsidRPr="00343936" w:rsidRDefault="00343936" w:rsidP="00B3374C">
      <w:r>
        <w:t xml:space="preserve">СУБД запускается в отдельном </w:t>
      </w:r>
      <w:r>
        <w:rPr>
          <w:lang w:val="en-US"/>
        </w:rPr>
        <w:t>Docker</w:t>
      </w:r>
      <w:r w:rsidRPr="00343936">
        <w:t xml:space="preserve"> </w:t>
      </w:r>
      <w:r>
        <w:t>контейнере</w:t>
      </w:r>
      <w:r w:rsidRPr="00343936">
        <w:t>.</w:t>
      </w:r>
    </w:p>
    <w:p w14:paraId="72D56C4F" w14:textId="49B9EA06" w:rsidR="00846475" w:rsidRDefault="00846475" w:rsidP="00846475">
      <w:pPr>
        <w:pStyle w:val="2"/>
        <w:rPr>
          <w:lang w:val="en-US"/>
        </w:rPr>
      </w:pPr>
      <w:bookmarkStart w:id="69" w:name="_Toc28256769"/>
      <w:proofErr w:type="spellStart"/>
      <w:r>
        <w:rPr>
          <w:lang w:val="en-US"/>
        </w:rPr>
        <w:t>MapsurveyServer</w:t>
      </w:r>
      <w:bookmarkEnd w:id="69"/>
      <w:proofErr w:type="spellEnd"/>
    </w:p>
    <w:p w14:paraId="727F33D4" w14:textId="77777777" w:rsidR="004C59B4" w:rsidRDefault="00CB50C7" w:rsidP="00846475">
      <w:proofErr w:type="spellStart"/>
      <w:r>
        <w:rPr>
          <w:lang w:val="en-US"/>
        </w:rPr>
        <w:t>MapsurveyServer</w:t>
      </w:r>
      <w:proofErr w:type="spellEnd"/>
      <w:r w:rsidRPr="00CB50C7">
        <w:t xml:space="preserve"> </w:t>
      </w:r>
      <w:r>
        <w:t>реализует</w:t>
      </w:r>
      <w:r w:rsidR="004C59B4">
        <w:t xml:space="preserve"> следующий</w:t>
      </w:r>
      <w:r>
        <w:t xml:space="preserve"> функционал</w:t>
      </w:r>
      <w:r w:rsidR="004C59B4">
        <w:t>:</w:t>
      </w:r>
      <w:r>
        <w:t xml:space="preserve"> </w:t>
      </w:r>
    </w:p>
    <w:p w14:paraId="2F6F2139" w14:textId="5ED9BD4D" w:rsidR="004C59B4" w:rsidRDefault="00CB50C7" w:rsidP="004C59B4">
      <w:pPr>
        <w:pStyle w:val="a4"/>
        <w:numPr>
          <w:ilvl w:val="0"/>
          <w:numId w:val="23"/>
        </w:numPr>
      </w:pPr>
      <w:r>
        <w:t>базов</w:t>
      </w:r>
      <w:r w:rsidR="004C59B4">
        <w:t>ая</w:t>
      </w:r>
      <w:r>
        <w:t xml:space="preserve"> маршрутизации между клиентскими компонентами</w:t>
      </w:r>
      <w:r w:rsidR="004C59B4" w:rsidRPr="004C59B4">
        <w:t>;</w:t>
      </w:r>
    </w:p>
    <w:p w14:paraId="1B784885" w14:textId="41738628" w:rsidR="004C59B4" w:rsidRPr="004C59B4" w:rsidRDefault="00CB50C7" w:rsidP="004C59B4">
      <w:pPr>
        <w:pStyle w:val="a4"/>
        <w:numPr>
          <w:ilvl w:val="0"/>
          <w:numId w:val="23"/>
        </w:numPr>
        <w:rPr>
          <w:lang w:val="en-US"/>
        </w:rPr>
      </w:pPr>
      <w:r>
        <w:t>регистрац</w:t>
      </w:r>
      <w:r w:rsidR="004C59B4">
        <w:t>ия</w:t>
      </w:r>
      <w:r w:rsidR="004C59B4" w:rsidRPr="004C59B4">
        <w:rPr>
          <w:lang w:val="en-US"/>
        </w:rPr>
        <w:t>;</w:t>
      </w:r>
    </w:p>
    <w:p w14:paraId="62F19432" w14:textId="4A402ADB" w:rsidR="004C59B4" w:rsidRPr="004C59B4" w:rsidRDefault="004C59B4" w:rsidP="004C59B4">
      <w:pPr>
        <w:pStyle w:val="a4"/>
        <w:numPr>
          <w:ilvl w:val="0"/>
          <w:numId w:val="23"/>
        </w:numPr>
      </w:pPr>
      <w:r>
        <w:t>восстановление пароля</w:t>
      </w:r>
      <w:r w:rsidRPr="004C59B4">
        <w:rPr>
          <w:lang w:val="en-US"/>
        </w:rPr>
        <w:t>;</w:t>
      </w:r>
    </w:p>
    <w:p w14:paraId="7C53D51F" w14:textId="01104755" w:rsidR="00846475" w:rsidRPr="004C59B4" w:rsidRDefault="00CB50C7" w:rsidP="004C59B4">
      <w:pPr>
        <w:pStyle w:val="a4"/>
        <w:numPr>
          <w:ilvl w:val="0"/>
          <w:numId w:val="23"/>
        </w:numPr>
        <w:rPr>
          <w:lang w:val="en-US"/>
        </w:rPr>
      </w:pPr>
      <w:r>
        <w:t>аутентификацию</w:t>
      </w:r>
      <w:r w:rsidR="004C59B4">
        <w:t xml:space="preserve"> и авторизацию пользователей</w:t>
      </w:r>
      <w:r w:rsidR="004C59B4" w:rsidRPr="004C59B4">
        <w:rPr>
          <w:lang w:val="en-US"/>
        </w:rPr>
        <w:t>;</w:t>
      </w:r>
    </w:p>
    <w:p w14:paraId="5B4D0608" w14:textId="55BC661C" w:rsidR="004C59B4" w:rsidRPr="004C59B4" w:rsidRDefault="004C59B4" w:rsidP="004C59B4">
      <w:pPr>
        <w:pStyle w:val="a4"/>
        <w:numPr>
          <w:ilvl w:val="0"/>
          <w:numId w:val="23"/>
        </w:numPr>
        <w:rPr>
          <w:lang w:val="en-US"/>
        </w:rPr>
      </w:pPr>
      <w:r>
        <w:t>Отправка почтовых сообщений</w:t>
      </w:r>
    </w:p>
    <w:p w14:paraId="64745185" w14:textId="581246C0" w:rsidR="004C59B4" w:rsidRDefault="004C59B4" w:rsidP="004C59B4">
      <w:pPr>
        <w:pStyle w:val="a4"/>
        <w:numPr>
          <w:ilvl w:val="0"/>
          <w:numId w:val="22"/>
        </w:numPr>
      </w:pPr>
      <w:r>
        <w:lastRenderedPageBreak/>
        <w:t>валидацию полученных от клиента данных</w:t>
      </w:r>
    </w:p>
    <w:p w14:paraId="49514D13" w14:textId="3045F873" w:rsidR="004C59B4" w:rsidRDefault="004C59B4" w:rsidP="004C59B4">
      <w:pPr>
        <w:pStyle w:val="a4"/>
        <w:numPr>
          <w:ilvl w:val="0"/>
          <w:numId w:val="22"/>
        </w:numPr>
      </w:pPr>
      <w:r w:rsidRPr="004C59B4">
        <w:rPr>
          <w:lang w:val="en-US"/>
        </w:rPr>
        <w:t>REST</w:t>
      </w:r>
      <w:r w:rsidRPr="004C59B4">
        <w:t xml:space="preserve"> </w:t>
      </w:r>
      <w:r w:rsidRPr="004C59B4">
        <w:rPr>
          <w:lang w:val="en-US"/>
        </w:rPr>
        <w:t>API</w:t>
      </w:r>
      <w:r>
        <w:t xml:space="preserve"> для клиентских приложений</w:t>
      </w:r>
      <w:r w:rsidRPr="004C59B4">
        <w:t>;</w:t>
      </w:r>
    </w:p>
    <w:p w14:paraId="07592FDE" w14:textId="30EB7556" w:rsidR="004C59B4" w:rsidRPr="004C59B4" w:rsidRDefault="004C59B4" w:rsidP="004C59B4">
      <w:pPr>
        <w:pStyle w:val="a4"/>
        <w:numPr>
          <w:ilvl w:val="0"/>
          <w:numId w:val="22"/>
        </w:numPr>
      </w:pPr>
      <w:r>
        <w:t>управление очередью запросов</w:t>
      </w:r>
      <w:r>
        <w:rPr>
          <w:lang w:val="en-US"/>
        </w:rPr>
        <w:t>;</w:t>
      </w:r>
    </w:p>
    <w:p w14:paraId="540125CE" w14:textId="75E48C4C" w:rsidR="004C59B4" w:rsidRDefault="004C59B4" w:rsidP="004C59B4">
      <w:pPr>
        <w:pStyle w:val="a4"/>
        <w:numPr>
          <w:ilvl w:val="0"/>
          <w:numId w:val="22"/>
        </w:numPr>
      </w:pPr>
      <w:r>
        <w:t>предоставляет базовую административную панель управления приложением.</w:t>
      </w:r>
    </w:p>
    <w:p w14:paraId="5BE7261C" w14:textId="34E1EBC2" w:rsidR="004C59B4" w:rsidRPr="004C59B4" w:rsidRDefault="004C59B4" w:rsidP="004C59B4">
      <w:proofErr w:type="spellStart"/>
      <w:r>
        <w:rPr>
          <w:lang w:val="en-US"/>
        </w:rPr>
        <w:t>MapsurveyServer</w:t>
      </w:r>
      <w:proofErr w:type="spellEnd"/>
      <w:r w:rsidRPr="004C59B4">
        <w:t xml:space="preserve"> </w:t>
      </w:r>
      <w:r>
        <w:t xml:space="preserve">запускается в отдельном </w:t>
      </w:r>
      <w:r w:rsidRPr="004C59B4">
        <w:rPr>
          <w:lang w:val="en-US"/>
        </w:rPr>
        <w:t>Docker</w:t>
      </w:r>
      <w:r w:rsidRPr="00343936">
        <w:t xml:space="preserve"> </w:t>
      </w:r>
      <w:r>
        <w:t>контейнере</w:t>
      </w:r>
      <w:r w:rsidRPr="00343936">
        <w:t>.</w:t>
      </w:r>
    </w:p>
    <w:p w14:paraId="040F0734" w14:textId="54BBAF25" w:rsidR="00854B7D" w:rsidRDefault="00854B7D" w:rsidP="003D2D1E">
      <w:pPr>
        <w:pStyle w:val="1"/>
      </w:pPr>
      <w:bookmarkStart w:id="70" w:name="_Toc28256770"/>
      <w:r w:rsidRPr="003D2D1E">
        <w:t>Используемые технические средства</w:t>
      </w:r>
      <w:bookmarkEnd w:id="66"/>
      <w:bookmarkEnd w:id="70"/>
    </w:p>
    <w:p w14:paraId="3F3AF835" w14:textId="51B043BB" w:rsidR="00BB3BB5" w:rsidRPr="00BB3BB5" w:rsidRDefault="00BB3BB5" w:rsidP="00BB3BB5">
      <w:pPr>
        <w:pStyle w:val="2"/>
      </w:pPr>
      <w:bookmarkStart w:id="71" w:name="_Toc28256771"/>
      <w:r>
        <w:t>Сервер</w:t>
      </w:r>
      <w:bookmarkEnd w:id="71"/>
    </w:p>
    <w:p w14:paraId="1F0FD3FF" w14:textId="73CE3700" w:rsidR="001049EA" w:rsidRPr="009C72A0" w:rsidRDefault="006D5743" w:rsidP="009C72A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Серверные программные компоненты</w:t>
      </w:r>
      <w:r w:rsidR="00AB5738" w:rsidRPr="009C72A0">
        <w:rPr>
          <w:sz w:val="26"/>
          <w:szCs w:val="26"/>
        </w:rPr>
        <w:t xml:space="preserve"> </w:t>
      </w:r>
      <w:r w:rsidR="001049EA" w:rsidRPr="009C72A0">
        <w:rPr>
          <w:sz w:val="26"/>
          <w:szCs w:val="26"/>
        </w:rPr>
        <w:t>способн</w:t>
      </w:r>
      <w:r>
        <w:rPr>
          <w:sz w:val="26"/>
          <w:szCs w:val="26"/>
        </w:rPr>
        <w:t>ы</w:t>
      </w:r>
      <w:r w:rsidR="001049EA" w:rsidRPr="009C72A0">
        <w:rPr>
          <w:sz w:val="26"/>
          <w:szCs w:val="26"/>
        </w:rPr>
        <w:t xml:space="preserve"> выполняться на аппаратных системах со следующими характеристиками:</w:t>
      </w:r>
    </w:p>
    <w:p w14:paraId="2D5BD7A4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архитектура процессора – x86, x86_64, IA64;</w:t>
      </w:r>
    </w:p>
    <w:p w14:paraId="0850F835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минимальный объем оперативной памяти – 8 Гб;</w:t>
      </w:r>
    </w:p>
    <w:p w14:paraId="35D311F2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минимальный объем свободного пространства на жестком диске – 20 Гб;</w:t>
      </w:r>
    </w:p>
    <w:p w14:paraId="4328829E" w14:textId="77777777" w:rsidR="00011E7C" w:rsidRPr="009C72A0" w:rsidRDefault="00011E7C" w:rsidP="006B7A33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минимальная тактовая частота процессора – 2,5 ГГц.</w:t>
      </w:r>
    </w:p>
    <w:p w14:paraId="16287F21" w14:textId="0C54F619" w:rsidR="009C72A0" w:rsidRDefault="006D5743" w:rsidP="006D5743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Сервер</w:t>
      </w:r>
      <w:r w:rsidR="00011E7C" w:rsidRPr="009C72A0">
        <w:rPr>
          <w:sz w:val="26"/>
          <w:szCs w:val="26"/>
        </w:rPr>
        <w:t xml:space="preserve"> для своей работы наличия следующего системного программного обеспечения: </w:t>
      </w:r>
      <w:r>
        <w:rPr>
          <w:sz w:val="26"/>
          <w:szCs w:val="26"/>
        </w:rPr>
        <w:t xml:space="preserve">ОС семейства </w:t>
      </w:r>
      <w:r>
        <w:rPr>
          <w:sz w:val="26"/>
          <w:szCs w:val="26"/>
          <w:lang w:val="en-US"/>
        </w:rPr>
        <w:t>Linux</w:t>
      </w:r>
      <w:r w:rsidRPr="006D574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поддерживающую </w:t>
      </w:r>
      <w:r>
        <w:rPr>
          <w:sz w:val="26"/>
          <w:szCs w:val="26"/>
          <w:lang w:val="en-US"/>
        </w:rPr>
        <w:t>Docker</w:t>
      </w:r>
      <w:r w:rsidRPr="006D5743">
        <w:rPr>
          <w:sz w:val="26"/>
          <w:szCs w:val="26"/>
        </w:rPr>
        <w:t xml:space="preserve"> </w:t>
      </w:r>
      <w:r>
        <w:rPr>
          <w:sz w:val="26"/>
          <w:szCs w:val="26"/>
        </w:rPr>
        <w:t>виртуализацию.</w:t>
      </w:r>
    </w:p>
    <w:p w14:paraId="3271CCBD" w14:textId="5702F70F" w:rsidR="006D5743" w:rsidRDefault="006D5743" w:rsidP="006D5743">
      <w:pPr>
        <w:pStyle w:val="2"/>
      </w:pPr>
      <w:bookmarkStart w:id="72" w:name="_Toc28256772"/>
      <w:r>
        <w:t>Клиент</w:t>
      </w:r>
      <w:bookmarkEnd w:id="72"/>
    </w:p>
    <w:p w14:paraId="27CCCEAC" w14:textId="0FD30ACE" w:rsidR="006D5743" w:rsidRDefault="006D5743" w:rsidP="006D5743">
      <w:r>
        <w:t>На клиентском устройстве должен быть установлен один из следующих браузеров:</w:t>
      </w:r>
    </w:p>
    <w:p w14:paraId="011A70B8" w14:textId="41BD93CA" w:rsidR="006D5743" w:rsidRPr="006D5743" w:rsidRDefault="006D5743" w:rsidP="00CB50C7">
      <w:pPr>
        <w:rPr>
          <w:lang w:val="en-US"/>
        </w:rPr>
      </w:pPr>
      <w:r>
        <w:rPr>
          <w:lang w:val="en-US"/>
        </w:rPr>
        <w:t>Firefox</w:t>
      </w:r>
      <w:r w:rsidR="00CB50C7">
        <w:rPr>
          <w:lang w:val="en-US"/>
        </w:rPr>
        <w:t xml:space="preserve">; </w:t>
      </w:r>
      <w:r>
        <w:rPr>
          <w:lang w:val="en-US"/>
        </w:rPr>
        <w:t>Chrome</w:t>
      </w:r>
      <w:r w:rsidR="00CB50C7">
        <w:rPr>
          <w:lang w:val="en-US"/>
        </w:rPr>
        <w:t xml:space="preserve">; </w:t>
      </w:r>
      <w:r>
        <w:rPr>
          <w:lang w:val="en-US"/>
        </w:rPr>
        <w:t>Opera</w:t>
      </w:r>
      <w:r w:rsidR="00CB50C7">
        <w:rPr>
          <w:lang w:val="en-US"/>
        </w:rPr>
        <w:t xml:space="preserve">; </w:t>
      </w:r>
      <w:r>
        <w:rPr>
          <w:lang w:val="en-US"/>
        </w:rPr>
        <w:t>IE &gt; 9</w:t>
      </w:r>
      <w:r w:rsidR="00CB50C7">
        <w:rPr>
          <w:lang w:val="en-US"/>
        </w:rPr>
        <w:t xml:space="preserve">; </w:t>
      </w:r>
      <w:r>
        <w:rPr>
          <w:lang w:val="en-US"/>
        </w:rPr>
        <w:t>Edge</w:t>
      </w:r>
      <w:r w:rsidR="00CB50C7">
        <w:rPr>
          <w:lang w:val="en-US"/>
        </w:rPr>
        <w:t>.</w:t>
      </w:r>
    </w:p>
    <w:p w14:paraId="2EFF0C04" w14:textId="27C3DA30" w:rsidR="002152E6" w:rsidRPr="006D5743" w:rsidRDefault="002152E6" w:rsidP="006D5743">
      <w:pPr>
        <w:pStyle w:val="1"/>
      </w:pPr>
      <w:bookmarkStart w:id="73" w:name="_Toc314238767"/>
      <w:bookmarkStart w:id="74" w:name="_Toc314238921"/>
      <w:bookmarkStart w:id="75" w:name="_Toc314238951"/>
      <w:bookmarkStart w:id="76" w:name="_Toc314238981"/>
      <w:bookmarkStart w:id="77" w:name="_Toc314239123"/>
      <w:bookmarkStart w:id="78" w:name="_Toc314239151"/>
      <w:bookmarkStart w:id="79" w:name="_Toc406673764"/>
      <w:bookmarkStart w:id="80" w:name="_Toc296559202"/>
      <w:bookmarkStart w:id="81" w:name="_Toc296559203"/>
      <w:bookmarkStart w:id="82" w:name="_Toc28256773"/>
      <w:bookmarkEnd w:id="73"/>
      <w:bookmarkEnd w:id="74"/>
      <w:bookmarkEnd w:id="75"/>
      <w:bookmarkEnd w:id="76"/>
      <w:bookmarkEnd w:id="77"/>
      <w:bookmarkEnd w:id="78"/>
      <w:r w:rsidRPr="006D5743">
        <w:t>Вызов и загрузка</w:t>
      </w:r>
      <w:bookmarkEnd w:id="79"/>
      <w:bookmarkEnd w:id="80"/>
      <w:bookmarkEnd w:id="82"/>
    </w:p>
    <w:p w14:paraId="1F9633FD" w14:textId="75145AC3" w:rsidR="006D5743" w:rsidRDefault="006D5743" w:rsidP="006D5743">
      <w:pPr>
        <w:pStyle w:val="2"/>
      </w:pPr>
      <w:bookmarkStart w:id="83" w:name="_Toc28256774"/>
      <w:r>
        <w:t>Сервер</w:t>
      </w:r>
      <w:bookmarkEnd w:id="83"/>
    </w:p>
    <w:p w14:paraId="28EAE726" w14:textId="1AE1DCFB" w:rsidR="006D5743" w:rsidRDefault="006D5743" w:rsidP="006D5743">
      <w:r>
        <w:t xml:space="preserve">Серверные компоненты предоставляются вместе с </w:t>
      </w:r>
      <w:r>
        <w:rPr>
          <w:lang w:val="en-US"/>
        </w:rPr>
        <w:t>Docker</w:t>
      </w:r>
      <w:r w:rsidRPr="006D5743">
        <w:t>-</w:t>
      </w:r>
      <w:r>
        <w:t xml:space="preserve">образами и файлом </w:t>
      </w:r>
      <w:r>
        <w:rPr>
          <w:lang w:val="en-US"/>
        </w:rPr>
        <w:t>docker</w:t>
      </w:r>
      <w:r w:rsidRPr="006D5743">
        <w:t>-</w:t>
      </w:r>
      <w:r>
        <w:rPr>
          <w:lang w:val="en-US"/>
        </w:rPr>
        <w:t>compose</w:t>
      </w:r>
      <w:r>
        <w:t>, что позволяет установить и запустить приложения и зависимости в несколько строк.</w:t>
      </w:r>
    </w:p>
    <w:p w14:paraId="65E75024" w14:textId="0CD766F1" w:rsidR="006D5743" w:rsidRDefault="006D5743" w:rsidP="006D5743">
      <w:pPr>
        <w:rPr>
          <w:rStyle w:val="a7"/>
        </w:rPr>
      </w:pPr>
      <w:r>
        <w:t xml:space="preserve">Для сборки и запуска необходимо перейти в каталог с приложением и выполнить команду - </w:t>
      </w:r>
      <w:proofErr w:type="spellStart"/>
      <w:r w:rsidRPr="006D5743">
        <w:rPr>
          <w:rStyle w:val="a7"/>
        </w:rPr>
        <w:t>docker-compose</w:t>
      </w:r>
      <w:proofErr w:type="spellEnd"/>
      <w:r w:rsidRPr="006D5743">
        <w:rPr>
          <w:rStyle w:val="a7"/>
        </w:rPr>
        <w:t xml:space="preserve"> </w:t>
      </w:r>
      <w:proofErr w:type="spellStart"/>
      <w:r w:rsidRPr="006D5743">
        <w:rPr>
          <w:rStyle w:val="a7"/>
        </w:rPr>
        <w:t>up</w:t>
      </w:r>
      <w:proofErr w:type="spellEnd"/>
      <w:r w:rsidRPr="006D5743">
        <w:rPr>
          <w:rStyle w:val="a7"/>
        </w:rPr>
        <w:t xml:space="preserve"> -d </w:t>
      </w:r>
      <w:r>
        <w:rPr>
          <w:rStyle w:val="a7"/>
        </w:rPr>
        <w:t>–</w:t>
      </w:r>
      <w:proofErr w:type="spellStart"/>
      <w:r w:rsidRPr="006D5743">
        <w:rPr>
          <w:rStyle w:val="a7"/>
        </w:rPr>
        <w:t>build</w:t>
      </w:r>
      <w:proofErr w:type="spellEnd"/>
      <w:r>
        <w:rPr>
          <w:rStyle w:val="a7"/>
        </w:rPr>
        <w:t>.</w:t>
      </w:r>
    </w:p>
    <w:p w14:paraId="3E94D79C" w14:textId="3E5CB171" w:rsidR="006D5743" w:rsidRPr="00CB50C7" w:rsidRDefault="006D5743" w:rsidP="006D5743">
      <w:r>
        <w:t xml:space="preserve">Для остановки приложения </w:t>
      </w:r>
      <w:r w:rsidRPr="006D5743">
        <w:t xml:space="preserve">– </w:t>
      </w:r>
      <w:proofErr w:type="spellStart"/>
      <w:r w:rsidRPr="00CB50C7">
        <w:rPr>
          <w:rStyle w:val="a7"/>
        </w:rPr>
        <w:t>docker-compose</w:t>
      </w:r>
      <w:proofErr w:type="spellEnd"/>
      <w:r w:rsidRPr="00CB50C7">
        <w:rPr>
          <w:rStyle w:val="a7"/>
        </w:rPr>
        <w:t xml:space="preserve"> </w:t>
      </w:r>
      <w:proofErr w:type="spellStart"/>
      <w:r w:rsidRPr="00CB50C7">
        <w:rPr>
          <w:rStyle w:val="a7"/>
        </w:rPr>
        <w:t>stop</w:t>
      </w:r>
      <w:proofErr w:type="spellEnd"/>
    </w:p>
    <w:p w14:paraId="0510203C" w14:textId="4D11E79B" w:rsidR="006D5743" w:rsidRPr="00CB50C7" w:rsidRDefault="006D5743" w:rsidP="006D5743">
      <w:r>
        <w:t xml:space="preserve">Для повторного запуска </w:t>
      </w:r>
      <w:r w:rsidRPr="00CB50C7">
        <w:rPr>
          <w:rStyle w:val="a7"/>
        </w:rPr>
        <w:t xml:space="preserve">– </w:t>
      </w:r>
      <w:proofErr w:type="spellStart"/>
      <w:r w:rsidRPr="00CB50C7">
        <w:rPr>
          <w:rStyle w:val="a7"/>
        </w:rPr>
        <w:t>docker-compose</w:t>
      </w:r>
      <w:proofErr w:type="spellEnd"/>
      <w:r w:rsidRPr="00CB50C7">
        <w:rPr>
          <w:rStyle w:val="a7"/>
        </w:rPr>
        <w:t xml:space="preserve"> </w:t>
      </w:r>
      <w:proofErr w:type="spellStart"/>
      <w:r w:rsidRPr="00CB50C7">
        <w:rPr>
          <w:rStyle w:val="a7"/>
        </w:rPr>
        <w:t>start</w:t>
      </w:r>
      <w:proofErr w:type="spellEnd"/>
    </w:p>
    <w:p w14:paraId="7C47857D" w14:textId="53157F48" w:rsidR="006D5743" w:rsidRPr="006D5743" w:rsidRDefault="006D5743" w:rsidP="00C40923">
      <w:pPr>
        <w:pStyle w:val="2"/>
      </w:pPr>
      <w:bookmarkStart w:id="84" w:name="_Toc28256775"/>
      <w:r>
        <w:lastRenderedPageBreak/>
        <w:t>Клиент</w:t>
      </w:r>
      <w:bookmarkEnd w:id="84"/>
    </w:p>
    <w:p w14:paraId="4D5F17CB" w14:textId="54209798" w:rsidR="00C40923" w:rsidRDefault="00BF1658" w:rsidP="00C40923">
      <w:pPr>
        <w:spacing w:line="240" w:lineRule="auto"/>
        <w:rPr>
          <w:sz w:val="26"/>
          <w:szCs w:val="26"/>
        </w:rPr>
      </w:pPr>
      <w:r w:rsidRPr="00D27536">
        <w:rPr>
          <w:sz w:val="26"/>
          <w:szCs w:val="26"/>
        </w:rPr>
        <w:t>Вызов</w:t>
      </w:r>
      <w:r w:rsidR="00C40923">
        <w:rPr>
          <w:sz w:val="26"/>
          <w:szCs w:val="26"/>
        </w:rPr>
        <w:t xml:space="preserve"> клиентских</w:t>
      </w:r>
      <w:r w:rsidRPr="00D27536">
        <w:rPr>
          <w:sz w:val="26"/>
          <w:szCs w:val="26"/>
        </w:rPr>
        <w:t xml:space="preserve"> программ осуществляется путем выполнения запрос</w:t>
      </w:r>
      <w:r w:rsidR="00C40923">
        <w:rPr>
          <w:sz w:val="26"/>
          <w:szCs w:val="26"/>
        </w:rPr>
        <w:t>ов</w:t>
      </w:r>
      <w:r w:rsidRPr="00D27536">
        <w:rPr>
          <w:sz w:val="26"/>
          <w:szCs w:val="26"/>
        </w:rPr>
        <w:t xml:space="preserve"> с использованием интернет-браузера. В адресной строке необходимо указать имя сервера, на котором запущено приложение-сервер.</w:t>
      </w:r>
      <w:r w:rsidR="00D27536" w:rsidRPr="00D27536">
        <w:rPr>
          <w:sz w:val="26"/>
          <w:szCs w:val="26"/>
        </w:rPr>
        <w:t xml:space="preserve"> При успешном подключении</w:t>
      </w:r>
      <w:r w:rsidR="00C40923">
        <w:rPr>
          <w:sz w:val="26"/>
          <w:szCs w:val="26"/>
        </w:rPr>
        <w:t xml:space="preserve"> пользователь будет перенаправлен на страницу авторизации в </w:t>
      </w:r>
      <w:proofErr w:type="spellStart"/>
      <w:r w:rsidR="00C40923">
        <w:rPr>
          <w:sz w:val="26"/>
          <w:szCs w:val="26"/>
          <w:lang w:val="en-US"/>
        </w:rPr>
        <w:t>MapsurveyEditor</w:t>
      </w:r>
      <w:proofErr w:type="spellEnd"/>
      <w:r w:rsidR="00C40923" w:rsidRPr="00C40923">
        <w:rPr>
          <w:sz w:val="26"/>
          <w:szCs w:val="26"/>
        </w:rPr>
        <w:t>.</w:t>
      </w:r>
      <w:r w:rsidR="00D27536" w:rsidRPr="00D27536">
        <w:rPr>
          <w:sz w:val="26"/>
          <w:szCs w:val="26"/>
        </w:rPr>
        <w:t xml:space="preserve"> </w:t>
      </w:r>
    </w:p>
    <w:p w14:paraId="3B8BE17F" w14:textId="77777777" w:rsidR="00CB50C7" w:rsidRDefault="00C40923" w:rsidP="00CB50C7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Для входа в приложение </w:t>
      </w:r>
      <w:proofErr w:type="spellStart"/>
      <w:r>
        <w:rPr>
          <w:sz w:val="26"/>
          <w:szCs w:val="26"/>
          <w:lang w:val="en-US"/>
        </w:rPr>
        <w:t>MapsurveySurvey</w:t>
      </w:r>
      <w:proofErr w:type="spellEnd"/>
      <w:r w:rsidRPr="00C4092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необходимо ввести в адресную строку </w:t>
      </w:r>
      <w:r>
        <w:rPr>
          <w:sz w:val="26"/>
          <w:szCs w:val="26"/>
          <w:lang w:val="en-US"/>
        </w:rPr>
        <w:t>URL</w:t>
      </w:r>
      <w:r w:rsidRPr="00C4092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следующего вида </w:t>
      </w:r>
      <w:r w:rsidRPr="00C40923">
        <w:rPr>
          <w:sz w:val="26"/>
          <w:szCs w:val="26"/>
        </w:rPr>
        <w:t>[</w:t>
      </w:r>
      <w:r>
        <w:rPr>
          <w:sz w:val="26"/>
          <w:szCs w:val="26"/>
        </w:rPr>
        <w:t>адрес серверного приложения</w:t>
      </w:r>
      <w:r w:rsidRPr="00C40923">
        <w:rPr>
          <w:sz w:val="26"/>
          <w:szCs w:val="26"/>
        </w:rPr>
        <w:t>]</w:t>
      </w:r>
      <w:proofErr w:type="gramStart"/>
      <w:r w:rsidRPr="00C40923">
        <w:rPr>
          <w:sz w:val="26"/>
          <w:szCs w:val="26"/>
        </w:rPr>
        <w:t>/[</w:t>
      </w:r>
      <w:proofErr w:type="gramEnd"/>
      <w:r>
        <w:rPr>
          <w:sz w:val="26"/>
          <w:szCs w:val="26"/>
          <w:lang w:val="en-US"/>
        </w:rPr>
        <w:t>id</w:t>
      </w:r>
      <w:r w:rsidRPr="00C40923">
        <w:rPr>
          <w:sz w:val="26"/>
          <w:szCs w:val="26"/>
        </w:rPr>
        <w:t xml:space="preserve"> </w:t>
      </w:r>
      <w:r>
        <w:rPr>
          <w:sz w:val="26"/>
          <w:szCs w:val="26"/>
        </w:rPr>
        <w:t>опроса</w:t>
      </w:r>
      <w:r w:rsidRPr="00C40923">
        <w:rPr>
          <w:sz w:val="26"/>
          <w:szCs w:val="26"/>
        </w:rPr>
        <w:t xml:space="preserve">]. </w:t>
      </w:r>
      <w:r>
        <w:rPr>
          <w:sz w:val="26"/>
          <w:szCs w:val="26"/>
        </w:rPr>
        <w:t>При успешном подключении пользователь увидит стартовую страницу опроса с картой и приветственной секцией опроса.</w:t>
      </w:r>
      <w:bookmarkEnd w:id="81"/>
    </w:p>
    <w:p w14:paraId="68B523FF" w14:textId="447AF167" w:rsidR="00CB50C7" w:rsidRPr="00CB50C7" w:rsidRDefault="00CB50C7" w:rsidP="00CB50C7">
      <w:pPr>
        <w:pStyle w:val="1"/>
        <w:rPr>
          <w:sz w:val="26"/>
          <w:szCs w:val="26"/>
        </w:rPr>
      </w:pPr>
      <w:bookmarkStart w:id="85" w:name="_Toc28256776"/>
      <w:r>
        <w:t>Входные данные</w:t>
      </w:r>
      <w:bookmarkEnd w:id="85"/>
    </w:p>
    <w:p w14:paraId="0832D784" w14:textId="523996A4" w:rsidR="00CB50C7" w:rsidRDefault="00CB50C7" w:rsidP="00CB50C7">
      <w:pPr>
        <w:pStyle w:val="2"/>
      </w:pPr>
      <w:bookmarkStart w:id="86" w:name="_Toc28256777"/>
      <w:proofErr w:type="spellStart"/>
      <w:r>
        <w:t>Cервер</w:t>
      </w:r>
      <w:bookmarkEnd w:id="86"/>
      <w:proofErr w:type="spellEnd"/>
    </w:p>
    <w:p w14:paraId="21828952" w14:textId="77777777" w:rsidR="00CB50C7" w:rsidRDefault="00CB50C7" w:rsidP="00CB50C7">
      <w:pPr>
        <w:ind w:firstLine="0"/>
      </w:pPr>
      <w:r>
        <w:t xml:space="preserve">Входными данными серверного компонента является скрытый </w:t>
      </w: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в котором задаются основные характеристики приложения и ключи сторонних сервисов. Каждая характеристика задается в отдельной строке в формате [название </w:t>
      </w:r>
      <w:proofErr w:type="gramStart"/>
      <w:r>
        <w:t>настройки]=</w:t>
      </w:r>
      <w:proofErr w:type="gramEnd"/>
      <w:r>
        <w:t xml:space="preserve">[значение]. </w:t>
      </w:r>
    </w:p>
    <w:p w14:paraId="27DAC244" w14:textId="77777777" w:rsidR="00CB50C7" w:rsidRDefault="00CB50C7" w:rsidP="00CB50C7">
      <w:pPr>
        <w:ind w:firstLine="0"/>
      </w:pPr>
      <w:r>
        <w:t xml:space="preserve">Для работы ПК </w:t>
      </w:r>
      <w:proofErr w:type="spellStart"/>
      <w:r>
        <w:t>Mapsurvey</w:t>
      </w:r>
      <w:proofErr w:type="spellEnd"/>
      <w:r>
        <w:t xml:space="preserve"> необходимо заполнить следующие характеристики:</w:t>
      </w:r>
    </w:p>
    <w:p w14:paraId="0E5B7C61" w14:textId="77777777" w:rsidR="00CB50C7" w:rsidRDefault="00CB50C7" w:rsidP="00CB50C7">
      <w:pPr>
        <w:numPr>
          <w:ilvl w:val="0"/>
          <w:numId w:val="20"/>
        </w:numPr>
      </w:pPr>
      <w:r>
        <w:t xml:space="preserve">MAPBOX-TOKEN - токен картографического сервиса </w:t>
      </w:r>
      <w:proofErr w:type="spellStart"/>
      <w:r>
        <w:t>mapbox</w:t>
      </w:r>
      <w:proofErr w:type="spellEnd"/>
      <w:r>
        <w:t>, который необходим для отображения картографической подложки;</w:t>
      </w:r>
    </w:p>
    <w:p w14:paraId="66BF4843" w14:textId="77777777" w:rsidR="00CB50C7" w:rsidRDefault="00CB50C7" w:rsidP="00CB50C7">
      <w:pPr>
        <w:numPr>
          <w:ilvl w:val="0"/>
          <w:numId w:val="20"/>
        </w:numPr>
      </w:pPr>
      <w:r>
        <w:t xml:space="preserve">BASE_URI - адрес веб-сервера, на котором будет работать серверный </w:t>
      </w:r>
      <w:proofErr w:type="spellStart"/>
      <w:r>
        <w:t>компонет</w:t>
      </w:r>
      <w:proofErr w:type="spellEnd"/>
      <w:r>
        <w:t>;</w:t>
      </w:r>
    </w:p>
    <w:p w14:paraId="534426ED" w14:textId="77777777" w:rsidR="00CB50C7" w:rsidRDefault="00CB50C7" w:rsidP="00CB50C7">
      <w:pPr>
        <w:numPr>
          <w:ilvl w:val="0"/>
          <w:numId w:val="20"/>
        </w:numPr>
      </w:pPr>
      <w:r>
        <w:t>DB_HOST - адрес хоста базы данных</w:t>
      </w:r>
    </w:p>
    <w:p w14:paraId="78964436" w14:textId="77777777" w:rsidR="00CB50C7" w:rsidRDefault="00CB50C7" w:rsidP="00CB50C7">
      <w:pPr>
        <w:numPr>
          <w:ilvl w:val="0"/>
          <w:numId w:val="20"/>
        </w:numPr>
      </w:pPr>
      <w:r>
        <w:t xml:space="preserve">DB_LOGIN - </w:t>
      </w:r>
      <w:proofErr w:type="gramStart"/>
      <w:r>
        <w:t>логин пользователя</w:t>
      </w:r>
      <w:proofErr w:type="gramEnd"/>
      <w:r>
        <w:t xml:space="preserve"> под которым будет происходить работа с БД</w:t>
      </w:r>
    </w:p>
    <w:p w14:paraId="37C3BDF5" w14:textId="77777777" w:rsidR="00CB50C7" w:rsidRDefault="00CB50C7" w:rsidP="00CB50C7">
      <w:pPr>
        <w:numPr>
          <w:ilvl w:val="0"/>
          <w:numId w:val="20"/>
        </w:numPr>
      </w:pPr>
      <w:r>
        <w:t>DB_</w:t>
      </w:r>
      <w:proofErr w:type="gramStart"/>
      <w:r>
        <w:t>PASSWORD  -</w:t>
      </w:r>
      <w:proofErr w:type="gramEnd"/>
      <w:r>
        <w:t xml:space="preserve"> пароль пользователя БД.</w:t>
      </w:r>
    </w:p>
    <w:p w14:paraId="6B5B4109" w14:textId="152BB887" w:rsidR="00CB50C7" w:rsidRDefault="00CB50C7" w:rsidP="00CB50C7">
      <w:pPr>
        <w:ind w:firstLine="0"/>
      </w:pPr>
      <w:r>
        <w:t xml:space="preserve">От </w:t>
      </w:r>
      <w:proofErr w:type="spellStart"/>
      <w:r>
        <w:t>MapsurveyEditor</w:t>
      </w:r>
      <w:proofErr w:type="spellEnd"/>
      <w:r>
        <w:t xml:space="preserve"> серверный компонент принимает JSON файл с новым или измененным состоянием опроса. Формат файла представлен в Листинг 2.</w:t>
      </w:r>
    </w:p>
    <w:p w14:paraId="26DAD8BA" w14:textId="04D3085A" w:rsidR="004C59B4" w:rsidRDefault="00CB50C7" w:rsidP="00CB50C7">
      <w:pPr>
        <w:ind w:firstLine="0"/>
      </w:pPr>
      <w:r>
        <w:t xml:space="preserve">От </w:t>
      </w:r>
      <w:proofErr w:type="spellStart"/>
      <w:r>
        <w:t>MapsurveySurvey</w:t>
      </w:r>
      <w:proofErr w:type="spellEnd"/>
      <w:r>
        <w:t xml:space="preserve"> серверный компонент принимает JSON файл с ответами на вопросы опроса. Формат файла представлен в Листинг 1.</w:t>
      </w:r>
    </w:p>
    <w:p w14:paraId="2EF423DC" w14:textId="77777777" w:rsidR="004C59B4" w:rsidRDefault="004C59B4">
      <w:pPr>
        <w:spacing w:line="240" w:lineRule="auto"/>
        <w:ind w:firstLine="0"/>
        <w:contextualSpacing w:val="0"/>
        <w:jc w:val="left"/>
      </w:pPr>
      <w:r>
        <w:br w:type="page"/>
      </w:r>
    </w:p>
    <w:p w14:paraId="772941ED" w14:textId="77777777" w:rsidR="00CB50C7" w:rsidRDefault="00CB50C7" w:rsidP="00CB50C7">
      <w:pPr>
        <w:ind w:firstLine="0"/>
      </w:pPr>
    </w:p>
    <w:p w14:paraId="34B9251F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>"</w:t>
      </w:r>
      <w:proofErr w:type="spellStart"/>
      <w:r w:rsidRPr="00E7322A">
        <w:rPr>
          <w:lang w:val="en-US"/>
        </w:rPr>
        <w:t>data_layers</w:t>
      </w:r>
      <w:proofErr w:type="spellEnd"/>
      <w:proofErr w:type="gramStart"/>
      <w:r w:rsidRPr="00E7322A">
        <w:rPr>
          <w:lang w:val="en-US"/>
        </w:rPr>
        <w:t>":[</w:t>
      </w:r>
      <w:proofErr w:type="gramEnd"/>
    </w:p>
    <w:p w14:paraId="3DD1F007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</w:t>
      </w:r>
      <w:proofErr w:type="gramStart"/>
      <w:r w:rsidRPr="00E7322A">
        <w:rPr>
          <w:lang w:val="en-US"/>
        </w:rPr>
        <w:t xml:space="preserve">{  </w:t>
      </w:r>
      <w:proofErr w:type="gramEnd"/>
      <w:r w:rsidRPr="00E7322A">
        <w:rPr>
          <w:lang w:val="en-US"/>
        </w:rPr>
        <w:t xml:space="preserve">  "id": 001,</w:t>
      </w:r>
    </w:p>
    <w:p w14:paraId="39F2073F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</w:t>
      </w:r>
      <w:proofErr w:type="spellStart"/>
      <w:r w:rsidRPr="00E7322A">
        <w:rPr>
          <w:lang w:val="en-US"/>
        </w:rPr>
        <w:t>question_id</w:t>
      </w:r>
      <w:proofErr w:type="spellEnd"/>
      <w:r w:rsidRPr="00E7322A">
        <w:rPr>
          <w:lang w:val="en-US"/>
        </w:rPr>
        <w:t>": "</w:t>
      </w:r>
      <w:proofErr w:type="spellStart"/>
      <w:r w:rsidRPr="00E7322A">
        <w:rPr>
          <w:lang w:val="en-US"/>
        </w:rPr>
        <w:t>q_id</w:t>
      </w:r>
      <w:proofErr w:type="spellEnd"/>
      <w:r w:rsidRPr="00E7322A">
        <w:rPr>
          <w:lang w:val="en-US"/>
        </w:rPr>
        <w:t>",</w:t>
      </w:r>
    </w:p>
    <w:p w14:paraId="150CD966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"type": "</w:t>
      </w:r>
      <w:proofErr w:type="spellStart"/>
      <w:r w:rsidRPr="00E7322A">
        <w:rPr>
          <w:lang w:val="en-US"/>
        </w:rPr>
        <w:t>FeatureCollection</w:t>
      </w:r>
      <w:proofErr w:type="spellEnd"/>
      <w:r w:rsidRPr="00E7322A">
        <w:rPr>
          <w:lang w:val="en-US"/>
        </w:rPr>
        <w:t>",</w:t>
      </w:r>
    </w:p>
    <w:p w14:paraId="28FCEBE8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"features": [</w:t>
      </w:r>
    </w:p>
    <w:p w14:paraId="09F2F28F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{</w:t>
      </w:r>
    </w:p>
    <w:p w14:paraId="4850122B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"id": 001,</w:t>
      </w:r>
    </w:p>
    <w:p w14:paraId="42D5DAA1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"type": "Feature",</w:t>
      </w:r>
    </w:p>
    <w:p w14:paraId="2131389E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"geometry": {</w:t>
      </w:r>
    </w:p>
    <w:p w14:paraId="7855CEFA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"type": "Point",</w:t>
      </w:r>
    </w:p>
    <w:p w14:paraId="0EF234E6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</w:t>
      </w:r>
      <w:proofErr w:type="spellStart"/>
      <w:r w:rsidRPr="00E7322A">
        <w:rPr>
          <w:lang w:val="en-US"/>
        </w:rPr>
        <w:t>coordiantes</w:t>
      </w:r>
      <w:proofErr w:type="spellEnd"/>
      <w:r w:rsidRPr="00E7322A">
        <w:rPr>
          <w:lang w:val="en-US"/>
        </w:rPr>
        <w:t>": [102.0, 0.5]</w:t>
      </w:r>
    </w:p>
    <w:p w14:paraId="7CE41A91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},</w:t>
      </w:r>
    </w:p>
    <w:p w14:paraId="55DC23A9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"properties</w:t>
      </w:r>
      <w:proofErr w:type="gramStart"/>
      <w:r w:rsidRPr="00E7322A">
        <w:rPr>
          <w:lang w:val="en-US"/>
        </w:rPr>
        <w:t>":{</w:t>
      </w:r>
      <w:proofErr w:type="gramEnd"/>
    </w:p>
    <w:p w14:paraId="7950F550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"props0": "value0",</w:t>
      </w:r>
    </w:p>
    <w:p w14:paraId="31E005FC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}</w:t>
      </w:r>
    </w:p>
    <w:p w14:paraId="7A525B33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},</w:t>
      </w:r>
    </w:p>
    <w:p w14:paraId="299FB7D8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]</w:t>
      </w:r>
    </w:p>
    <w:p w14:paraId="6F5C9316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},</w:t>
      </w:r>
    </w:p>
    <w:p w14:paraId="4D83A6FB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{</w:t>
      </w:r>
    </w:p>
    <w:p w14:paraId="4EA9CBEA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"type": "</w:t>
      </w:r>
      <w:proofErr w:type="spellStart"/>
      <w:r w:rsidRPr="00E7322A">
        <w:rPr>
          <w:lang w:val="en-US"/>
        </w:rPr>
        <w:t>FeatureCollection</w:t>
      </w:r>
      <w:proofErr w:type="spellEnd"/>
      <w:r w:rsidRPr="00E7322A">
        <w:rPr>
          <w:lang w:val="en-US"/>
        </w:rPr>
        <w:t>",</w:t>
      </w:r>
    </w:p>
    <w:p w14:paraId="6300BCF4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"features</w:t>
      </w:r>
      <w:proofErr w:type="gramStart"/>
      <w:r w:rsidRPr="00E7322A">
        <w:rPr>
          <w:lang w:val="en-US"/>
        </w:rPr>
        <w:t>":[</w:t>
      </w:r>
      <w:proofErr w:type="gramEnd"/>
    </w:p>
    <w:p w14:paraId="2E5DBA87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{</w:t>
      </w:r>
    </w:p>
    <w:p w14:paraId="5CC9975F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"type": "Feature",</w:t>
      </w:r>
    </w:p>
    <w:p w14:paraId="3CC0F88B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"properties": {</w:t>
      </w:r>
    </w:p>
    <w:p w14:paraId="520BCEF3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"value": 0,</w:t>
      </w:r>
    </w:p>
    <w:p w14:paraId="2A0F340B" w14:textId="77777777" w:rsidR="00CB50C7" w:rsidRPr="00CB50C7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</w:t>
      </w:r>
      <w:r w:rsidRPr="00CB50C7">
        <w:rPr>
          <w:lang w:val="en-US"/>
        </w:rPr>
        <w:t>}</w:t>
      </w:r>
    </w:p>
    <w:p w14:paraId="244C55D3" w14:textId="77777777" w:rsidR="00CB50C7" w:rsidRPr="00CB50C7" w:rsidRDefault="00CB50C7" w:rsidP="00CB50C7">
      <w:pPr>
        <w:pStyle w:val="a6"/>
        <w:rPr>
          <w:lang w:val="en-US"/>
        </w:rPr>
      </w:pPr>
      <w:r w:rsidRPr="00CB50C7">
        <w:rPr>
          <w:lang w:val="en-US"/>
        </w:rPr>
        <w:t xml:space="preserve">   </w:t>
      </w:r>
      <w:r w:rsidRPr="00CB50C7">
        <w:rPr>
          <w:lang w:val="en-US"/>
        </w:rPr>
        <w:tab/>
      </w:r>
      <w:r w:rsidRPr="00CB50C7">
        <w:rPr>
          <w:lang w:val="en-US"/>
        </w:rPr>
        <w:tab/>
      </w:r>
      <w:r w:rsidRPr="00CB50C7">
        <w:rPr>
          <w:lang w:val="en-US"/>
        </w:rPr>
        <w:tab/>
        <w:t xml:space="preserve"> }</w:t>
      </w:r>
    </w:p>
    <w:p w14:paraId="1F85529A" w14:textId="77777777" w:rsidR="00CB50C7" w:rsidRPr="00CB50C7" w:rsidRDefault="00CB50C7" w:rsidP="00CB50C7">
      <w:pPr>
        <w:pStyle w:val="a6"/>
        <w:rPr>
          <w:lang w:val="en-US"/>
        </w:rPr>
      </w:pPr>
      <w:r w:rsidRPr="00CB50C7">
        <w:rPr>
          <w:lang w:val="en-US"/>
        </w:rPr>
        <w:t xml:space="preserve">   </w:t>
      </w:r>
      <w:r w:rsidRPr="00CB50C7">
        <w:rPr>
          <w:lang w:val="en-US"/>
        </w:rPr>
        <w:tab/>
      </w:r>
      <w:r w:rsidRPr="00CB50C7">
        <w:rPr>
          <w:lang w:val="en-US"/>
        </w:rPr>
        <w:tab/>
        <w:t xml:space="preserve"> ]</w:t>
      </w:r>
    </w:p>
    <w:p w14:paraId="58BE9458" w14:textId="77777777" w:rsidR="00CB50C7" w:rsidRPr="00CB50C7" w:rsidRDefault="00CB50C7" w:rsidP="00CB50C7">
      <w:pPr>
        <w:pStyle w:val="a6"/>
        <w:rPr>
          <w:lang w:val="en-US"/>
        </w:rPr>
      </w:pPr>
      <w:r w:rsidRPr="00CB50C7">
        <w:rPr>
          <w:lang w:val="en-US"/>
        </w:rPr>
        <w:t xml:space="preserve">   </w:t>
      </w:r>
      <w:r w:rsidRPr="00CB50C7">
        <w:rPr>
          <w:lang w:val="en-US"/>
        </w:rPr>
        <w:tab/>
        <w:t xml:space="preserve"> }</w:t>
      </w:r>
    </w:p>
    <w:p w14:paraId="224DC8DD" w14:textId="77777777" w:rsidR="00CB50C7" w:rsidRPr="00CB50C7" w:rsidRDefault="00CB50C7" w:rsidP="00CB50C7">
      <w:pPr>
        <w:pStyle w:val="a6"/>
        <w:rPr>
          <w:lang w:val="en-US"/>
        </w:rPr>
      </w:pPr>
      <w:r w:rsidRPr="00CB50C7">
        <w:rPr>
          <w:lang w:val="en-US"/>
        </w:rPr>
        <w:t xml:space="preserve">    ],</w:t>
      </w:r>
    </w:p>
    <w:p w14:paraId="1F5D3A08" w14:textId="67108D7B" w:rsidR="00CB50C7" w:rsidRPr="00CB50C7" w:rsidRDefault="00CB50C7" w:rsidP="00CB50C7">
      <w:pPr>
        <w:ind w:firstLine="0"/>
      </w:pPr>
      <w:r>
        <w:t xml:space="preserve">Листинг 1 – Пример </w:t>
      </w:r>
      <w:r>
        <w:rPr>
          <w:lang w:val="en-US"/>
        </w:rPr>
        <w:t>JSON</w:t>
      </w:r>
      <w:r w:rsidRPr="00CB50C7">
        <w:t xml:space="preserve"> </w:t>
      </w:r>
      <w:r>
        <w:t>файла с ответами на вопросы.</w:t>
      </w:r>
    </w:p>
    <w:p w14:paraId="6026AA9E" w14:textId="77777777" w:rsidR="00CB50C7" w:rsidRPr="00CB50C7" w:rsidRDefault="00CB50C7" w:rsidP="00CB50C7">
      <w:pPr>
        <w:ind w:firstLine="0"/>
        <w:rPr>
          <w:lang w:val="en-US"/>
        </w:rPr>
      </w:pPr>
      <w:r w:rsidRPr="00CB50C7">
        <w:rPr>
          <w:lang w:val="en-US"/>
        </w:rPr>
        <w:t xml:space="preserve">6.2 </w:t>
      </w:r>
      <w:r>
        <w:t>Клиент</w:t>
      </w:r>
    </w:p>
    <w:p w14:paraId="61D5C744" w14:textId="7298F417" w:rsidR="00CB50C7" w:rsidRPr="00CB50C7" w:rsidRDefault="00CB50C7" w:rsidP="00CB50C7">
      <w:pPr>
        <w:ind w:firstLine="0"/>
      </w:pPr>
      <w:r>
        <w:t>Основными</w:t>
      </w:r>
      <w:r w:rsidRPr="00CB50C7">
        <w:t xml:space="preserve"> </w:t>
      </w:r>
      <w:r>
        <w:t>входными</w:t>
      </w:r>
      <w:r w:rsidRPr="00CB50C7">
        <w:t xml:space="preserve"> </w:t>
      </w:r>
      <w:r>
        <w:t>данными</w:t>
      </w:r>
      <w:r w:rsidRPr="00CB50C7">
        <w:t xml:space="preserve"> </w:t>
      </w:r>
      <w:r>
        <w:t>клиентских</w:t>
      </w:r>
      <w:r w:rsidRPr="00CB50C7">
        <w:t xml:space="preserve"> </w:t>
      </w:r>
      <w:r>
        <w:t>приложений</w:t>
      </w:r>
      <w:r w:rsidRPr="00CB50C7">
        <w:t xml:space="preserve"> </w:t>
      </w:r>
      <w:proofErr w:type="spellStart"/>
      <w:r w:rsidRPr="00CB50C7">
        <w:rPr>
          <w:lang w:val="en-US"/>
        </w:rPr>
        <w:t>MapsurveySurvey</w:t>
      </w:r>
      <w:proofErr w:type="spellEnd"/>
      <w:r w:rsidRPr="00CB50C7">
        <w:t xml:space="preserve"> </w:t>
      </w:r>
      <w:r>
        <w:t>и</w:t>
      </w:r>
      <w:r w:rsidRPr="00CB50C7">
        <w:t xml:space="preserve"> </w:t>
      </w:r>
      <w:proofErr w:type="spellStart"/>
      <w:r w:rsidRPr="00CB50C7">
        <w:rPr>
          <w:lang w:val="en-US"/>
        </w:rPr>
        <w:t>MapsurveyEditor</w:t>
      </w:r>
      <w:proofErr w:type="spellEnd"/>
      <w:r w:rsidRPr="00CB50C7">
        <w:t xml:space="preserve"> </w:t>
      </w:r>
      <w:r>
        <w:t>является</w:t>
      </w:r>
      <w:r w:rsidRPr="00CB50C7">
        <w:t xml:space="preserve"> </w:t>
      </w:r>
      <w:r w:rsidRPr="00CB50C7">
        <w:rPr>
          <w:lang w:val="en-US"/>
        </w:rPr>
        <w:t>JSON</w:t>
      </w:r>
      <w:r w:rsidRPr="00CB50C7">
        <w:t xml:space="preserve"> </w:t>
      </w:r>
      <w:r>
        <w:t>файл</w:t>
      </w:r>
      <w:r w:rsidRPr="00CB50C7">
        <w:t xml:space="preserve"> </w:t>
      </w:r>
      <w:r>
        <w:t>со</w:t>
      </w:r>
      <w:r w:rsidRPr="00CB50C7">
        <w:t xml:space="preserve"> </w:t>
      </w:r>
      <w:r>
        <w:t>структурой</w:t>
      </w:r>
      <w:r w:rsidRPr="00CB50C7">
        <w:t xml:space="preserve"> </w:t>
      </w:r>
      <w:r>
        <w:t>опроса</w:t>
      </w:r>
      <w:r w:rsidRPr="00CB50C7">
        <w:t>.</w:t>
      </w:r>
      <w:r>
        <w:t xml:space="preserve"> </w:t>
      </w:r>
    </w:p>
    <w:p w14:paraId="614A5B76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>"</w:t>
      </w:r>
      <w:proofErr w:type="spellStart"/>
      <w:r w:rsidRPr="00E7322A">
        <w:rPr>
          <w:lang w:val="en-US"/>
        </w:rPr>
        <w:t>survey_structure</w:t>
      </w:r>
      <w:proofErr w:type="spellEnd"/>
      <w:proofErr w:type="gramStart"/>
      <w:r w:rsidRPr="00E7322A">
        <w:rPr>
          <w:lang w:val="en-US"/>
        </w:rPr>
        <w:t>":{</w:t>
      </w:r>
      <w:proofErr w:type="gramEnd"/>
    </w:p>
    <w:p w14:paraId="7CA39CF3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"id":"</w:t>
      </w:r>
      <w:proofErr w:type="spellStart"/>
      <w:r w:rsidRPr="00E7322A">
        <w:rPr>
          <w:lang w:val="en-US"/>
        </w:rPr>
        <w:t>survey_id</w:t>
      </w:r>
      <w:proofErr w:type="spellEnd"/>
      <w:r w:rsidRPr="00E7322A">
        <w:rPr>
          <w:lang w:val="en-US"/>
        </w:rPr>
        <w:t>",</w:t>
      </w:r>
    </w:p>
    <w:p w14:paraId="2BC90360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"</w:t>
      </w:r>
      <w:proofErr w:type="spellStart"/>
      <w:r w:rsidRPr="00E7322A">
        <w:rPr>
          <w:lang w:val="en-US"/>
        </w:rPr>
        <w:t>auth_required</w:t>
      </w:r>
      <w:proofErr w:type="spellEnd"/>
      <w:r w:rsidRPr="00E7322A">
        <w:rPr>
          <w:lang w:val="en-US"/>
        </w:rPr>
        <w:t>": true,</w:t>
      </w:r>
    </w:p>
    <w:p w14:paraId="59933F55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"</w:t>
      </w:r>
      <w:proofErr w:type="spellStart"/>
      <w:r w:rsidRPr="00E7322A">
        <w:rPr>
          <w:lang w:val="en-US"/>
        </w:rPr>
        <w:t>password_required</w:t>
      </w:r>
      <w:proofErr w:type="spellEnd"/>
      <w:r w:rsidRPr="00E7322A">
        <w:rPr>
          <w:lang w:val="en-US"/>
        </w:rPr>
        <w:t>": false,</w:t>
      </w:r>
    </w:p>
    <w:p w14:paraId="00F18855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  <w:t xml:space="preserve"> "sections</w:t>
      </w:r>
      <w:proofErr w:type="gramStart"/>
      <w:r w:rsidRPr="00E7322A">
        <w:rPr>
          <w:lang w:val="en-US"/>
        </w:rPr>
        <w:t>":[</w:t>
      </w:r>
      <w:proofErr w:type="gramEnd"/>
    </w:p>
    <w:p w14:paraId="4D07E04C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{    </w:t>
      </w:r>
    </w:p>
    <w:p w14:paraId="42349F06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"id":"</w:t>
      </w:r>
      <w:proofErr w:type="spellStart"/>
      <w:r w:rsidRPr="00E7322A">
        <w:rPr>
          <w:lang w:val="en-US"/>
        </w:rPr>
        <w:t>section_id</w:t>
      </w:r>
      <w:proofErr w:type="spellEnd"/>
      <w:r w:rsidRPr="00E7322A">
        <w:rPr>
          <w:lang w:val="en-US"/>
        </w:rPr>
        <w:t>",</w:t>
      </w:r>
    </w:p>
    <w:p w14:paraId="77C57F32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"next_section":"</w:t>
      </w:r>
      <w:proofErr w:type="spellStart"/>
      <w:r w:rsidRPr="00E7322A">
        <w:rPr>
          <w:lang w:val="en-US"/>
        </w:rPr>
        <w:t>next_section_id</w:t>
      </w:r>
      <w:proofErr w:type="spellEnd"/>
      <w:r w:rsidRPr="00E7322A">
        <w:rPr>
          <w:lang w:val="en-US"/>
        </w:rPr>
        <w:t>",</w:t>
      </w:r>
    </w:p>
    <w:p w14:paraId="6EAD8F15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"prev_section":"</w:t>
      </w:r>
      <w:proofErr w:type="spellStart"/>
      <w:r w:rsidRPr="00E7322A">
        <w:rPr>
          <w:lang w:val="en-US"/>
        </w:rPr>
        <w:t>prev_section_id</w:t>
      </w:r>
      <w:proofErr w:type="spellEnd"/>
      <w:r w:rsidRPr="00E7322A">
        <w:rPr>
          <w:lang w:val="en-US"/>
        </w:rPr>
        <w:t>",</w:t>
      </w:r>
    </w:p>
    <w:p w14:paraId="13570474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</w:t>
      </w:r>
      <w:proofErr w:type="spellStart"/>
      <w:r w:rsidRPr="00E7322A">
        <w:rPr>
          <w:lang w:val="en-US"/>
        </w:rPr>
        <w:t>show_condition</w:t>
      </w:r>
      <w:proofErr w:type="spellEnd"/>
      <w:r w:rsidRPr="00E7322A">
        <w:rPr>
          <w:lang w:val="en-US"/>
        </w:rPr>
        <w:t>": {</w:t>
      </w:r>
    </w:p>
    <w:p w14:paraId="0C52984E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"question": "</w:t>
      </w:r>
      <w:proofErr w:type="spellStart"/>
      <w:r w:rsidRPr="00E7322A">
        <w:rPr>
          <w:lang w:val="en-US"/>
        </w:rPr>
        <w:t>question_id</w:t>
      </w:r>
      <w:proofErr w:type="spellEnd"/>
      <w:r w:rsidRPr="00E7322A">
        <w:rPr>
          <w:lang w:val="en-US"/>
        </w:rPr>
        <w:t>",</w:t>
      </w:r>
    </w:p>
    <w:p w14:paraId="57A9AAB9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"condition": "==",</w:t>
      </w:r>
    </w:p>
    <w:p w14:paraId="23075280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"value": "123",</w:t>
      </w:r>
    </w:p>
    <w:p w14:paraId="6AF4C36D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},</w:t>
      </w:r>
    </w:p>
    <w:p w14:paraId="4AFA1F03" w14:textId="477AE65E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"qu</w:t>
      </w:r>
      <w:r>
        <w:rPr>
          <w:lang w:val="en-US"/>
        </w:rPr>
        <w:t>e</w:t>
      </w:r>
      <w:r w:rsidRPr="00E7322A">
        <w:rPr>
          <w:lang w:val="en-US"/>
        </w:rPr>
        <w:t>stions</w:t>
      </w:r>
      <w:proofErr w:type="gramStart"/>
      <w:r w:rsidRPr="00E7322A">
        <w:rPr>
          <w:lang w:val="en-US"/>
        </w:rPr>
        <w:t>":[</w:t>
      </w:r>
      <w:proofErr w:type="gramEnd"/>
    </w:p>
    <w:p w14:paraId="78849E03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{</w:t>
      </w:r>
    </w:p>
    <w:p w14:paraId="12AED6D3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"id":"</w:t>
      </w:r>
      <w:proofErr w:type="spellStart"/>
      <w:r w:rsidRPr="00E7322A">
        <w:rPr>
          <w:lang w:val="en-US"/>
        </w:rPr>
        <w:t>question_id</w:t>
      </w:r>
      <w:proofErr w:type="spellEnd"/>
      <w:r w:rsidRPr="00E7322A">
        <w:rPr>
          <w:lang w:val="en-US"/>
        </w:rPr>
        <w:t>",</w:t>
      </w:r>
    </w:p>
    <w:p w14:paraId="58740856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"type":"</w:t>
      </w:r>
      <w:proofErr w:type="spellStart"/>
      <w:r w:rsidRPr="00E7322A">
        <w:rPr>
          <w:lang w:val="en-US"/>
        </w:rPr>
        <w:t>PointButton</w:t>
      </w:r>
      <w:proofErr w:type="spellEnd"/>
      <w:r w:rsidRPr="00E7322A">
        <w:rPr>
          <w:lang w:val="en-US"/>
        </w:rPr>
        <w:t>",</w:t>
      </w:r>
    </w:p>
    <w:p w14:paraId="7670A11B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</w:t>
      </w:r>
      <w:proofErr w:type="spellStart"/>
      <w:r w:rsidRPr="00E7322A">
        <w:rPr>
          <w:lang w:val="en-US"/>
        </w:rPr>
        <w:t>title":"title</w:t>
      </w:r>
      <w:proofErr w:type="spellEnd"/>
      <w:r w:rsidRPr="00E7322A">
        <w:rPr>
          <w:lang w:val="en-US"/>
        </w:rPr>
        <w:t>",</w:t>
      </w:r>
    </w:p>
    <w:p w14:paraId="59E18F27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"icon": "icon",</w:t>
      </w:r>
    </w:p>
    <w:p w14:paraId="3D3DBF3B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"color": "color",</w:t>
      </w:r>
    </w:p>
    <w:p w14:paraId="04DE2223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"description": "description",</w:t>
      </w:r>
    </w:p>
    <w:p w14:paraId="58D05B2D" w14:textId="77777777" w:rsidR="00CB50C7" w:rsidRPr="00E7322A" w:rsidRDefault="00CB50C7" w:rsidP="00CB50C7">
      <w:pPr>
        <w:pStyle w:val="a6"/>
        <w:rPr>
          <w:lang w:val="en-US"/>
        </w:rPr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"questions</w:t>
      </w:r>
      <w:proofErr w:type="gramStart"/>
      <w:r w:rsidRPr="00E7322A">
        <w:rPr>
          <w:lang w:val="en-US"/>
        </w:rPr>
        <w:t>":[</w:t>
      </w:r>
      <w:proofErr w:type="gramEnd"/>
      <w:r w:rsidRPr="00E7322A">
        <w:rPr>
          <w:lang w:val="en-US"/>
        </w:rPr>
        <w:t>],</w:t>
      </w:r>
    </w:p>
    <w:p w14:paraId="4C46AB9B" w14:textId="77777777" w:rsidR="00CB50C7" w:rsidRDefault="00CB50C7" w:rsidP="00CB50C7">
      <w:pPr>
        <w:pStyle w:val="a6"/>
      </w:pPr>
      <w:r w:rsidRPr="00E7322A">
        <w:rPr>
          <w:lang w:val="en-US"/>
        </w:rPr>
        <w:t xml:space="preserve">   </w:t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</w:r>
      <w:r w:rsidRPr="00E7322A">
        <w:rPr>
          <w:lang w:val="en-US"/>
        </w:rPr>
        <w:tab/>
        <w:t xml:space="preserve"> </w:t>
      </w:r>
      <w:r>
        <w:t>"</w:t>
      </w:r>
      <w:proofErr w:type="spellStart"/>
      <w:r>
        <w:t>required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E32467B" w14:textId="77777777" w:rsidR="00CB50C7" w:rsidRDefault="00CB50C7" w:rsidP="00CB50C7">
      <w:pPr>
        <w:pStyle w:val="a6"/>
      </w:pPr>
      <w:r>
        <w:t xml:space="preserve">   </w:t>
      </w:r>
      <w:r>
        <w:tab/>
      </w:r>
      <w:r>
        <w:tab/>
      </w:r>
      <w:r>
        <w:tab/>
      </w:r>
      <w:r>
        <w:tab/>
        <w:t xml:space="preserve"> }</w:t>
      </w:r>
    </w:p>
    <w:p w14:paraId="79C6A91B" w14:textId="77777777" w:rsidR="00CB50C7" w:rsidRDefault="00CB50C7" w:rsidP="00CB50C7">
      <w:pPr>
        <w:pStyle w:val="a6"/>
      </w:pPr>
      <w:r>
        <w:t xml:space="preserve">   </w:t>
      </w:r>
      <w:r>
        <w:tab/>
      </w:r>
      <w:r>
        <w:tab/>
      </w:r>
      <w:r>
        <w:tab/>
        <w:t xml:space="preserve"> ]</w:t>
      </w:r>
    </w:p>
    <w:p w14:paraId="55527B80" w14:textId="77777777" w:rsidR="00CB50C7" w:rsidRDefault="00CB50C7" w:rsidP="00CB50C7">
      <w:pPr>
        <w:pStyle w:val="a6"/>
      </w:pPr>
      <w:r>
        <w:t xml:space="preserve">   </w:t>
      </w:r>
      <w:r>
        <w:tab/>
      </w:r>
      <w:r>
        <w:tab/>
        <w:t xml:space="preserve"> }</w:t>
      </w:r>
    </w:p>
    <w:p w14:paraId="5858BFBB" w14:textId="77777777" w:rsidR="00CB50C7" w:rsidRDefault="00CB50C7" w:rsidP="00CB50C7">
      <w:pPr>
        <w:pStyle w:val="a6"/>
      </w:pPr>
      <w:r>
        <w:t xml:space="preserve">   </w:t>
      </w:r>
      <w:r>
        <w:tab/>
        <w:t xml:space="preserve"> ]</w:t>
      </w:r>
    </w:p>
    <w:p w14:paraId="5FC047CB" w14:textId="77777777" w:rsidR="00CB50C7" w:rsidRDefault="00CB50C7" w:rsidP="00CB50C7">
      <w:pPr>
        <w:pStyle w:val="a6"/>
      </w:pPr>
      <w:r>
        <w:t xml:space="preserve">    }</w:t>
      </w:r>
    </w:p>
    <w:p w14:paraId="34E58E28" w14:textId="70D8FC2E" w:rsidR="00CB50C7" w:rsidRDefault="00CB50C7" w:rsidP="00CB50C7">
      <w:pPr>
        <w:ind w:firstLine="0"/>
      </w:pPr>
      <w:bookmarkStart w:id="87" w:name="_heading=h.1y810tw" w:colFirst="0" w:colLast="0"/>
      <w:bookmarkEnd w:id="87"/>
      <w:r>
        <w:t xml:space="preserve">Листинг 2 – пример </w:t>
      </w:r>
      <w:r>
        <w:rPr>
          <w:lang w:val="en-US"/>
        </w:rPr>
        <w:t>JSON</w:t>
      </w:r>
      <w:r w:rsidRPr="00CB50C7">
        <w:t xml:space="preserve"> </w:t>
      </w:r>
      <w:r>
        <w:t>файла со структурой опроса.</w:t>
      </w:r>
    </w:p>
    <w:p w14:paraId="4F4F76C2" w14:textId="2B9E19F2" w:rsidR="004C59B4" w:rsidRPr="00CB50C7" w:rsidRDefault="004C59B4" w:rsidP="00CB50C7">
      <w:pPr>
        <w:ind w:firstLine="0"/>
      </w:pPr>
      <w:r>
        <w:lastRenderedPageBreak/>
        <w:t>Формат файла представлен в Листинг 2.</w:t>
      </w:r>
    </w:p>
    <w:p w14:paraId="6E8F0EEF" w14:textId="087613E3" w:rsidR="00CB50C7" w:rsidRDefault="00CB50C7" w:rsidP="00CB50C7">
      <w:pPr>
        <w:pStyle w:val="1"/>
        <w:numPr>
          <w:ilvl w:val="0"/>
          <w:numId w:val="0"/>
        </w:numPr>
        <w:spacing w:before="0"/>
      </w:pPr>
      <w:bookmarkStart w:id="88" w:name="_Toc28256778"/>
      <w:r>
        <w:t>Выходные данные</w:t>
      </w:r>
      <w:bookmarkEnd w:id="88"/>
    </w:p>
    <w:p w14:paraId="013CDF03" w14:textId="77777777" w:rsidR="00CB50C7" w:rsidRDefault="00CB50C7" w:rsidP="00CB50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919"/>
        <w:jc w:val="left"/>
        <w:rPr>
          <w:sz w:val="26"/>
          <w:szCs w:val="26"/>
        </w:rPr>
      </w:pPr>
      <w:r>
        <w:rPr>
          <w:rFonts w:eastAsia="Times New Roman"/>
          <w:color w:val="000000"/>
          <w:sz w:val="26"/>
          <w:szCs w:val="26"/>
        </w:rPr>
        <w:t xml:space="preserve">Основными выходными данными программного комплекса являются архив </w:t>
      </w:r>
      <w:r>
        <w:rPr>
          <w:sz w:val="26"/>
          <w:szCs w:val="26"/>
        </w:rPr>
        <w:t xml:space="preserve">ответов на вопросы опроса. Пространственные вопросы кодируются в отдельные </w:t>
      </w:r>
      <w:proofErr w:type="spellStart"/>
      <w:r>
        <w:rPr>
          <w:sz w:val="26"/>
          <w:szCs w:val="26"/>
        </w:rPr>
        <w:t>geojson</w:t>
      </w:r>
      <w:proofErr w:type="spellEnd"/>
      <w:r>
        <w:rPr>
          <w:sz w:val="26"/>
          <w:szCs w:val="26"/>
        </w:rPr>
        <w:t xml:space="preserve"> файлы. Остальные вопросы кодируются в одну таблицу в формате </w:t>
      </w:r>
      <w:proofErr w:type="spellStart"/>
      <w:r>
        <w:rPr>
          <w:sz w:val="26"/>
          <w:szCs w:val="26"/>
        </w:rPr>
        <w:t>csv</w:t>
      </w:r>
      <w:proofErr w:type="spellEnd"/>
      <w:r>
        <w:rPr>
          <w:sz w:val="26"/>
          <w:szCs w:val="26"/>
        </w:rPr>
        <w:t>.</w:t>
      </w:r>
    </w:p>
    <w:p w14:paraId="54738AF4" w14:textId="77777777" w:rsidR="00D27536" w:rsidRPr="00BF5FB6" w:rsidRDefault="00D27536" w:rsidP="00D27536">
      <w:pPr>
        <w:ind w:firstLine="0"/>
        <w:rPr>
          <w:highlight w:val="yellow"/>
        </w:rPr>
      </w:pPr>
    </w:p>
    <w:p w14:paraId="745C7581" w14:textId="77777777" w:rsidR="00D03788" w:rsidRPr="00905D14" w:rsidRDefault="009F591A" w:rsidP="00854B7D">
      <w:pPr>
        <w:pStyle w:val="12"/>
      </w:pPr>
      <w:r w:rsidRPr="00BF5FB6">
        <w:rPr>
          <w:highlight w:val="yellow"/>
        </w:rPr>
        <w:br w:type="page"/>
      </w:r>
      <w:r w:rsidR="00D03788">
        <w:lastRenderedPageBreak/>
        <w:t>ЛИСТ РЕГИСТРАЦИИ ИЗМЕНЕНИЙ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992"/>
        <w:gridCol w:w="850"/>
        <w:gridCol w:w="1134"/>
        <w:gridCol w:w="1418"/>
        <w:gridCol w:w="992"/>
        <w:gridCol w:w="1418"/>
        <w:gridCol w:w="850"/>
        <w:gridCol w:w="709"/>
      </w:tblGrid>
      <w:tr w:rsidR="00D03788" w14:paraId="654426BF" w14:textId="77777777">
        <w:trPr>
          <w:cantSplit/>
          <w:trHeight w:val="125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F8B1" w14:textId="77777777" w:rsidR="00D03788" w:rsidRDefault="00D03788" w:rsidP="00FB2F20">
            <w:pPr>
              <w:pStyle w:val="afd"/>
              <w:spacing w:line="240" w:lineRule="auto"/>
            </w:pPr>
            <w:r>
              <w:t>Лист регистрации изменений</w:t>
            </w:r>
          </w:p>
        </w:tc>
      </w:tr>
      <w:tr w:rsidR="00D03788" w14:paraId="5BD4742A" w14:textId="77777777">
        <w:trPr>
          <w:cantSplit/>
          <w:trHeight w:val="125"/>
          <w:jc w:val="center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10E4" w14:textId="77777777" w:rsidR="00D03788" w:rsidRDefault="00D03788" w:rsidP="00FB2F20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Изм.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16E" w14:textId="77777777" w:rsidR="00D03788" w:rsidRDefault="00D03788" w:rsidP="00FB2F20">
            <w:pPr>
              <w:pStyle w:val="afd"/>
              <w:spacing w:line="240" w:lineRule="auto"/>
            </w:pPr>
            <w:r>
              <w:t>Номера листов (страниц)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8606" w14:textId="77777777" w:rsidR="00D03788" w:rsidRDefault="00D03788" w:rsidP="00FB2F20">
            <w:pPr>
              <w:pStyle w:val="afd"/>
              <w:spacing w:line="240" w:lineRule="auto"/>
            </w:pPr>
            <w:r>
              <w:t>Всего листов (страниц) в докум.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F535" w14:textId="77777777" w:rsidR="00D03788" w:rsidRDefault="00D03788" w:rsidP="00FB2F20">
            <w:pPr>
              <w:pStyle w:val="afd"/>
              <w:spacing w:line="240" w:lineRule="auto"/>
            </w:pPr>
            <w:r>
              <w:t>№ документа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FD52" w14:textId="77777777" w:rsidR="00D03788" w:rsidRDefault="00D03788" w:rsidP="00FB2F20">
            <w:pPr>
              <w:pStyle w:val="afd"/>
              <w:spacing w:line="240" w:lineRule="auto"/>
            </w:pPr>
            <w:r>
              <w:t xml:space="preserve">Входящий № </w:t>
            </w:r>
            <w:proofErr w:type="gramStart"/>
            <w:r>
              <w:t>сопроводи-тельного</w:t>
            </w:r>
            <w:proofErr w:type="gramEnd"/>
            <w:r>
              <w:t xml:space="preserve"> докум. и дата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7962" w14:textId="77777777" w:rsidR="00D03788" w:rsidRDefault="00D03788" w:rsidP="00FB2F20">
            <w:pPr>
              <w:pStyle w:val="afd"/>
              <w:spacing w:line="240" w:lineRule="auto"/>
            </w:pPr>
            <w:r>
              <w:t>Подп.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3C48" w14:textId="77777777" w:rsidR="00D03788" w:rsidRDefault="00D03788" w:rsidP="00FB2F20">
            <w:pPr>
              <w:pStyle w:val="afd"/>
              <w:spacing w:line="240" w:lineRule="auto"/>
            </w:pPr>
            <w:r>
              <w:t>Дата</w:t>
            </w:r>
          </w:p>
        </w:tc>
      </w:tr>
      <w:tr w:rsidR="00D03788" w14:paraId="02228E4C" w14:textId="77777777">
        <w:trPr>
          <w:cantSplit/>
          <w:trHeight w:val="125"/>
          <w:jc w:val="center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BD8F" w14:textId="77777777" w:rsidR="00D03788" w:rsidRDefault="00D03788" w:rsidP="00FB2F20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54C9" w14:textId="77777777" w:rsidR="00D03788" w:rsidRDefault="00D03788" w:rsidP="00FB2F20">
            <w:pPr>
              <w:pStyle w:val="afd"/>
              <w:spacing w:line="240" w:lineRule="auto"/>
            </w:pPr>
            <w:proofErr w:type="spellStart"/>
            <w:proofErr w:type="gramStart"/>
            <w:r>
              <w:t>изме-ненных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E95E" w14:textId="77777777" w:rsidR="00D03788" w:rsidRDefault="00D03788" w:rsidP="00FB2F20">
            <w:pPr>
              <w:pStyle w:val="afd"/>
              <w:spacing w:line="240" w:lineRule="auto"/>
            </w:pPr>
            <w:proofErr w:type="gramStart"/>
            <w:r>
              <w:t>заме-</w:t>
            </w:r>
            <w:proofErr w:type="spellStart"/>
            <w:r>
              <w:t>ненных</w:t>
            </w:r>
            <w:proofErr w:type="spellEnd"/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7753" w14:textId="77777777" w:rsidR="00D03788" w:rsidRDefault="00D03788" w:rsidP="00FB2F20">
            <w:pPr>
              <w:pStyle w:val="afd"/>
              <w:spacing w:line="240" w:lineRule="auto"/>
            </w:pPr>
            <w:proofErr w:type="gramStart"/>
            <w:r>
              <w:t>но-</w:t>
            </w:r>
            <w:proofErr w:type="spellStart"/>
            <w:r>
              <w:t>вых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D812" w14:textId="77777777" w:rsidR="00D03788" w:rsidRDefault="00D03788" w:rsidP="00FB2F20">
            <w:pPr>
              <w:pStyle w:val="afd"/>
              <w:spacing w:line="240" w:lineRule="auto"/>
            </w:pPr>
            <w:proofErr w:type="spellStart"/>
            <w:proofErr w:type="gramStart"/>
            <w:r>
              <w:t>Аннули-рован</w:t>
            </w:r>
            <w:proofErr w:type="gramEnd"/>
            <w:r>
              <w:t>-ных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A33E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CBC1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6B09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A365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F136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2199465" w14:textId="77777777">
        <w:trPr>
          <w:cantSplit/>
          <w:trHeight w:val="35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3B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EA3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567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F85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E7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4F1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C6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56C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50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FA4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68C698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948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58D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D3E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CA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68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29E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57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7B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70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ED8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E36661F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5DC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58C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9A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2C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88E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98E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8E7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863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B9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D11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1508A3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B1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C1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D81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E9C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B8A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6DE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937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DD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EE8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89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9E2BB2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D79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2F6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AD1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4E9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C42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A72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E42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0BE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431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48E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0C178E9E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95D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BC2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959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31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13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20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C9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723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CA6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B19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82887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9A1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6CF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2C6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83F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1D9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26F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B8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523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747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D95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8BEFD2A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642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6A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A70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7C7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D67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B9B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60B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36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BA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88F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B22BB7D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46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9DA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0E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FA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753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A1E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C6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042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56F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605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94798F2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A50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9D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6DC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44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AC4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94B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DE7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AD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E2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466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75900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615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1A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9DF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3C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28E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7CB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B13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C4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4BC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9B8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1A560F4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735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3BF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8B4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A3E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AC2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458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BC0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B4D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9D4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8B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357A966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066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99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0C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656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DB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4C2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E39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15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8E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FCD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0FDAA0E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F2B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289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9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E5A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98D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C0C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369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F19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76E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2E6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EB89DE8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D46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03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06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0C1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715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DFC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AE5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3A6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E82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6DA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2D8521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9BC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6B7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654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E1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B7A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E09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24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A55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93C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B01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B644A8D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48E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290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F8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647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8C4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BA1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107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A3F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6B8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CC5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BBB8815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1B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F0D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97D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7EA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CE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477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1F1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B43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5D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12B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08F224F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6F6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985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34F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F98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79F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861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276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D9E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FBD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982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5C7803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639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B52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C45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C10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154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CF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236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08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0D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C4D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BAD3425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08A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105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C08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E5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042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48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8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AF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4A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EC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9796693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7C6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40F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1A7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34A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BB0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C6D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98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140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93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AC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2A4EA11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A1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7D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A72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A4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F47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37B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0C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1D1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EDD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54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03B94F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6F5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15A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DD1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11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65F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3CA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46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F2C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823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0F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DF0CA62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342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53C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D1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E4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9A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33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C73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04A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4F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DC0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F82752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03B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5C6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E50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216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F98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3B4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D7A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260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20F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6A8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F24943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66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610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539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3F1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D36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596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947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D85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983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7A2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2C7DA92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4CC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60B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CA9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251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2C4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7C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8F8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11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E7A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7D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287B69A3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829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89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F15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887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938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98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E60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B4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3E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08E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</w:tbl>
    <w:p w14:paraId="074E47F7" w14:textId="77777777" w:rsidR="00D03788" w:rsidRDefault="00D03788" w:rsidP="00D03788">
      <w:pPr>
        <w:rPr>
          <w:b/>
          <w:bCs/>
          <w:sz w:val="20"/>
          <w:szCs w:val="20"/>
        </w:rPr>
      </w:pPr>
    </w:p>
    <w:p w14:paraId="4A852BA6" w14:textId="77777777" w:rsidR="00D03788" w:rsidRPr="00D03788" w:rsidRDefault="00D03788" w:rsidP="009E46F2">
      <w:pPr>
        <w:rPr>
          <w:lang w:val="en-US"/>
        </w:rPr>
      </w:pPr>
    </w:p>
    <w:sectPr w:rsidR="00D03788" w:rsidRPr="00D03788" w:rsidSect="00872E1D">
      <w:headerReference w:type="default" r:id="rId20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0E29A" w14:textId="77777777" w:rsidR="0024519D" w:rsidRDefault="0024519D" w:rsidP="00F00676">
      <w:pPr>
        <w:spacing w:line="240" w:lineRule="auto"/>
      </w:pPr>
      <w:r>
        <w:separator/>
      </w:r>
    </w:p>
    <w:p w14:paraId="1E920371" w14:textId="77777777" w:rsidR="0024519D" w:rsidRDefault="0024519D"/>
  </w:endnote>
  <w:endnote w:type="continuationSeparator" w:id="0">
    <w:p w14:paraId="663F1108" w14:textId="77777777" w:rsidR="0024519D" w:rsidRDefault="0024519D" w:rsidP="00F00676">
      <w:pPr>
        <w:spacing w:line="240" w:lineRule="auto"/>
      </w:pPr>
      <w:r>
        <w:continuationSeparator/>
      </w:r>
    </w:p>
    <w:p w14:paraId="1C7D3EC5" w14:textId="77777777" w:rsidR="0024519D" w:rsidRDefault="002451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4C59B4" w:rsidRDefault="004C59B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9635555" w14:textId="77777777" w:rsidR="004C59B4" w:rsidRDefault="004C59B4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93745" w14:textId="77777777" w:rsidR="004C59B4" w:rsidRDefault="004C59B4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C9CA22" w14:textId="77777777" w:rsidR="0024519D" w:rsidRDefault="0024519D" w:rsidP="00F00676">
      <w:pPr>
        <w:spacing w:line="240" w:lineRule="auto"/>
      </w:pPr>
      <w:r>
        <w:separator/>
      </w:r>
    </w:p>
    <w:p w14:paraId="235C4D99" w14:textId="77777777" w:rsidR="0024519D" w:rsidRDefault="0024519D"/>
  </w:footnote>
  <w:footnote w:type="continuationSeparator" w:id="0">
    <w:p w14:paraId="20D56DF8" w14:textId="77777777" w:rsidR="0024519D" w:rsidRDefault="0024519D" w:rsidP="00F00676">
      <w:pPr>
        <w:spacing w:line="240" w:lineRule="auto"/>
      </w:pPr>
      <w:r>
        <w:continuationSeparator/>
      </w:r>
    </w:p>
    <w:p w14:paraId="36E896B7" w14:textId="77777777" w:rsidR="0024519D" w:rsidRDefault="002451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9FC03" w14:textId="77777777" w:rsidR="004C59B4" w:rsidRDefault="004C59B4">
    <w:pPr>
      <w:pStyle w:val="aa"/>
      <w:framePr w:wrap="auto" w:vAnchor="text" w:hAnchor="margin" w:xAlign="right" w:y="1"/>
    </w:pPr>
  </w:p>
  <w:p w14:paraId="53508331" w14:textId="77777777" w:rsidR="004C59B4" w:rsidRDefault="004C59B4" w:rsidP="00FB2F20">
    <w:pPr>
      <w:pStyle w:val="aa"/>
      <w:jc w:val="cent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6EA4A" w14:textId="77777777" w:rsidR="004C59B4" w:rsidRPr="00010679" w:rsidRDefault="004C59B4" w:rsidP="008C0133">
    <w:pPr>
      <w:pStyle w:val="aa"/>
      <w:ind w:firstLine="0"/>
      <w:jc w:val="center"/>
    </w:pPr>
    <w:r w:rsidRPr="00010679">
      <w:fldChar w:fldCharType="begin"/>
    </w:r>
    <w:r w:rsidRPr="00010679">
      <w:instrText xml:space="preserve"> PAGE  \* Arabic  \* MERGEFORMAT </w:instrText>
    </w:r>
    <w:r w:rsidRPr="00010679">
      <w:fldChar w:fldCharType="separate"/>
    </w:r>
    <w:r>
      <w:rPr>
        <w:noProof/>
      </w:rPr>
      <w:t>35</w:t>
    </w:r>
    <w:r w:rsidRPr="00010679">
      <w:fldChar w:fldCharType="end"/>
    </w:r>
  </w:p>
  <w:p w14:paraId="36EB4081" w14:textId="0A3F6409" w:rsidR="004C59B4" w:rsidRPr="006A303C" w:rsidRDefault="006A303C" w:rsidP="006A303C">
    <w:pPr>
      <w:pStyle w:val="textall"/>
      <w:spacing w:line="240" w:lineRule="auto"/>
      <w:ind w:firstLine="0"/>
      <w:jc w:val="center"/>
      <w:rPr>
        <w:b/>
        <w:color w:val="000000" w:themeColor="text1"/>
        <w:lang w:val="en-US"/>
      </w:rPr>
    </w:pPr>
    <w:r>
      <w:rPr>
        <w:b/>
      </w:rPr>
      <w:t>RU.</w:t>
    </w:r>
    <w:r>
      <w:rPr>
        <w:b/>
        <w:lang w:val="en-US"/>
      </w:rPr>
      <w:t>XXXX</w:t>
    </w:r>
    <w:r>
      <w:rPr>
        <w:b/>
      </w:rPr>
      <w:t>.</w:t>
    </w:r>
    <w:r>
      <w:rPr>
        <w:b/>
        <w:lang w:val="en-US"/>
      </w:rPr>
      <w:t>XXXXX</w:t>
    </w:r>
    <w:r w:rsidRPr="008F4BB3">
      <w:rPr>
        <w:b/>
        <w:color w:val="000000" w:themeColor="text1"/>
      </w:rPr>
      <w:t xml:space="preserve"> </w:t>
    </w:r>
    <w:r>
      <w:rPr>
        <w:b/>
        <w:color w:val="000000" w:themeColor="text1"/>
        <w:lang w:val="en-US"/>
      </w:rPr>
      <w:t>13 01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0E9247EC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75001D9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708A9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024B86"/>
    <w:multiLevelType w:val="multilevel"/>
    <w:tmpl w:val="CAC0A056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default"/>
        <w:u w:val="singl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B07302E"/>
    <w:multiLevelType w:val="hybridMultilevel"/>
    <w:tmpl w:val="2AD45626"/>
    <w:lvl w:ilvl="0" w:tplc="E77C4322">
      <w:start w:val="1"/>
      <w:numFmt w:val="bullet"/>
      <w:lvlText w:val="–"/>
      <w:lvlJc w:val="left"/>
      <w:pPr>
        <w:ind w:left="726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12E7562D"/>
    <w:multiLevelType w:val="hybridMultilevel"/>
    <w:tmpl w:val="7768712A"/>
    <w:lvl w:ilvl="0" w:tplc="7A8A934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305DD"/>
    <w:multiLevelType w:val="hybridMultilevel"/>
    <w:tmpl w:val="2506E4CA"/>
    <w:lvl w:ilvl="0" w:tplc="04190001">
      <w:start w:val="1"/>
      <w:numFmt w:val="bullet"/>
      <w:pStyle w:val="ListBullet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3D0B94"/>
    <w:multiLevelType w:val="hybridMultilevel"/>
    <w:tmpl w:val="78E45A84"/>
    <w:lvl w:ilvl="0" w:tplc="A502EF78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2540512"/>
    <w:multiLevelType w:val="multilevel"/>
    <w:tmpl w:val="6570F372"/>
    <w:lvl w:ilvl="0">
      <w:start w:val="1"/>
      <w:numFmt w:val="bullet"/>
      <w:pStyle w:val="ListContinue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1B171B"/>
    <w:multiLevelType w:val="hybridMultilevel"/>
    <w:tmpl w:val="22B60910"/>
    <w:lvl w:ilvl="0" w:tplc="7A8A934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07EBA"/>
    <w:multiLevelType w:val="hybridMultilevel"/>
    <w:tmpl w:val="47C0DE18"/>
    <w:lvl w:ilvl="0" w:tplc="E3223220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FB305EC"/>
    <w:multiLevelType w:val="multilevel"/>
    <w:tmpl w:val="A1B66502"/>
    <w:lvl w:ilvl="0">
      <w:start w:val="1"/>
      <w:numFmt w:val="decimal"/>
      <w:pStyle w:val="20"/>
      <w:lvlText w:val="%1 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u w:val="singl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2" w15:restartNumberingAfterBreak="0">
    <w:nsid w:val="449420F1"/>
    <w:multiLevelType w:val="multilevel"/>
    <w:tmpl w:val="E49607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3" w15:restartNumberingAfterBreak="0">
    <w:nsid w:val="45285AC7"/>
    <w:multiLevelType w:val="hybridMultilevel"/>
    <w:tmpl w:val="A9CA36A8"/>
    <w:lvl w:ilvl="0" w:tplc="E32232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272CC8"/>
    <w:multiLevelType w:val="hybridMultilevel"/>
    <w:tmpl w:val="0CA0B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716A6D"/>
    <w:multiLevelType w:val="hybridMultilevel"/>
    <w:tmpl w:val="3286B314"/>
    <w:lvl w:ilvl="0" w:tplc="E3223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E322322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2322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390606"/>
    <w:multiLevelType w:val="hybridMultilevel"/>
    <w:tmpl w:val="BD364A64"/>
    <w:lvl w:ilvl="0" w:tplc="1BC227FE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C431DB5"/>
    <w:multiLevelType w:val="hybridMultilevel"/>
    <w:tmpl w:val="7018CC84"/>
    <w:lvl w:ilvl="0" w:tplc="2E6E8630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F0443F9"/>
    <w:multiLevelType w:val="hybridMultilevel"/>
    <w:tmpl w:val="D2326EFE"/>
    <w:lvl w:ilvl="0" w:tplc="E3223220">
      <w:start w:val="1"/>
      <w:numFmt w:val="bullet"/>
      <w:lvlText w:val=""/>
      <w:lvlJc w:val="left"/>
      <w:pPr>
        <w:ind w:left="35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4" w:hanging="360"/>
      </w:pPr>
      <w:rPr>
        <w:rFonts w:ascii="Wingdings" w:hAnsi="Wingdings" w:hint="default"/>
      </w:rPr>
    </w:lvl>
  </w:abstractNum>
  <w:abstractNum w:abstractNumId="19" w15:restartNumberingAfterBreak="0">
    <w:nsid w:val="6F640BD8"/>
    <w:multiLevelType w:val="hybridMultilevel"/>
    <w:tmpl w:val="2160ACE2"/>
    <w:lvl w:ilvl="0" w:tplc="E3223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47AE7"/>
    <w:multiLevelType w:val="multilevel"/>
    <w:tmpl w:val="D54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A4B0F"/>
    <w:multiLevelType w:val="hybridMultilevel"/>
    <w:tmpl w:val="9A4CD682"/>
    <w:lvl w:ilvl="0" w:tplc="E32232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B98A670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14"/>
  </w:num>
  <w:num w:numId="7">
    <w:abstractNumId w:val="12"/>
  </w:num>
  <w:num w:numId="8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8"/>
  </w:num>
  <w:num w:numId="11">
    <w:abstractNumId w:val="20"/>
  </w:num>
  <w:num w:numId="12">
    <w:abstractNumId w:val="13"/>
  </w:num>
  <w:num w:numId="13">
    <w:abstractNumId w:val="21"/>
  </w:num>
  <w:num w:numId="14">
    <w:abstractNumId w:val="15"/>
  </w:num>
  <w:num w:numId="15">
    <w:abstractNumId w:val="10"/>
  </w:num>
  <w:num w:numId="16">
    <w:abstractNumId w:val="19"/>
  </w:num>
  <w:num w:numId="17">
    <w:abstractNumId w:val="5"/>
  </w:num>
  <w:num w:numId="18">
    <w:abstractNumId w:val="9"/>
  </w:num>
  <w:num w:numId="19">
    <w:abstractNumId w:val="11"/>
  </w:num>
  <w:num w:numId="20">
    <w:abstractNumId w:val="8"/>
  </w:num>
  <w:num w:numId="21">
    <w:abstractNumId w:val="17"/>
  </w:num>
  <w:num w:numId="22">
    <w:abstractNumId w:val="7"/>
  </w:num>
  <w:num w:numId="23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DB6"/>
    <w:rsid w:val="00001C09"/>
    <w:rsid w:val="00003FB3"/>
    <w:rsid w:val="0000746C"/>
    <w:rsid w:val="000101BA"/>
    <w:rsid w:val="00010679"/>
    <w:rsid w:val="00011E7C"/>
    <w:rsid w:val="0001473B"/>
    <w:rsid w:val="00020E43"/>
    <w:rsid w:val="000224D6"/>
    <w:rsid w:val="00022519"/>
    <w:rsid w:val="00023BB2"/>
    <w:rsid w:val="000267E6"/>
    <w:rsid w:val="000344E1"/>
    <w:rsid w:val="00035962"/>
    <w:rsid w:val="00035B9D"/>
    <w:rsid w:val="00043252"/>
    <w:rsid w:val="000454ED"/>
    <w:rsid w:val="00046927"/>
    <w:rsid w:val="000534D8"/>
    <w:rsid w:val="0006345A"/>
    <w:rsid w:val="00071348"/>
    <w:rsid w:val="0007347C"/>
    <w:rsid w:val="00075F33"/>
    <w:rsid w:val="00080737"/>
    <w:rsid w:val="00082352"/>
    <w:rsid w:val="00084FAD"/>
    <w:rsid w:val="00086572"/>
    <w:rsid w:val="000958F4"/>
    <w:rsid w:val="00096550"/>
    <w:rsid w:val="00096C0A"/>
    <w:rsid w:val="000A154D"/>
    <w:rsid w:val="000B28CF"/>
    <w:rsid w:val="000B476B"/>
    <w:rsid w:val="000C638A"/>
    <w:rsid w:val="000D1D59"/>
    <w:rsid w:val="000D21E7"/>
    <w:rsid w:val="000D4FA2"/>
    <w:rsid w:val="000D55CE"/>
    <w:rsid w:val="000D5EFE"/>
    <w:rsid w:val="000D6467"/>
    <w:rsid w:val="000E3177"/>
    <w:rsid w:val="000E7802"/>
    <w:rsid w:val="000E7D9D"/>
    <w:rsid w:val="000F49D7"/>
    <w:rsid w:val="000F4AA1"/>
    <w:rsid w:val="000F7191"/>
    <w:rsid w:val="00101AF6"/>
    <w:rsid w:val="001044B6"/>
    <w:rsid w:val="001049EA"/>
    <w:rsid w:val="001069D5"/>
    <w:rsid w:val="00116875"/>
    <w:rsid w:val="00117919"/>
    <w:rsid w:val="00117CFB"/>
    <w:rsid w:val="0013177D"/>
    <w:rsid w:val="0013289B"/>
    <w:rsid w:val="001346F4"/>
    <w:rsid w:val="001364A8"/>
    <w:rsid w:val="0014428F"/>
    <w:rsid w:val="00146CAB"/>
    <w:rsid w:val="001474E5"/>
    <w:rsid w:val="00151DE5"/>
    <w:rsid w:val="00154477"/>
    <w:rsid w:val="001551E5"/>
    <w:rsid w:val="00155F7D"/>
    <w:rsid w:val="00156337"/>
    <w:rsid w:val="001579F6"/>
    <w:rsid w:val="00160C12"/>
    <w:rsid w:val="0016143F"/>
    <w:rsid w:val="00164239"/>
    <w:rsid w:val="00165077"/>
    <w:rsid w:val="00172B6E"/>
    <w:rsid w:val="00173C3F"/>
    <w:rsid w:val="00175746"/>
    <w:rsid w:val="001772DD"/>
    <w:rsid w:val="001775A7"/>
    <w:rsid w:val="00180AD5"/>
    <w:rsid w:val="0018111F"/>
    <w:rsid w:val="00183081"/>
    <w:rsid w:val="00187EF8"/>
    <w:rsid w:val="001947E7"/>
    <w:rsid w:val="001A2085"/>
    <w:rsid w:val="001A5E17"/>
    <w:rsid w:val="001B1AD2"/>
    <w:rsid w:val="001B5A17"/>
    <w:rsid w:val="001B7066"/>
    <w:rsid w:val="001C3604"/>
    <w:rsid w:val="001C385C"/>
    <w:rsid w:val="001D174E"/>
    <w:rsid w:val="001D18E4"/>
    <w:rsid w:val="001D3444"/>
    <w:rsid w:val="001D6D12"/>
    <w:rsid w:val="001E22ED"/>
    <w:rsid w:val="001E4382"/>
    <w:rsid w:val="001E661B"/>
    <w:rsid w:val="001E7F93"/>
    <w:rsid w:val="001F1DA5"/>
    <w:rsid w:val="001F23D1"/>
    <w:rsid w:val="001F701D"/>
    <w:rsid w:val="0020344C"/>
    <w:rsid w:val="002051A3"/>
    <w:rsid w:val="0020661A"/>
    <w:rsid w:val="002132DA"/>
    <w:rsid w:val="002152E6"/>
    <w:rsid w:val="00221409"/>
    <w:rsid w:val="002253E5"/>
    <w:rsid w:val="00225E55"/>
    <w:rsid w:val="00233B56"/>
    <w:rsid w:val="002356E2"/>
    <w:rsid w:val="00235B0B"/>
    <w:rsid w:val="00237D34"/>
    <w:rsid w:val="00241798"/>
    <w:rsid w:val="00243FF0"/>
    <w:rsid w:val="0024519D"/>
    <w:rsid w:val="002459D7"/>
    <w:rsid w:val="00245EE2"/>
    <w:rsid w:val="0025775A"/>
    <w:rsid w:val="002609CD"/>
    <w:rsid w:val="00270732"/>
    <w:rsid w:val="002738A2"/>
    <w:rsid w:val="00281490"/>
    <w:rsid w:val="00285B85"/>
    <w:rsid w:val="00286DE8"/>
    <w:rsid w:val="0029489B"/>
    <w:rsid w:val="002A0536"/>
    <w:rsid w:val="002A12A9"/>
    <w:rsid w:val="002A2076"/>
    <w:rsid w:val="002A399C"/>
    <w:rsid w:val="002B1814"/>
    <w:rsid w:val="002B3CCB"/>
    <w:rsid w:val="002B3CFA"/>
    <w:rsid w:val="002B3DB4"/>
    <w:rsid w:val="002C2DB4"/>
    <w:rsid w:val="002C5125"/>
    <w:rsid w:val="002D3B41"/>
    <w:rsid w:val="002D6A10"/>
    <w:rsid w:val="002D7218"/>
    <w:rsid w:val="002D7925"/>
    <w:rsid w:val="002E07A3"/>
    <w:rsid w:val="002E5D54"/>
    <w:rsid w:val="002E65A4"/>
    <w:rsid w:val="002F00D4"/>
    <w:rsid w:val="002F1F50"/>
    <w:rsid w:val="002F795A"/>
    <w:rsid w:val="00300AD0"/>
    <w:rsid w:val="00300B83"/>
    <w:rsid w:val="0030466A"/>
    <w:rsid w:val="0030576A"/>
    <w:rsid w:val="003062EC"/>
    <w:rsid w:val="00313BDF"/>
    <w:rsid w:val="00320FEC"/>
    <w:rsid w:val="00325F1C"/>
    <w:rsid w:val="00330DC7"/>
    <w:rsid w:val="003336C6"/>
    <w:rsid w:val="00343936"/>
    <w:rsid w:val="00345410"/>
    <w:rsid w:val="0034636C"/>
    <w:rsid w:val="003465CE"/>
    <w:rsid w:val="00347A36"/>
    <w:rsid w:val="00350DB6"/>
    <w:rsid w:val="00351696"/>
    <w:rsid w:val="003538BB"/>
    <w:rsid w:val="0035401E"/>
    <w:rsid w:val="00354182"/>
    <w:rsid w:val="00357EF5"/>
    <w:rsid w:val="003619F1"/>
    <w:rsid w:val="00362B74"/>
    <w:rsid w:val="003634B7"/>
    <w:rsid w:val="00365747"/>
    <w:rsid w:val="00365DB8"/>
    <w:rsid w:val="003672DE"/>
    <w:rsid w:val="00371020"/>
    <w:rsid w:val="00372274"/>
    <w:rsid w:val="003740C1"/>
    <w:rsid w:val="003759E8"/>
    <w:rsid w:val="00377F64"/>
    <w:rsid w:val="0038247B"/>
    <w:rsid w:val="0038525E"/>
    <w:rsid w:val="00385E63"/>
    <w:rsid w:val="00386081"/>
    <w:rsid w:val="00386FB2"/>
    <w:rsid w:val="00387165"/>
    <w:rsid w:val="00391484"/>
    <w:rsid w:val="003A1439"/>
    <w:rsid w:val="003A293A"/>
    <w:rsid w:val="003A3950"/>
    <w:rsid w:val="003A6266"/>
    <w:rsid w:val="003B0C15"/>
    <w:rsid w:val="003C4ADB"/>
    <w:rsid w:val="003C51C3"/>
    <w:rsid w:val="003C64CC"/>
    <w:rsid w:val="003D2D1E"/>
    <w:rsid w:val="003D3F32"/>
    <w:rsid w:val="003E3BC7"/>
    <w:rsid w:val="003E522D"/>
    <w:rsid w:val="003E5418"/>
    <w:rsid w:val="003E632F"/>
    <w:rsid w:val="003E66EC"/>
    <w:rsid w:val="003E68BE"/>
    <w:rsid w:val="004016B5"/>
    <w:rsid w:val="00404B33"/>
    <w:rsid w:val="00414C02"/>
    <w:rsid w:val="00421009"/>
    <w:rsid w:val="00422EE1"/>
    <w:rsid w:val="004235A3"/>
    <w:rsid w:val="00432DCE"/>
    <w:rsid w:val="0043595E"/>
    <w:rsid w:val="00436A3F"/>
    <w:rsid w:val="00441878"/>
    <w:rsid w:val="00441A19"/>
    <w:rsid w:val="004469C7"/>
    <w:rsid w:val="00447FF5"/>
    <w:rsid w:val="00457083"/>
    <w:rsid w:val="00462B80"/>
    <w:rsid w:val="004646B4"/>
    <w:rsid w:val="00495440"/>
    <w:rsid w:val="00497892"/>
    <w:rsid w:val="004A08EF"/>
    <w:rsid w:val="004A1A68"/>
    <w:rsid w:val="004A2005"/>
    <w:rsid w:val="004A55D3"/>
    <w:rsid w:val="004A636B"/>
    <w:rsid w:val="004B0A6F"/>
    <w:rsid w:val="004C248C"/>
    <w:rsid w:val="004C3E95"/>
    <w:rsid w:val="004C45CE"/>
    <w:rsid w:val="004C59B4"/>
    <w:rsid w:val="004C5AF4"/>
    <w:rsid w:val="004C6503"/>
    <w:rsid w:val="004D1312"/>
    <w:rsid w:val="004D499A"/>
    <w:rsid w:val="004D5F60"/>
    <w:rsid w:val="004D6FDF"/>
    <w:rsid w:val="004D701B"/>
    <w:rsid w:val="004E108E"/>
    <w:rsid w:val="004E1707"/>
    <w:rsid w:val="004E6F5D"/>
    <w:rsid w:val="004F4319"/>
    <w:rsid w:val="005002C0"/>
    <w:rsid w:val="0050228B"/>
    <w:rsid w:val="00504196"/>
    <w:rsid w:val="00505212"/>
    <w:rsid w:val="005112BF"/>
    <w:rsid w:val="00511C46"/>
    <w:rsid w:val="00515C9F"/>
    <w:rsid w:val="005208DF"/>
    <w:rsid w:val="00520ECF"/>
    <w:rsid w:val="00522273"/>
    <w:rsid w:val="00525414"/>
    <w:rsid w:val="00525A66"/>
    <w:rsid w:val="005352DF"/>
    <w:rsid w:val="00537820"/>
    <w:rsid w:val="005405B3"/>
    <w:rsid w:val="00544C37"/>
    <w:rsid w:val="00546F11"/>
    <w:rsid w:val="00546FD5"/>
    <w:rsid w:val="005476E7"/>
    <w:rsid w:val="00553563"/>
    <w:rsid w:val="005574CD"/>
    <w:rsid w:val="00560AF3"/>
    <w:rsid w:val="00562383"/>
    <w:rsid w:val="005644EB"/>
    <w:rsid w:val="00571DA7"/>
    <w:rsid w:val="005779C3"/>
    <w:rsid w:val="00577E52"/>
    <w:rsid w:val="005830F6"/>
    <w:rsid w:val="005845B2"/>
    <w:rsid w:val="00586C13"/>
    <w:rsid w:val="00594A66"/>
    <w:rsid w:val="005A25B0"/>
    <w:rsid w:val="005A295B"/>
    <w:rsid w:val="005A49B6"/>
    <w:rsid w:val="005A4A7D"/>
    <w:rsid w:val="005A5E6B"/>
    <w:rsid w:val="005B0ACC"/>
    <w:rsid w:val="005B27D0"/>
    <w:rsid w:val="005B3290"/>
    <w:rsid w:val="005B3949"/>
    <w:rsid w:val="005C648F"/>
    <w:rsid w:val="005C7E90"/>
    <w:rsid w:val="005D0C1B"/>
    <w:rsid w:val="005D0D9F"/>
    <w:rsid w:val="005D70BA"/>
    <w:rsid w:val="005E2CD8"/>
    <w:rsid w:val="005F0C50"/>
    <w:rsid w:val="005F164E"/>
    <w:rsid w:val="00601648"/>
    <w:rsid w:val="006021CA"/>
    <w:rsid w:val="006025A7"/>
    <w:rsid w:val="006152A0"/>
    <w:rsid w:val="00615C1A"/>
    <w:rsid w:val="0061607F"/>
    <w:rsid w:val="0062744C"/>
    <w:rsid w:val="00627DFF"/>
    <w:rsid w:val="0063000D"/>
    <w:rsid w:val="006302AD"/>
    <w:rsid w:val="006310EB"/>
    <w:rsid w:val="00632EF7"/>
    <w:rsid w:val="00637674"/>
    <w:rsid w:val="00640C8B"/>
    <w:rsid w:val="0064330C"/>
    <w:rsid w:val="00645A9D"/>
    <w:rsid w:val="006511B5"/>
    <w:rsid w:val="006512C6"/>
    <w:rsid w:val="006534F2"/>
    <w:rsid w:val="006559BB"/>
    <w:rsid w:val="00657297"/>
    <w:rsid w:val="00661A85"/>
    <w:rsid w:val="00662FCF"/>
    <w:rsid w:val="0067186B"/>
    <w:rsid w:val="00671DAF"/>
    <w:rsid w:val="00672B06"/>
    <w:rsid w:val="00675682"/>
    <w:rsid w:val="00684820"/>
    <w:rsid w:val="00686F22"/>
    <w:rsid w:val="0069321D"/>
    <w:rsid w:val="006952C5"/>
    <w:rsid w:val="00696129"/>
    <w:rsid w:val="006A070B"/>
    <w:rsid w:val="006A303C"/>
    <w:rsid w:val="006A310E"/>
    <w:rsid w:val="006A3DC3"/>
    <w:rsid w:val="006A4388"/>
    <w:rsid w:val="006A57AF"/>
    <w:rsid w:val="006A7D54"/>
    <w:rsid w:val="006B7A33"/>
    <w:rsid w:val="006C21E1"/>
    <w:rsid w:val="006C2784"/>
    <w:rsid w:val="006C43E8"/>
    <w:rsid w:val="006D0EAC"/>
    <w:rsid w:val="006D2CFE"/>
    <w:rsid w:val="006D5743"/>
    <w:rsid w:val="006D5EB9"/>
    <w:rsid w:val="006D6069"/>
    <w:rsid w:val="006E06AF"/>
    <w:rsid w:val="006E6516"/>
    <w:rsid w:val="006F5F3D"/>
    <w:rsid w:val="00702C25"/>
    <w:rsid w:val="00704113"/>
    <w:rsid w:val="00706583"/>
    <w:rsid w:val="00712BB0"/>
    <w:rsid w:val="00713946"/>
    <w:rsid w:val="007142BC"/>
    <w:rsid w:val="00715E4D"/>
    <w:rsid w:val="00722D6B"/>
    <w:rsid w:val="00723ED9"/>
    <w:rsid w:val="00724A12"/>
    <w:rsid w:val="007258B5"/>
    <w:rsid w:val="00727229"/>
    <w:rsid w:val="007272D6"/>
    <w:rsid w:val="00737CF0"/>
    <w:rsid w:val="00742873"/>
    <w:rsid w:val="00742F7C"/>
    <w:rsid w:val="0074353E"/>
    <w:rsid w:val="00747526"/>
    <w:rsid w:val="00750560"/>
    <w:rsid w:val="00765C1C"/>
    <w:rsid w:val="00766714"/>
    <w:rsid w:val="00770DB2"/>
    <w:rsid w:val="007738EA"/>
    <w:rsid w:val="00774B19"/>
    <w:rsid w:val="00782045"/>
    <w:rsid w:val="0078281F"/>
    <w:rsid w:val="007A14DB"/>
    <w:rsid w:val="007A1C9B"/>
    <w:rsid w:val="007A3859"/>
    <w:rsid w:val="007A6A08"/>
    <w:rsid w:val="007B3CE8"/>
    <w:rsid w:val="007C28AA"/>
    <w:rsid w:val="007C2D2F"/>
    <w:rsid w:val="007D26B7"/>
    <w:rsid w:val="007D33A2"/>
    <w:rsid w:val="007D5538"/>
    <w:rsid w:val="007D5622"/>
    <w:rsid w:val="007D59AB"/>
    <w:rsid w:val="007D66C1"/>
    <w:rsid w:val="007F09AE"/>
    <w:rsid w:val="00800B29"/>
    <w:rsid w:val="0080325D"/>
    <w:rsid w:val="00803D70"/>
    <w:rsid w:val="00804151"/>
    <w:rsid w:val="00806477"/>
    <w:rsid w:val="00806574"/>
    <w:rsid w:val="0081150B"/>
    <w:rsid w:val="00812A75"/>
    <w:rsid w:val="00813196"/>
    <w:rsid w:val="00813B35"/>
    <w:rsid w:val="0081455A"/>
    <w:rsid w:val="00816C97"/>
    <w:rsid w:val="0081782A"/>
    <w:rsid w:val="008210CC"/>
    <w:rsid w:val="00827016"/>
    <w:rsid w:val="0083139F"/>
    <w:rsid w:val="008415B7"/>
    <w:rsid w:val="0084232A"/>
    <w:rsid w:val="008450AA"/>
    <w:rsid w:val="00846475"/>
    <w:rsid w:val="00854B7D"/>
    <w:rsid w:val="008609FB"/>
    <w:rsid w:val="0086193D"/>
    <w:rsid w:val="0086251F"/>
    <w:rsid w:val="00862F7F"/>
    <w:rsid w:val="008630EB"/>
    <w:rsid w:val="00867D7F"/>
    <w:rsid w:val="00872B83"/>
    <w:rsid w:val="00872E1D"/>
    <w:rsid w:val="00873C2D"/>
    <w:rsid w:val="00875D80"/>
    <w:rsid w:val="008768AC"/>
    <w:rsid w:val="00880393"/>
    <w:rsid w:val="008861F9"/>
    <w:rsid w:val="008909E1"/>
    <w:rsid w:val="008925DE"/>
    <w:rsid w:val="00892D4A"/>
    <w:rsid w:val="008945A0"/>
    <w:rsid w:val="00895380"/>
    <w:rsid w:val="00895995"/>
    <w:rsid w:val="008976D7"/>
    <w:rsid w:val="008978EC"/>
    <w:rsid w:val="008A074B"/>
    <w:rsid w:val="008A7D6F"/>
    <w:rsid w:val="008B39C2"/>
    <w:rsid w:val="008B434B"/>
    <w:rsid w:val="008B4D20"/>
    <w:rsid w:val="008B4D66"/>
    <w:rsid w:val="008B58E4"/>
    <w:rsid w:val="008B692E"/>
    <w:rsid w:val="008B7E40"/>
    <w:rsid w:val="008C0133"/>
    <w:rsid w:val="008C40A4"/>
    <w:rsid w:val="008C53B3"/>
    <w:rsid w:val="008C613E"/>
    <w:rsid w:val="008C7C19"/>
    <w:rsid w:val="008D2AEB"/>
    <w:rsid w:val="008D5BB6"/>
    <w:rsid w:val="008E0D1B"/>
    <w:rsid w:val="008E4057"/>
    <w:rsid w:val="008E48C1"/>
    <w:rsid w:val="008E7B33"/>
    <w:rsid w:val="008F2B3C"/>
    <w:rsid w:val="008F4BB3"/>
    <w:rsid w:val="00902857"/>
    <w:rsid w:val="00902BC5"/>
    <w:rsid w:val="00903665"/>
    <w:rsid w:val="0090599B"/>
    <w:rsid w:val="00907063"/>
    <w:rsid w:val="009213CE"/>
    <w:rsid w:val="00922021"/>
    <w:rsid w:val="0093540F"/>
    <w:rsid w:val="00940E3E"/>
    <w:rsid w:val="009439A3"/>
    <w:rsid w:val="00952A16"/>
    <w:rsid w:val="00955D96"/>
    <w:rsid w:val="00960EA3"/>
    <w:rsid w:val="00974E08"/>
    <w:rsid w:val="00977638"/>
    <w:rsid w:val="00983230"/>
    <w:rsid w:val="00983BD6"/>
    <w:rsid w:val="00984E42"/>
    <w:rsid w:val="009930D3"/>
    <w:rsid w:val="00995628"/>
    <w:rsid w:val="00996B2D"/>
    <w:rsid w:val="009A065A"/>
    <w:rsid w:val="009A5831"/>
    <w:rsid w:val="009A74B7"/>
    <w:rsid w:val="009B6EC1"/>
    <w:rsid w:val="009B7727"/>
    <w:rsid w:val="009C72A0"/>
    <w:rsid w:val="009D3B9E"/>
    <w:rsid w:val="009E1127"/>
    <w:rsid w:val="009E17EF"/>
    <w:rsid w:val="009E46F2"/>
    <w:rsid w:val="009E471A"/>
    <w:rsid w:val="009F22FF"/>
    <w:rsid w:val="009F2CDA"/>
    <w:rsid w:val="009F37CC"/>
    <w:rsid w:val="009F591A"/>
    <w:rsid w:val="00A00897"/>
    <w:rsid w:val="00A00AB8"/>
    <w:rsid w:val="00A01038"/>
    <w:rsid w:val="00A01F3B"/>
    <w:rsid w:val="00A0280E"/>
    <w:rsid w:val="00A02F73"/>
    <w:rsid w:val="00A035A2"/>
    <w:rsid w:val="00A05F7F"/>
    <w:rsid w:val="00A06DE8"/>
    <w:rsid w:val="00A10189"/>
    <w:rsid w:val="00A12FE6"/>
    <w:rsid w:val="00A14F05"/>
    <w:rsid w:val="00A16DE1"/>
    <w:rsid w:val="00A2721C"/>
    <w:rsid w:val="00A375B1"/>
    <w:rsid w:val="00A43095"/>
    <w:rsid w:val="00A43D15"/>
    <w:rsid w:val="00A50F1E"/>
    <w:rsid w:val="00A5595C"/>
    <w:rsid w:val="00A55B0D"/>
    <w:rsid w:val="00A566C2"/>
    <w:rsid w:val="00A57659"/>
    <w:rsid w:val="00A57D27"/>
    <w:rsid w:val="00A620FC"/>
    <w:rsid w:val="00A62311"/>
    <w:rsid w:val="00A65BF4"/>
    <w:rsid w:val="00A6620F"/>
    <w:rsid w:val="00A67B3D"/>
    <w:rsid w:val="00A73DF4"/>
    <w:rsid w:val="00A75D93"/>
    <w:rsid w:val="00A87C55"/>
    <w:rsid w:val="00A9695D"/>
    <w:rsid w:val="00AA3E61"/>
    <w:rsid w:val="00AA3F9B"/>
    <w:rsid w:val="00AA43AD"/>
    <w:rsid w:val="00AA57A8"/>
    <w:rsid w:val="00AB1A90"/>
    <w:rsid w:val="00AB43BA"/>
    <w:rsid w:val="00AB5738"/>
    <w:rsid w:val="00AC04E8"/>
    <w:rsid w:val="00AC0895"/>
    <w:rsid w:val="00AC221E"/>
    <w:rsid w:val="00AC5DD6"/>
    <w:rsid w:val="00AC7AE0"/>
    <w:rsid w:val="00AD0385"/>
    <w:rsid w:val="00AD6DFB"/>
    <w:rsid w:val="00AE37E4"/>
    <w:rsid w:val="00AE5934"/>
    <w:rsid w:val="00AE7EFA"/>
    <w:rsid w:val="00AF4BC9"/>
    <w:rsid w:val="00AF6BF8"/>
    <w:rsid w:val="00AF6F55"/>
    <w:rsid w:val="00B00255"/>
    <w:rsid w:val="00B005B4"/>
    <w:rsid w:val="00B00A37"/>
    <w:rsid w:val="00B00EA2"/>
    <w:rsid w:val="00B021C4"/>
    <w:rsid w:val="00B066F4"/>
    <w:rsid w:val="00B112D6"/>
    <w:rsid w:val="00B1252E"/>
    <w:rsid w:val="00B12BB3"/>
    <w:rsid w:val="00B14466"/>
    <w:rsid w:val="00B15AD1"/>
    <w:rsid w:val="00B16D3E"/>
    <w:rsid w:val="00B173C6"/>
    <w:rsid w:val="00B22272"/>
    <w:rsid w:val="00B23D2E"/>
    <w:rsid w:val="00B2735B"/>
    <w:rsid w:val="00B3374C"/>
    <w:rsid w:val="00B33770"/>
    <w:rsid w:val="00B40D70"/>
    <w:rsid w:val="00B42062"/>
    <w:rsid w:val="00B42B00"/>
    <w:rsid w:val="00B450F5"/>
    <w:rsid w:val="00B46282"/>
    <w:rsid w:val="00B47E2D"/>
    <w:rsid w:val="00B51ED2"/>
    <w:rsid w:val="00B5219D"/>
    <w:rsid w:val="00B5280E"/>
    <w:rsid w:val="00B554BB"/>
    <w:rsid w:val="00B604C0"/>
    <w:rsid w:val="00B61368"/>
    <w:rsid w:val="00B63270"/>
    <w:rsid w:val="00B6480A"/>
    <w:rsid w:val="00B64D9E"/>
    <w:rsid w:val="00B765F5"/>
    <w:rsid w:val="00B804B8"/>
    <w:rsid w:val="00B815DE"/>
    <w:rsid w:val="00B82A69"/>
    <w:rsid w:val="00B8602A"/>
    <w:rsid w:val="00B87BA0"/>
    <w:rsid w:val="00B923D9"/>
    <w:rsid w:val="00B9361A"/>
    <w:rsid w:val="00B93645"/>
    <w:rsid w:val="00B94059"/>
    <w:rsid w:val="00B956B9"/>
    <w:rsid w:val="00BA1B19"/>
    <w:rsid w:val="00BA6D8E"/>
    <w:rsid w:val="00BA7877"/>
    <w:rsid w:val="00BA7FDD"/>
    <w:rsid w:val="00BB026B"/>
    <w:rsid w:val="00BB0D91"/>
    <w:rsid w:val="00BB2575"/>
    <w:rsid w:val="00BB29E7"/>
    <w:rsid w:val="00BB3BB5"/>
    <w:rsid w:val="00BB5FDF"/>
    <w:rsid w:val="00BC466B"/>
    <w:rsid w:val="00BC606C"/>
    <w:rsid w:val="00BC7F77"/>
    <w:rsid w:val="00BD2608"/>
    <w:rsid w:val="00BE2372"/>
    <w:rsid w:val="00BF1658"/>
    <w:rsid w:val="00BF570A"/>
    <w:rsid w:val="00BF5763"/>
    <w:rsid w:val="00BF5FB6"/>
    <w:rsid w:val="00C03750"/>
    <w:rsid w:val="00C056EB"/>
    <w:rsid w:val="00C138B4"/>
    <w:rsid w:val="00C1519F"/>
    <w:rsid w:val="00C22133"/>
    <w:rsid w:val="00C3002B"/>
    <w:rsid w:val="00C33668"/>
    <w:rsid w:val="00C355F7"/>
    <w:rsid w:val="00C40923"/>
    <w:rsid w:val="00C43B5E"/>
    <w:rsid w:val="00C57D14"/>
    <w:rsid w:val="00C60A86"/>
    <w:rsid w:val="00C67A73"/>
    <w:rsid w:val="00C70120"/>
    <w:rsid w:val="00C70EDE"/>
    <w:rsid w:val="00C8487F"/>
    <w:rsid w:val="00C84A09"/>
    <w:rsid w:val="00C84EF2"/>
    <w:rsid w:val="00C87E4F"/>
    <w:rsid w:val="00C95905"/>
    <w:rsid w:val="00C97B2E"/>
    <w:rsid w:val="00CB3DEE"/>
    <w:rsid w:val="00CB45D9"/>
    <w:rsid w:val="00CB50C7"/>
    <w:rsid w:val="00CB5E1D"/>
    <w:rsid w:val="00CB5EB4"/>
    <w:rsid w:val="00CB7998"/>
    <w:rsid w:val="00CC1720"/>
    <w:rsid w:val="00CC1CFA"/>
    <w:rsid w:val="00CC24BB"/>
    <w:rsid w:val="00CD253A"/>
    <w:rsid w:val="00CD6171"/>
    <w:rsid w:val="00CE192F"/>
    <w:rsid w:val="00CE1F49"/>
    <w:rsid w:val="00CF16DF"/>
    <w:rsid w:val="00CF2436"/>
    <w:rsid w:val="00CF2556"/>
    <w:rsid w:val="00CF3011"/>
    <w:rsid w:val="00CF6452"/>
    <w:rsid w:val="00CF75E7"/>
    <w:rsid w:val="00D03788"/>
    <w:rsid w:val="00D037F1"/>
    <w:rsid w:val="00D13A7C"/>
    <w:rsid w:val="00D15803"/>
    <w:rsid w:val="00D20F93"/>
    <w:rsid w:val="00D21F02"/>
    <w:rsid w:val="00D2577C"/>
    <w:rsid w:val="00D27536"/>
    <w:rsid w:val="00D32BC5"/>
    <w:rsid w:val="00D36F63"/>
    <w:rsid w:val="00D418E3"/>
    <w:rsid w:val="00D41AB7"/>
    <w:rsid w:val="00D42179"/>
    <w:rsid w:val="00D44F4A"/>
    <w:rsid w:val="00D516B2"/>
    <w:rsid w:val="00D55546"/>
    <w:rsid w:val="00D621D3"/>
    <w:rsid w:val="00D63064"/>
    <w:rsid w:val="00D63DF9"/>
    <w:rsid w:val="00D65514"/>
    <w:rsid w:val="00D70ADC"/>
    <w:rsid w:val="00D73982"/>
    <w:rsid w:val="00D75525"/>
    <w:rsid w:val="00D810EF"/>
    <w:rsid w:val="00DA0ADA"/>
    <w:rsid w:val="00DA13BE"/>
    <w:rsid w:val="00DA1F2E"/>
    <w:rsid w:val="00DB017F"/>
    <w:rsid w:val="00DB2F23"/>
    <w:rsid w:val="00DB355B"/>
    <w:rsid w:val="00DB3985"/>
    <w:rsid w:val="00DB6E7F"/>
    <w:rsid w:val="00DC03F9"/>
    <w:rsid w:val="00DC04D1"/>
    <w:rsid w:val="00DC2618"/>
    <w:rsid w:val="00DC61A4"/>
    <w:rsid w:val="00DD1D11"/>
    <w:rsid w:val="00DD2CA7"/>
    <w:rsid w:val="00DE12B9"/>
    <w:rsid w:val="00DE1964"/>
    <w:rsid w:val="00DE3F11"/>
    <w:rsid w:val="00DE5612"/>
    <w:rsid w:val="00DF18B4"/>
    <w:rsid w:val="00DF2B20"/>
    <w:rsid w:val="00DF45A2"/>
    <w:rsid w:val="00DF7AC9"/>
    <w:rsid w:val="00E01FBA"/>
    <w:rsid w:val="00E034B6"/>
    <w:rsid w:val="00E0375A"/>
    <w:rsid w:val="00E061CF"/>
    <w:rsid w:val="00E16A00"/>
    <w:rsid w:val="00E16BDB"/>
    <w:rsid w:val="00E227DA"/>
    <w:rsid w:val="00E25872"/>
    <w:rsid w:val="00E322CB"/>
    <w:rsid w:val="00E3664C"/>
    <w:rsid w:val="00E37C33"/>
    <w:rsid w:val="00E429B7"/>
    <w:rsid w:val="00E448E9"/>
    <w:rsid w:val="00E51396"/>
    <w:rsid w:val="00E627E8"/>
    <w:rsid w:val="00E709F8"/>
    <w:rsid w:val="00E807B9"/>
    <w:rsid w:val="00E8348B"/>
    <w:rsid w:val="00E90B7C"/>
    <w:rsid w:val="00E94487"/>
    <w:rsid w:val="00E95CB6"/>
    <w:rsid w:val="00E97029"/>
    <w:rsid w:val="00E97E98"/>
    <w:rsid w:val="00EA0118"/>
    <w:rsid w:val="00EA0FAD"/>
    <w:rsid w:val="00EA1C45"/>
    <w:rsid w:val="00EA1F05"/>
    <w:rsid w:val="00EA4D3C"/>
    <w:rsid w:val="00EA5460"/>
    <w:rsid w:val="00EA7FEC"/>
    <w:rsid w:val="00EB012B"/>
    <w:rsid w:val="00EB2964"/>
    <w:rsid w:val="00EB2C75"/>
    <w:rsid w:val="00EB3750"/>
    <w:rsid w:val="00EB7763"/>
    <w:rsid w:val="00EC098C"/>
    <w:rsid w:val="00EC1DAE"/>
    <w:rsid w:val="00EC2BD1"/>
    <w:rsid w:val="00ED3BE2"/>
    <w:rsid w:val="00ED536C"/>
    <w:rsid w:val="00ED5E41"/>
    <w:rsid w:val="00ED7062"/>
    <w:rsid w:val="00EE153E"/>
    <w:rsid w:val="00EE1617"/>
    <w:rsid w:val="00EE3C67"/>
    <w:rsid w:val="00EE4BF3"/>
    <w:rsid w:val="00EE5B26"/>
    <w:rsid w:val="00EE61C8"/>
    <w:rsid w:val="00EE7908"/>
    <w:rsid w:val="00EF2E68"/>
    <w:rsid w:val="00EF4760"/>
    <w:rsid w:val="00EF7B5E"/>
    <w:rsid w:val="00F00676"/>
    <w:rsid w:val="00F011D6"/>
    <w:rsid w:val="00F0136F"/>
    <w:rsid w:val="00F03984"/>
    <w:rsid w:val="00F07C8B"/>
    <w:rsid w:val="00F20F2F"/>
    <w:rsid w:val="00F2284A"/>
    <w:rsid w:val="00F229A5"/>
    <w:rsid w:val="00F238B9"/>
    <w:rsid w:val="00F26F42"/>
    <w:rsid w:val="00F32D33"/>
    <w:rsid w:val="00F34820"/>
    <w:rsid w:val="00F3575E"/>
    <w:rsid w:val="00F4226E"/>
    <w:rsid w:val="00F43EC4"/>
    <w:rsid w:val="00F44100"/>
    <w:rsid w:val="00F446DF"/>
    <w:rsid w:val="00F51576"/>
    <w:rsid w:val="00F523A6"/>
    <w:rsid w:val="00F535A1"/>
    <w:rsid w:val="00F53789"/>
    <w:rsid w:val="00F542E8"/>
    <w:rsid w:val="00F61062"/>
    <w:rsid w:val="00F652D4"/>
    <w:rsid w:val="00F727DA"/>
    <w:rsid w:val="00F74FC8"/>
    <w:rsid w:val="00F76A98"/>
    <w:rsid w:val="00F800E3"/>
    <w:rsid w:val="00F80FD1"/>
    <w:rsid w:val="00F826FD"/>
    <w:rsid w:val="00F833FD"/>
    <w:rsid w:val="00F83662"/>
    <w:rsid w:val="00F974EF"/>
    <w:rsid w:val="00FA18D6"/>
    <w:rsid w:val="00FA2FF9"/>
    <w:rsid w:val="00FA38D1"/>
    <w:rsid w:val="00FA4935"/>
    <w:rsid w:val="00FA4BC8"/>
    <w:rsid w:val="00FA6951"/>
    <w:rsid w:val="00FB2F20"/>
    <w:rsid w:val="00FB347E"/>
    <w:rsid w:val="00FB38B3"/>
    <w:rsid w:val="00FB7476"/>
    <w:rsid w:val="00FC3CE3"/>
    <w:rsid w:val="00FC3F25"/>
    <w:rsid w:val="00FC48FF"/>
    <w:rsid w:val="00FD72A7"/>
    <w:rsid w:val="00FE3A47"/>
    <w:rsid w:val="00FE66D1"/>
    <w:rsid w:val="00FE7C03"/>
    <w:rsid w:val="00FF01AB"/>
    <w:rsid w:val="00FF1A28"/>
    <w:rsid w:val="00FF4005"/>
    <w:rsid w:val="1374BD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F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B40D70"/>
    <w:pPr>
      <w:spacing w:line="360" w:lineRule="auto"/>
      <w:ind w:firstLine="709"/>
      <w:contextualSpacing/>
      <w:jc w:val="both"/>
    </w:pPr>
    <w:rPr>
      <w:sz w:val="24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43595E"/>
    <w:pPr>
      <w:keepNext/>
      <w:numPr>
        <w:numId w:val="5"/>
      </w:numPr>
      <w:spacing w:before="480" w:after="240"/>
      <w:jc w:val="center"/>
      <w:outlineLvl w:val="0"/>
    </w:pPr>
    <w:rPr>
      <w:rFonts w:eastAsia="Times New Roman"/>
      <w:b/>
      <w:bCs/>
      <w:caps/>
      <w:kern w:val="32"/>
      <w:sz w:val="28"/>
      <w:szCs w:val="32"/>
    </w:rPr>
  </w:style>
  <w:style w:type="paragraph" w:styleId="2">
    <w:name w:val="heading 2"/>
    <w:basedOn w:val="a0"/>
    <w:next w:val="a0"/>
    <w:link w:val="21"/>
    <w:qFormat/>
    <w:rsid w:val="0043595E"/>
    <w:pPr>
      <w:keepNext/>
      <w:numPr>
        <w:ilvl w:val="1"/>
        <w:numId w:val="5"/>
      </w:numPr>
      <w:spacing w:before="240" w:after="240"/>
      <w:outlineLvl w:val="1"/>
    </w:pPr>
    <w:rPr>
      <w:rFonts w:eastAsia="Times New Roman"/>
      <w:b/>
      <w:bCs/>
      <w:iCs/>
      <w:szCs w:val="28"/>
    </w:rPr>
  </w:style>
  <w:style w:type="paragraph" w:styleId="30">
    <w:name w:val="heading 3"/>
    <w:basedOn w:val="a0"/>
    <w:next w:val="a0"/>
    <w:link w:val="31"/>
    <w:qFormat/>
    <w:rsid w:val="0043595E"/>
    <w:pPr>
      <w:keepNext/>
      <w:numPr>
        <w:ilvl w:val="2"/>
        <w:numId w:val="5"/>
      </w:numPr>
      <w:spacing w:before="240" w:after="240"/>
      <w:outlineLvl w:val="2"/>
    </w:pPr>
    <w:rPr>
      <w:rFonts w:eastAsia="Times New Roman"/>
      <w:b/>
      <w:bCs/>
      <w:i/>
      <w:szCs w:val="26"/>
    </w:rPr>
  </w:style>
  <w:style w:type="paragraph" w:styleId="4">
    <w:name w:val="heading 4"/>
    <w:basedOn w:val="a0"/>
    <w:next w:val="a0"/>
    <w:link w:val="40"/>
    <w:qFormat/>
    <w:rsid w:val="0043595E"/>
    <w:pPr>
      <w:keepNext/>
      <w:numPr>
        <w:ilvl w:val="3"/>
        <w:numId w:val="5"/>
      </w:numPr>
      <w:spacing w:before="240" w:after="60"/>
      <w:outlineLvl w:val="3"/>
    </w:pPr>
    <w:rPr>
      <w:rFonts w:eastAsia="Times New Roman"/>
      <w:bCs/>
      <w:szCs w:val="28"/>
      <w:u w:val="single"/>
    </w:rPr>
  </w:style>
  <w:style w:type="paragraph" w:styleId="50">
    <w:name w:val="heading 5"/>
    <w:basedOn w:val="a0"/>
    <w:next w:val="a0"/>
    <w:link w:val="51"/>
    <w:qFormat/>
    <w:rsid w:val="006A070B"/>
    <w:pPr>
      <w:keepNext/>
      <w:keepLines/>
      <w:spacing w:before="20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0"/>
    <w:next w:val="a0"/>
    <w:link w:val="60"/>
    <w:qFormat/>
    <w:rsid w:val="00C67A73"/>
    <w:pPr>
      <w:spacing w:before="240" w:after="60"/>
      <w:ind w:firstLine="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link w:val="70"/>
    <w:uiPriority w:val="9"/>
    <w:qFormat/>
    <w:rsid w:val="00C67A73"/>
    <w:pPr>
      <w:spacing w:before="240" w:after="60"/>
      <w:ind w:firstLine="0"/>
      <w:outlineLvl w:val="6"/>
    </w:pPr>
    <w:rPr>
      <w:rFonts w:ascii="Calibri" w:eastAsia="Times New Roman" w:hAnsi="Calibri"/>
      <w:sz w:val="20"/>
      <w:szCs w:val="20"/>
    </w:rPr>
  </w:style>
  <w:style w:type="paragraph" w:styleId="8">
    <w:name w:val="heading 8"/>
    <w:basedOn w:val="a0"/>
    <w:next w:val="a0"/>
    <w:link w:val="80"/>
    <w:uiPriority w:val="9"/>
    <w:qFormat/>
    <w:rsid w:val="00C67A73"/>
    <w:pPr>
      <w:spacing w:before="240" w:after="60"/>
      <w:ind w:firstLine="0"/>
      <w:outlineLvl w:val="7"/>
    </w:pPr>
    <w:rPr>
      <w:rFonts w:ascii="Calibri" w:eastAsia="Times New Roman" w:hAnsi="Calibri"/>
      <w:i/>
      <w:iCs/>
      <w:sz w:val="20"/>
      <w:szCs w:val="20"/>
    </w:rPr>
  </w:style>
  <w:style w:type="paragraph" w:styleId="9">
    <w:name w:val="heading 9"/>
    <w:basedOn w:val="a0"/>
    <w:next w:val="a0"/>
    <w:link w:val="90"/>
    <w:uiPriority w:val="9"/>
    <w:qFormat/>
    <w:rsid w:val="00C67A73"/>
    <w:pPr>
      <w:spacing w:before="240" w:after="60"/>
      <w:ind w:firstLine="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67A73"/>
    <w:pPr>
      <w:ind w:firstLine="0"/>
    </w:pPr>
  </w:style>
  <w:style w:type="character" w:customStyle="1" w:styleId="10">
    <w:name w:val="Заголовок 1 Знак"/>
    <w:link w:val="1"/>
    <w:rsid w:val="000F49D7"/>
    <w:rPr>
      <w:rFonts w:eastAsia="Times New Roman"/>
      <w:b/>
      <w:bCs/>
      <w:caps/>
      <w:kern w:val="32"/>
      <w:sz w:val="28"/>
      <w:szCs w:val="32"/>
      <w:lang w:eastAsia="en-US"/>
    </w:rPr>
  </w:style>
  <w:style w:type="character" w:customStyle="1" w:styleId="21">
    <w:name w:val="Заголовок 2 Знак"/>
    <w:link w:val="2"/>
    <w:rsid w:val="0043595E"/>
    <w:rPr>
      <w:rFonts w:eastAsia="Times New Roman"/>
      <w:b/>
      <w:bCs/>
      <w:iCs/>
      <w:sz w:val="24"/>
      <w:szCs w:val="28"/>
      <w:lang w:eastAsia="en-US"/>
    </w:rPr>
  </w:style>
  <w:style w:type="character" w:customStyle="1" w:styleId="31">
    <w:name w:val="Заголовок 3 Знак"/>
    <w:link w:val="30"/>
    <w:rsid w:val="00B6480A"/>
    <w:rPr>
      <w:rFonts w:eastAsia="Times New Roman"/>
      <w:b/>
      <w:bCs/>
      <w:i/>
      <w:sz w:val="24"/>
      <w:szCs w:val="26"/>
      <w:lang w:eastAsia="en-US"/>
    </w:rPr>
  </w:style>
  <w:style w:type="paragraph" w:customStyle="1" w:styleId="a6">
    <w:name w:val="Код"/>
    <w:basedOn w:val="a0"/>
    <w:link w:val="a7"/>
    <w:qFormat/>
    <w:rsid w:val="00C67A73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2F2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240" w:after="120" w:line="240" w:lineRule="auto"/>
      <w:ind w:firstLine="0"/>
      <w:jc w:val="left"/>
    </w:pPr>
    <w:rPr>
      <w:rFonts w:ascii="Lucida Console" w:hAnsi="Lucida Console"/>
      <w:sz w:val="18"/>
    </w:rPr>
  </w:style>
  <w:style w:type="paragraph" w:customStyle="1" w:styleId="a8">
    <w:name w:val="Рисунок"/>
    <w:basedOn w:val="a0"/>
    <w:next w:val="a0"/>
    <w:qFormat/>
    <w:rsid w:val="00C67A73"/>
    <w:pPr>
      <w:spacing w:before="120" w:after="120" w:line="240" w:lineRule="auto"/>
      <w:ind w:firstLine="0"/>
      <w:jc w:val="center"/>
    </w:pPr>
  </w:style>
  <w:style w:type="paragraph" w:customStyle="1" w:styleId="a9">
    <w:name w:val="Подрис"/>
    <w:basedOn w:val="a8"/>
    <w:next w:val="a0"/>
    <w:qFormat/>
    <w:rsid w:val="00C67A73"/>
    <w:pPr>
      <w:spacing w:before="0" w:after="240"/>
    </w:pPr>
  </w:style>
  <w:style w:type="paragraph" w:styleId="aa">
    <w:name w:val="header"/>
    <w:basedOn w:val="a0"/>
    <w:link w:val="ab"/>
    <w:uiPriority w:val="99"/>
    <w:unhideWhenUsed/>
    <w:rsid w:val="00F0067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00676"/>
    <w:rPr>
      <w:rFonts w:ascii="Times New Roman" w:hAnsi="Times New Roman"/>
      <w:sz w:val="24"/>
      <w:szCs w:val="22"/>
      <w:lang w:eastAsia="en-US"/>
    </w:rPr>
  </w:style>
  <w:style w:type="paragraph" w:styleId="ac">
    <w:name w:val="footer"/>
    <w:basedOn w:val="a0"/>
    <w:link w:val="ad"/>
    <w:uiPriority w:val="99"/>
    <w:unhideWhenUsed/>
    <w:rsid w:val="00F0067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00676"/>
    <w:rPr>
      <w:rFonts w:ascii="Times New Roman" w:hAnsi="Times New Roman"/>
      <w:sz w:val="24"/>
      <w:szCs w:val="22"/>
      <w:lang w:eastAsia="en-US"/>
    </w:rPr>
  </w:style>
  <w:style w:type="character" w:customStyle="1" w:styleId="40">
    <w:name w:val="Заголовок 4 Знак"/>
    <w:link w:val="4"/>
    <w:rsid w:val="00B6480A"/>
    <w:rPr>
      <w:rFonts w:eastAsia="Times New Roman"/>
      <w:bCs/>
      <w:sz w:val="24"/>
      <w:szCs w:val="28"/>
      <w:u w:val="single"/>
      <w:lang w:eastAsia="en-US"/>
    </w:rPr>
  </w:style>
  <w:style w:type="character" w:customStyle="1" w:styleId="51">
    <w:name w:val="Заголовок 5 Знак"/>
    <w:link w:val="50"/>
    <w:rsid w:val="006A070B"/>
    <w:rPr>
      <w:rFonts w:ascii="Cambria" w:eastAsia="Times New Roman" w:hAnsi="Cambria" w:cs="Times New Roman"/>
      <w:color w:val="243F60"/>
      <w:sz w:val="24"/>
      <w:szCs w:val="22"/>
      <w:lang w:eastAsia="en-US"/>
    </w:rPr>
  </w:style>
  <w:style w:type="character" w:customStyle="1" w:styleId="60">
    <w:name w:val="Заголовок 6 Знак"/>
    <w:link w:val="6"/>
    <w:rsid w:val="00C67A73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C67A73"/>
    <w:rPr>
      <w:rFonts w:ascii="Calibri" w:eastAsia="Times New Roman" w:hAnsi="Calibri" w:cs="Times New Roman"/>
      <w:lang w:eastAsia="en-US"/>
    </w:rPr>
  </w:style>
  <w:style w:type="character" w:customStyle="1" w:styleId="80">
    <w:name w:val="Заголовок 8 Знак"/>
    <w:link w:val="8"/>
    <w:uiPriority w:val="9"/>
    <w:semiHidden/>
    <w:rsid w:val="00C67A73"/>
    <w:rPr>
      <w:rFonts w:ascii="Calibri" w:eastAsia="Times New Roman" w:hAnsi="Calibri" w:cs="Times New Roman"/>
      <w:i/>
      <w:iCs/>
      <w:lang w:eastAsia="en-US"/>
    </w:rPr>
  </w:style>
  <w:style w:type="character" w:customStyle="1" w:styleId="90">
    <w:name w:val="Заголовок 9 Знак"/>
    <w:link w:val="9"/>
    <w:uiPriority w:val="9"/>
    <w:semiHidden/>
    <w:rsid w:val="00C67A73"/>
    <w:rPr>
      <w:rFonts w:ascii="Cambria" w:eastAsia="Times New Roman" w:hAnsi="Cambria" w:cs="Times New Roman"/>
      <w:sz w:val="22"/>
      <w:szCs w:val="22"/>
      <w:lang w:eastAsia="en-US"/>
    </w:rPr>
  </w:style>
  <w:style w:type="character" w:styleId="ae">
    <w:name w:val="Hyperlink"/>
    <w:uiPriority w:val="99"/>
    <w:unhideWhenUsed/>
    <w:rsid w:val="00812A75"/>
    <w:rPr>
      <w:color w:val="0000FF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812A75"/>
    <w:pPr>
      <w:ind w:firstLine="0"/>
    </w:pPr>
    <w:rPr>
      <w:caps/>
    </w:rPr>
  </w:style>
  <w:style w:type="paragraph" w:styleId="22">
    <w:name w:val="toc 2"/>
    <w:basedOn w:val="a0"/>
    <w:next w:val="a0"/>
    <w:autoRedefine/>
    <w:uiPriority w:val="39"/>
    <w:unhideWhenUsed/>
    <w:rsid w:val="00812A75"/>
    <w:pPr>
      <w:ind w:firstLine="0"/>
    </w:pPr>
  </w:style>
  <w:style w:type="paragraph" w:styleId="32">
    <w:name w:val="toc 3"/>
    <w:basedOn w:val="a0"/>
    <w:next w:val="a0"/>
    <w:autoRedefine/>
    <w:uiPriority w:val="39"/>
    <w:unhideWhenUsed/>
    <w:rsid w:val="00812A75"/>
    <w:pPr>
      <w:ind w:firstLine="0"/>
    </w:pPr>
  </w:style>
  <w:style w:type="paragraph" w:styleId="41">
    <w:name w:val="toc 4"/>
    <w:basedOn w:val="a0"/>
    <w:next w:val="a0"/>
    <w:autoRedefine/>
    <w:uiPriority w:val="39"/>
    <w:semiHidden/>
    <w:unhideWhenUsed/>
    <w:rsid w:val="00812A75"/>
    <w:pPr>
      <w:ind w:left="720"/>
    </w:pPr>
  </w:style>
  <w:style w:type="paragraph" w:styleId="af">
    <w:name w:val="TOC Heading"/>
    <w:basedOn w:val="1"/>
    <w:next w:val="a0"/>
    <w:uiPriority w:val="39"/>
    <w:qFormat/>
    <w:rsid w:val="00C67A73"/>
    <w:pPr>
      <w:keepLines/>
      <w:numPr>
        <w:numId w:val="0"/>
      </w:numPr>
      <w:spacing w:after="0" w:line="276" w:lineRule="auto"/>
      <w:contextualSpacing w:val="0"/>
      <w:jc w:val="left"/>
      <w:outlineLvl w:val="9"/>
    </w:pPr>
    <w:rPr>
      <w:rFonts w:ascii="Cambria" w:hAnsi="Cambria"/>
      <w:caps w:val="0"/>
      <w:color w:val="365F91"/>
      <w:kern w:val="0"/>
      <w:szCs w:val="28"/>
    </w:rPr>
  </w:style>
  <w:style w:type="paragraph" w:customStyle="1" w:styleId="12">
    <w:name w:val="Заголовок 1 без номера"/>
    <w:basedOn w:val="1"/>
    <w:next w:val="a0"/>
    <w:qFormat/>
    <w:rsid w:val="00E627E8"/>
    <w:pPr>
      <w:numPr>
        <w:numId w:val="0"/>
      </w:numPr>
      <w:outlineLvl w:val="9"/>
    </w:pPr>
  </w:style>
  <w:style w:type="paragraph" w:customStyle="1" w:styleId="af0">
    <w:name w:val="Индекс таблицы"/>
    <w:basedOn w:val="a0"/>
    <w:qFormat/>
    <w:rsid w:val="00C67A73"/>
    <w:pPr>
      <w:spacing w:before="120"/>
      <w:ind w:firstLine="0"/>
      <w:jc w:val="right"/>
    </w:pPr>
    <w:rPr>
      <w:b/>
      <w:color w:val="000000"/>
    </w:rPr>
  </w:style>
  <w:style w:type="paragraph" w:customStyle="1" w:styleId="af1">
    <w:name w:val="Заголовок таблицы"/>
    <w:basedOn w:val="a0"/>
    <w:qFormat/>
    <w:rsid w:val="00C67A73"/>
    <w:pPr>
      <w:spacing w:after="120"/>
      <w:ind w:firstLine="0"/>
      <w:jc w:val="center"/>
    </w:pPr>
    <w:rPr>
      <w:b/>
      <w:color w:val="000000"/>
    </w:rPr>
  </w:style>
  <w:style w:type="table" w:styleId="af2">
    <w:name w:val="Table Grid"/>
    <w:basedOn w:val="a2"/>
    <w:uiPriority w:val="39"/>
    <w:rsid w:val="00101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Таблица"/>
    <w:basedOn w:val="af2"/>
    <w:uiPriority w:val="99"/>
    <w:qFormat/>
    <w:rsid w:val="000F7191"/>
    <w:pPr>
      <w:contextualSpacing/>
    </w:pPr>
    <w:rPr>
      <w:sz w:val="24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none" w:sz="0" w:space="0" w:color="auto"/>
        <w:insideV w:val="none" w:sz="0" w:space="0" w:color="auto"/>
      </w:tblBorders>
      <w:tblCellMar>
        <w:top w:w="85" w:type="dxa"/>
        <w:bottom w:w="85" w:type="dxa"/>
      </w:tblCellMar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left"/>
        <w:outlineLvl w:val="9"/>
      </w:pPr>
      <w:rPr>
        <w:b/>
      </w:rPr>
      <w:tblPr>
        <w:tblCellMar>
          <w:top w:w="57" w:type="dxa"/>
          <w:left w:w="113" w:type="dxa"/>
          <w:bottom w:w="57" w:type="dxa"/>
          <w:right w:w="113" w:type="dxa"/>
        </w:tblCellMar>
      </w:tblPr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</w:style>
  <w:style w:type="table" w:customStyle="1" w:styleId="13">
    <w:name w:val="Светлый список1"/>
    <w:basedOn w:val="a2"/>
    <w:uiPriority w:val="61"/>
    <w:rsid w:val="00101AF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af4">
    <w:name w:val="Текст таблицы"/>
    <w:basedOn w:val="a0"/>
    <w:qFormat/>
    <w:rsid w:val="0025775A"/>
    <w:pPr>
      <w:spacing w:line="240" w:lineRule="auto"/>
      <w:ind w:firstLine="0"/>
      <w:jc w:val="left"/>
    </w:pPr>
    <w:rPr>
      <w:rFonts w:cs="Arial"/>
      <w:color w:val="000000"/>
      <w:szCs w:val="20"/>
    </w:rPr>
  </w:style>
  <w:style w:type="paragraph" w:styleId="af5">
    <w:name w:val="Body Text"/>
    <w:basedOn w:val="a0"/>
    <w:link w:val="af6"/>
    <w:semiHidden/>
    <w:rsid w:val="001772DD"/>
    <w:pPr>
      <w:spacing w:after="120"/>
    </w:pPr>
  </w:style>
  <w:style w:type="character" w:customStyle="1" w:styleId="af6">
    <w:name w:val="Основной текст Знак"/>
    <w:link w:val="af5"/>
    <w:semiHidden/>
    <w:rsid w:val="001772DD"/>
    <w:rPr>
      <w:sz w:val="24"/>
      <w:szCs w:val="22"/>
      <w:lang w:eastAsia="en-US"/>
    </w:rPr>
  </w:style>
  <w:style w:type="paragraph" w:styleId="af7">
    <w:name w:val="Title"/>
    <w:aliases w:val="Знак4"/>
    <w:basedOn w:val="a0"/>
    <w:link w:val="af8"/>
    <w:qFormat/>
    <w:rsid w:val="00300AD0"/>
    <w:pPr>
      <w:autoSpaceDE w:val="0"/>
      <w:autoSpaceDN w:val="0"/>
      <w:spacing w:line="240" w:lineRule="auto"/>
      <w:ind w:firstLine="0"/>
      <w:jc w:val="center"/>
    </w:pPr>
    <w:rPr>
      <w:b/>
      <w:bCs/>
      <w:caps/>
      <w:szCs w:val="24"/>
    </w:rPr>
  </w:style>
  <w:style w:type="character" w:customStyle="1" w:styleId="af8">
    <w:name w:val="Заголовок Знак"/>
    <w:aliases w:val="Знак4 Знак"/>
    <w:link w:val="af7"/>
    <w:rsid w:val="00300AD0"/>
    <w:rPr>
      <w:b/>
      <w:bCs/>
      <w:caps/>
      <w:sz w:val="24"/>
      <w:szCs w:val="24"/>
    </w:rPr>
  </w:style>
  <w:style w:type="paragraph" w:customStyle="1" w:styleId="table">
    <w:name w:val="table"/>
    <w:basedOn w:val="a0"/>
    <w:rsid w:val="001772DD"/>
    <w:pPr>
      <w:ind w:firstLine="0"/>
    </w:pPr>
    <w:rPr>
      <w:rFonts w:eastAsia="Times New Roman"/>
      <w:szCs w:val="24"/>
      <w:lang w:eastAsia="ru-RU"/>
    </w:rPr>
  </w:style>
  <w:style w:type="paragraph" w:customStyle="1" w:styleId="af9">
    <w:name w:val="Заголовок приложения"/>
    <w:basedOn w:val="1"/>
    <w:next w:val="a0"/>
    <w:qFormat/>
    <w:rsid w:val="00CC24BB"/>
    <w:pPr>
      <w:numPr>
        <w:numId w:val="0"/>
      </w:numPr>
      <w:jc w:val="right"/>
    </w:pPr>
  </w:style>
  <w:style w:type="paragraph" w:customStyle="1" w:styleId="Title1">
    <w:name w:val="Title_1"/>
    <w:basedOn w:val="a0"/>
    <w:semiHidden/>
    <w:rsid w:val="00EC2BD1"/>
    <w:pPr>
      <w:autoSpaceDE w:val="0"/>
      <w:autoSpaceDN w:val="0"/>
      <w:ind w:firstLine="0"/>
      <w:jc w:val="center"/>
    </w:pPr>
    <w:rPr>
      <w:rFonts w:eastAsia="Times New Roman"/>
      <w:b/>
      <w:bCs/>
      <w:szCs w:val="24"/>
      <w:lang w:eastAsia="ru-RU"/>
    </w:rPr>
  </w:style>
  <w:style w:type="paragraph" w:customStyle="1" w:styleId="table1">
    <w:name w:val="table_1"/>
    <w:basedOn w:val="a0"/>
    <w:semiHidden/>
    <w:rsid w:val="001772DD"/>
    <w:pPr>
      <w:autoSpaceDE w:val="0"/>
      <w:autoSpaceDN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a">
    <w:name w:val="Подпись под рисунком"/>
    <w:basedOn w:val="a0"/>
    <w:qFormat/>
    <w:rsid w:val="00854B7D"/>
    <w:pPr>
      <w:spacing w:after="120"/>
      <w:contextualSpacing w:val="0"/>
      <w:jc w:val="center"/>
    </w:pPr>
  </w:style>
  <w:style w:type="paragraph" w:customStyle="1" w:styleId="afb">
    <w:name w:val="Большое название"/>
    <w:basedOn w:val="af5"/>
    <w:link w:val="afc"/>
    <w:qFormat/>
    <w:rsid w:val="00221409"/>
    <w:pPr>
      <w:tabs>
        <w:tab w:val="left" w:pos="1260"/>
      </w:tabs>
      <w:spacing w:after="0" w:line="240" w:lineRule="auto"/>
      <w:ind w:right="45" w:firstLine="0"/>
      <w:jc w:val="center"/>
    </w:pPr>
    <w:rPr>
      <w:b/>
      <w:caps/>
      <w:color w:val="000000"/>
      <w:sz w:val="28"/>
      <w:szCs w:val="28"/>
    </w:rPr>
  </w:style>
  <w:style w:type="character" w:customStyle="1" w:styleId="afc">
    <w:name w:val="Большое название Знак"/>
    <w:link w:val="afb"/>
    <w:rsid w:val="00221409"/>
    <w:rPr>
      <w:b/>
      <w:caps/>
      <w:color w:val="000000"/>
      <w:sz w:val="28"/>
      <w:szCs w:val="28"/>
      <w:lang w:eastAsia="en-US"/>
    </w:rPr>
  </w:style>
  <w:style w:type="paragraph" w:customStyle="1" w:styleId="218">
    <w:name w:val="218_маркированный"/>
    <w:basedOn w:val="a"/>
    <w:rsid w:val="00854B7D"/>
    <w:pPr>
      <w:numPr>
        <w:numId w:val="0"/>
      </w:numPr>
      <w:contextualSpacing w:val="0"/>
    </w:pPr>
  </w:style>
  <w:style w:type="paragraph" w:customStyle="1" w:styleId="afd">
    <w:name w:val="Таблица (лист регистрации изменений)"/>
    <w:basedOn w:val="a0"/>
    <w:rsid w:val="00D03788"/>
    <w:pPr>
      <w:ind w:firstLine="0"/>
      <w:contextualSpacing w:val="0"/>
      <w:jc w:val="center"/>
    </w:pPr>
    <w:rPr>
      <w:rFonts w:eastAsia="Times New Roman"/>
      <w:b/>
      <w:bCs/>
      <w:sz w:val="20"/>
      <w:szCs w:val="20"/>
      <w:lang w:eastAsia="ru-RU"/>
    </w:rPr>
  </w:style>
  <w:style w:type="paragraph" w:styleId="a">
    <w:name w:val="List Bullet"/>
    <w:basedOn w:val="a0"/>
    <w:uiPriority w:val="99"/>
    <w:semiHidden/>
    <w:unhideWhenUsed/>
    <w:rsid w:val="00854B7D"/>
    <w:pPr>
      <w:numPr>
        <w:numId w:val="2"/>
      </w:numPr>
    </w:pPr>
  </w:style>
  <w:style w:type="paragraph" w:customStyle="1" w:styleId="ListContinue1">
    <w:name w:val="List Continue 1"/>
    <w:basedOn w:val="a0"/>
    <w:next w:val="23"/>
    <w:uiPriority w:val="99"/>
    <w:rsid w:val="003C51C3"/>
    <w:pPr>
      <w:autoSpaceDE w:val="0"/>
      <w:autoSpaceDN w:val="0"/>
      <w:spacing w:before="30" w:after="60" w:line="240" w:lineRule="auto"/>
      <w:ind w:left="360" w:firstLine="0"/>
      <w:contextualSpacing w:val="0"/>
    </w:pPr>
    <w:rPr>
      <w:rFonts w:eastAsia="Times New Roman"/>
      <w:sz w:val="20"/>
      <w:szCs w:val="20"/>
      <w:lang w:val="en-US" w:eastAsia="ru-RU"/>
    </w:rPr>
  </w:style>
  <w:style w:type="paragraph" w:customStyle="1" w:styleId="ListBullet0">
    <w:name w:val="List Bullet 0"/>
    <w:basedOn w:val="a0"/>
    <w:next w:val="a0"/>
    <w:autoRedefine/>
    <w:uiPriority w:val="99"/>
    <w:rsid w:val="003C51C3"/>
    <w:pPr>
      <w:numPr>
        <w:numId w:val="1"/>
      </w:numPr>
      <w:autoSpaceDE w:val="0"/>
      <w:autoSpaceDN w:val="0"/>
      <w:spacing w:line="240" w:lineRule="auto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20">
    <w:name w:val="List Bullet 2"/>
    <w:basedOn w:val="a0"/>
    <w:next w:val="3"/>
    <w:autoRedefine/>
    <w:uiPriority w:val="99"/>
    <w:rsid w:val="003C51C3"/>
    <w:pPr>
      <w:tabs>
        <w:tab w:val="num" w:pos="1080"/>
      </w:tabs>
      <w:autoSpaceDE w:val="0"/>
      <w:autoSpaceDN w:val="0"/>
      <w:spacing w:line="240" w:lineRule="auto"/>
      <w:ind w:left="1080" w:hanging="360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42">
    <w:name w:val="List Bullet 4"/>
    <w:basedOn w:val="a0"/>
    <w:next w:val="5"/>
    <w:autoRedefine/>
    <w:uiPriority w:val="99"/>
    <w:rsid w:val="003C51C3"/>
    <w:pPr>
      <w:tabs>
        <w:tab w:val="num" w:pos="1800"/>
      </w:tabs>
      <w:autoSpaceDE w:val="0"/>
      <w:autoSpaceDN w:val="0"/>
      <w:spacing w:line="240" w:lineRule="auto"/>
      <w:ind w:left="1800" w:hanging="360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23">
    <w:name w:val="List Continue 2"/>
    <w:basedOn w:val="a0"/>
    <w:uiPriority w:val="99"/>
    <w:semiHidden/>
    <w:unhideWhenUsed/>
    <w:rsid w:val="003C51C3"/>
    <w:pPr>
      <w:spacing w:after="120"/>
      <w:ind w:left="566"/>
    </w:pPr>
  </w:style>
  <w:style w:type="paragraph" w:styleId="3">
    <w:name w:val="List Bullet 3"/>
    <w:basedOn w:val="a0"/>
    <w:uiPriority w:val="99"/>
    <w:semiHidden/>
    <w:unhideWhenUsed/>
    <w:rsid w:val="003C51C3"/>
    <w:pPr>
      <w:numPr>
        <w:numId w:val="3"/>
      </w:numPr>
    </w:pPr>
  </w:style>
  <w:style w:type="paragraph" w:styleId="5">
    <w:name w:val="List Bullet 5"/>
    <w:basedOn w:val="a0"/>
    <w:uiPriority w:val="99"/>
    <w:semiHidden/>
    <w:unhideWhenUsed/>
    <w:rsid w:val="003C51C3"/>
    <w:pPr>
      <w:numPr>
        <w:numId w:val="4"/>
      </w:numPr>
    </w:pPr>
  </w:style>
  <w:style w:type="character" w:customStyle="1" w:styleId="a7">
    <w:name w:val="Код Знак"/>
    <w:link w:val="a6"/>
    <w:rsid w:val="005A25B0"/>
    <w:rPr>
      <w:rFonts w:ascii="Lucida Console" w:hAnsi="Lucida Console"/>
      <w:sz w:val="18"/>
      <w:szCs w:val="22"/>
      <w:shd w:val="clear" w:color="auto" w:fill="F2F2F2"/>
      <w:lang w:eastAsia="en-US"/>
    </w:rPr>
  </w:style>
  <w:style w:type="paragraph" w:styleId="afe">
    <w:name w:val="Balloon Text"/>
    <w:basedOn w:val="a0"/>
    <w:link w:val="aff"/>
    <w:uiPriority w:val="99"/>
    <w:semiHidden/>
    <w:unhideWhenUsed/>
    <w:rsid w:val="005A25B0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5A25B0"/>
    <w:rPr>
      <w:rFonts w:ascii="Tahoma" w:hAnsi="Tahoma" w:cs="Tahoma"/>
      <w:sz w:val="16"/>
      <w:szCs w:val="16"/>
      <w:lang w:eastAsia="en-US"/>
    </w:rPr>
  </w:style>
  <w:style w:type="character" w:styleId="aff0">
    <w:name w:val="annotation reference"/>
    <w:uiPriority w:val="99"/>
    <w:semiHidden/>
    <w:unhideWhenUsed/>
    <w:rsid w:val="005A25B0"/>
    <w:rPr>
      <w:sz w:val="16"/>
      <w:szCs w:val="16"/>
    </w:rPr>
  </w:style>
  <w:style w:type="paragraph" w:styleId="aff1">
    <w:name w:val="annotation text"/>
    <w:basedOn w:val="a0"/>
    <w:link w:val="aff2"/>
    <w:uiPriority w:val="99"/>
    <w:semiHidden/>
    <w:unhideWhenUsed/>
    <w:rsid w:val="005A25B0"/>
    <w:rPr>
      <w:sz w:val="20"/>
      <w:szCs w:val="20"/>
    </w:rPr>
  </w:style>
  <w:style w:type="character" w:customStyle="1" w:styleId="aff2">
    <w:name w:val="Текст примечания Знак"/>
    <w:link w:val="aff1"/>
    <w:uiPriority w:val="99"/>
    <w:semiHidden/>
    <w:rsid w:val="005A25B0"/>
    <w:rPr>
      <w:lang w:eastAsia="en-US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A25B0"/>
    <w:rPr>
      <w:b/>
      <w:bCs/>
    </w:rPr>
  </w:style>
  <w:style w:type="character" w:customStyle="1" w:styleId="aff4">
    <w:name w:val="Тема примечания Знак"/>
    <w:link w:val="aff3"/>
    <w:uiPriority w:val="99"/>
    <w:semiHidden/>
    <w:rsid w:val="005A25B0"/>
    <w:rPr>
      <w:b/>
      <w:bCs/>
      <w:lang w:eastAsia="en-US"/>
    </w:rPr>
  </w:style>
  <w:style w:type="paragraph" w:styleId="aff5">
    <w:name w:val="Document Map"/>
    <w:basedOn w:val="a0"/>
    <w:link w:val="aff6"/>
    <w:uiPriority w:val="99"/>
    <w:semiHidden/>
    <w:unhideWhenUsed/>
    <w:rsid w:val="008C613E"/>
    <w:rPr>
      <w:rFonts w:ascii="Tahoma" w:hAnsi="Tahoma"/>
      <w:sz w:val="16"/>
      <w:szCs w:val="16"/>
    </w:rPr>
  </w:style>
  <w:style w:type="character" w:customStyle="1" w:styleId="aff6">
    <w:name w:val="Схема документа Знак"/>
    <w:link w:val="aff5"/>
    <w:uiPriority w:val="99"/>
    <w:semiHidden/>
    <w:rsid w:val="008C613E"/>
    <w:rPr>
      <w:rFonts w:ascii="Tahoma" w:hAnsi="Tahoma" w:cs="Tahoma"/>
      <w:sz w:val="16"/>
      <w:szCs w:val="16"/>
      <w:lang w:eastAsia="en-US"/>
    </w:rPr>
  </w:style>
  <w:style w:type="paragraph" w:customStyle="1" w:styleId="aff7">
    <w:name w:val="Просто текст"/>
    <w:basedOn w:val="a0"/>
    <w:rsid w:val="00774B19"/>
    <w:pPr>
      <w:contextualSpacing w:val="0"/>
    </w:pPr>
    <w:rPr>
      <w:rFonts w:eastAsia="Times New Roman"/>
      <w:szCs w:val="24"/>
      <w:lang w:eastAsia="ru-RU"/>
    </w:rPr>
  </w:style>
  <w:style w:type="character" w:customStyle="1" w:styleId="aff8">
    <w:name w:val="Подзаголовок Знак"/>
    <w:aliases w:val="Знак1 Знак"/>
    <w:link w:val="aff9"/>
    <w:locked/>
    <w:rsid w:val="002D7218"/>
    <w:rPr>
      <w:rFonts w:ascii="Cambria" w:hAnsi="Cambria"/>
      <w:sz w:val="24"/>
      <w:szCs w:val="24"/>
      <w:lang w:val="en-US" w:eastAsia="en-US" w:bidi="en-US"/>
    </w:rPr>
  </w:style>
  <w:style w:type="paragraph" w:styleId="aff9">
    <w:name w:val="Subtitle"/>
    <w:aliases w:val="Знак1"/>
    <w:basedOn w:val="a0"/>
    <w:next w:val="a0"/>
    <w:link w:val="aff8"/>
    <w:qFormat/>
    <w:rsid w:val="002D7218"/>
    <w:pPr>
      <w:spacing w:after="60" w:line="240" w:lineRule="auto"/>
      <w:ind w:firstLine="0"/>
      <w:jc w:val="center"/>
      <w:outlineLvl w:val="1"/>
    </w:pPr>
    <w:rPr>
      <w:rFonts w:ascii="Cambria" w:hAnsi="Cambria"/>
      <w:szCs w:val="24"/>
      <w:lang w:val="en-US" w:bidi="en-US"/>
    </w:rPr>
  </w:style>
  <w:style w:type="character" w:customStyle="1" w:styleId="14">
    <w:name w:val="Подзаголовок Знак1"/>
    <w:uiPriority w:val="11"/>
    <w:rsid w:val="002D7218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textall">
    <w:name w:val="text_all"/>
    <w:basedOn w:val="a0"/>
    <w:semiHidden/>
    <w:rsid w:val="002D7218"/>
    <w:pPr>
      <w:ind w:firstLine="369"/>
    </w:pPr>
    <w:rPr>
      <w:rFonts w:eastAsia="Times New Roman"/>
      <w:szCs w:val="24"/>
    </w:rPr>
  </w:style>
  <w:style w:type="paragraph" w:customStyle="1" w:styleId="Tablepodpisi">
    <w:name w:val="Table_podpisi"/>
    <w:basedOn w:val="a0"/>
    <w:semiHidden/>
    <w:rsid w:val="002D7218"/>
    <w:pPr>
      <w:ind w:firstLine="0"/>
      <w:jc w:val="center"/>
    </w:pPr>
    <w:rPr>
      <w:rFonts w:ascii="Arial" w:eastAsia="Times New Roman" w:hAnsi="Arial" w:cs="Arial"/>
      <w:b/>
      <w:bCs/>
      <w:i/>
      <w:iCs/>
      <w:sz w:val="20"/>
      <w:szCs w:val="20"/>
    </w:rPr>
  </w:style>
  <w:style w:type="paragraph" w:styleId="affa">
    <w:name w:val="footnote text"/>
    <w:basedOn w:val="a0"/>
    <w:link w:val="affb"/>
    <w:uiPriority w:val="99"/>
    <w:semiHidden/>
    <w:unhideWhenUsed/>
    <w:rsid w:val="00AC0895"/>
    <w:pPr>
      <w:spacing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fb">
    <w:name w:val="Текст сноски Знак"/>
    <w:basedOn w:val="a1"/>
    <w:link w:val="affa"/>
    <w:uiPriority w:val="99"/>
    <w:semiHidden/>
    <w:rsid w:val="00AC0895"/>
    <w:rPr>
      <w:rFonts w:asciiTheme="minorHAnsi" w:eastAsiaTheme="minorHAnsi" w:hAnsiTheme="minorHAnsi" w:cstheme="minorBidi"/>
      <w:lang w:eastAsia="en-US"/>
    </w:rPr>
  </w:style>
  <w:style w:type="character" w:styleId="affc">
    <w:name w:val="footnote reference"/>
    <w:basedOn w:val="a1"/>
    <w:uiPriority w:val="99"/>
    <w:semiHidden/>
    <w:unhideWhenUsed/>
    <w:rsid w:val="00AC0895"/>
    <w:rPr>
      <w:vertAlign w:val="superscript"/>
    </w:rPr>
  </w:style>
  <w:style w:type="paragraph" w:customStyle="1" w:styleId="Default">
    <w:name w:val="Default"/>
    <w:rsid w:val="00421009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affd">
    <w:name w:val="caption"/>
    <w:basedOn w:val="a0"/>
    <w:next w:val="a0"/>
    <w:uiPriority w:val="35"/>
    <w:unhideWhenUsed/>
    <w:qFormat/>
    <w:rsid w:val="003740C1"/>
    <w:pPr>
      <w:spacing w:after="20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5">
    <w:name w:val="Абзац списка Знак"/>
    <w:link w:val="a4"/>
    <w:uiPriority w:val="34"/>
    <w:rsid w:val="003740C1"/>
    <w:rPr>
      <w:sz w:val="24"/>
      <w:szCs w:val="22"/>
      <w:lang w:eastAsia="en-US"/>
    </w:rPr>
  </w:style>
  <w:style w:type="paragraph" w:styleId="affe">
    <w:name w:val="No Spacing"/>
    <w:uiPriority w:val="1"/>
    <w:qFormat/>
    <w:rsid w:val="003740C1"/>
    <w:rPr>
      <w:rFonts w:eastAsia="Times New Roman"/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374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740C1"/>
    <w:rPr>
      <w:rFonts w:ascii="Courier New" w:eastAsia="Times New Roman" w:hAnsi="Courier New" w:cs="Courier New"/>
    </w:rPr>
  </w:style>
  <w:style w:type="table" w:customStyle="1" w:styleId="NormalTable0">
    <w:name w:val="Normal Table0"/>
    <w:rsid w:val="00D27536"/>
    <w:rPr>
      <w:rFonts w:eastAsia="Times New Roman"/>
      <w:color w:val="000000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4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">
    <w:name w:val="Normal (Web)"/>
    <w:basedOn w:val="a0"/>
    <w:uiPriority w:val="99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Cs w:val="24"/>
      <w:lang w:eastAsia="ru-RU"/>
    </w:rPr>
  </w:style>
  <w:style w:type="paragraph" w:customStyle="1" w:styleId="ABKW">
    <w:name w:val="ABKW"/>
    <w:basedOn w:val="a0"/>
    <w:rsid w:val="00D27536"/>
    <w:pPr>
      <w:spacing w:before="120" w:after="120" w:line="240" w:lineRule="auto"/>
      <w:ind w:firstLine="0"/>
      <w:contextualSpacing w:val="0"/>
      <w:jc w:val="left"/>
    </w:pPr>
    <w:rPr>
      <w:rFonts w:eastAsia="Times New Roman"/>
      <w:szCs w:val="24"/>
      <w:lang w:val="en-US"/>
    </w:rPr>
  </w:style>
  <w:style w:type="paragraph" w:customStyle="1" w:styleId="AU">
    <w:name w:val="AU"/>
    <w:basedOn w:val="a0"/>
    <w:rsid w:val="00D27536"/>
    <w:pPr>
      <w:spacing w:before="120" w:after="120" w:line="240" w:lineRule="auto"/>
      <w:ind w:firstLine="0"/>
      <w:contextualSpacing w:val="0"/>
      <w:jc w:val="left"/>
    </w:pPr>
    <w:rPr>
      <w:rFonts w:eastAsia="Times New Roman"/>
      <w:color w:val="00823B"/>
      <w:sz w:val="32"/>
      <w:szCs w:val="24"/>
      <w:lang w:val="en-US"/>
    </w:rPr>
  </w:style>
  <w:style w:type="table" w:customStyle="1" w:styleId="16">
    <w:name w:val="Сетка таблицы1"/>
    <w:basedOn w:val="a2"/>
    <w:uiPriority w:val="59"/>
    <w:rsid w:val="00D27536"/>
    <w:rPr>
      <w:rFonts w:ascii="Calibri" w:eastAsia="Times New Roma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0">
    <w:name w:val="Placeholder Text"/>
    <w:basedOn w:val="a1"/>
    <w:uiPriority w:val="99"/>
    <w:semiHidden/>
    <w:rsid w:val="00D27536"/>
    <w:rPr>
      <w:color w:val="808080"/>
    </w:rPr>
  </w:style>
  <w:style w:type="paragraph" w:customStyle="1" w:styleId="ConsPlusNormal">
    <w:name w:val="ConsPlusNormal"/>
    <w:rsid w:val="00D27536"/>
    <w:pPr>
      <w:widowControl w:val="0"/>
      <w:autoSpaceDE w:val="0"/>
      <w:autoSpaceDN w:val="0"/>
    </w:pPr>
    <w:rPr>
      <w:rFonts w:ascii="Calibri" w:eastAsia="Times New Roman" w:hAnsi="Calibri" w:cs="Calibri"/>
      <w:sz w:val="22"/>
    </w:rPr>
  </w:style>
  <w:style w:type="character" w:customStyle="1" w:styleId="apple-tab-span">
    <w:name w:val="apple-tab-span"/>
    <w:basedOn w:val="a1"/>
    <w:rsid w:val="00D27536"/>
  </w:style>
  <w:style w:type="paragraph" w:customStyle="1" w:styleId="25">
    <w:name w:val="Приложение_Заголовок2"/>
    <w:basedOn w:val="2"/>
    <w:qFormat/>
    <w:rsid w:val="00D27536"/>
    <w:pPr>
      <w:keepLines/>
      <w:numPr>
        <w:ilvl w:val="0"/>
        <w:numId w:val="0"/>
      </w:numPr>
      <w:tabs>
        <w:tab w:val="left" w:pos="1418"/>
      </w:tabs>
      <w:overflowPunct w:val="0"/>
      <w:autoSpaceDE w:val="0"/>
      <w:autoSpaceDN w:val="0"/>
      <w:adjustRightInd w:val="0"/>
      <w:ind w:firstLine="709"/>
      <w:textAlignment w:val="baseline"/>
    </w:pPr>
    <w:rPr>
      <w:bCs w:val="0"/>
      <w:iCs w:val="0"/>
      <w:kern w:val="28"/>
      <w:szCs w:val="24"/>
      <w:lang w:val="x-none" w:eastAsia="ru-RU"/>
    </w:rPr>
  </w:style>
  <w:style w:type="paragraph" w:customStyle="1" w:styleId="afff1">
    <w:name w:val="Гост абзац"/>
    <w:basedOn w:val="a0"/>
    <w:link w:val="afff2"/>
    <w:qFormat/>
    <w:rsid w:val="00D27536"/>
    <w:pPr>
      <w:ind w:firstLine="851"/>
      <w:contextualSpacing w:val="0"/>
      <w:jc w:val="left"/>
    </w:pPr>
    <w:rPr>
      <w:rFonts w:eastAsia="Times New Roman"/>
      <w:szCs w:val="24"/>
      <w:lang w:eastAsia="ru-RU"/>
    </w:rPr>
  </w:style>
  <w:style w:type="character" w:customStyle="1" w:styleId="afff2">
    <w:name w:val="Гост абзац Знак"/>
    <w:link w:val="afff1"/>
    <w:rsid w:val="00D27536"/>
    <w:rPr>
      <w:rFonts w:eastAsia="Times New Roman"/>
      <w:sz w:val="24"/>
      <w:szCs w:val="24"/>
    </w:rPr>
  </w:style>
  <w:style w:type="character" w:customStyle="1" w:styleId="sentence">
    <w:name w:val="sentence"/>
    <w:basedOn w:val="a1"/>
    <w:rsid w:val="00D27536"/>
  </w:style>
  <w:style w:type="character" w:customStyle="1" w:styleId="label">
    <w:name w:val="label"/>
    <w:basedOn w:val="a1"/>
    <w:rsid w:val="00D27536"/>
  </w:style>
  <w:style w:type="character" w:customStyle="1" w:styleId="sc51">
    <w:name w:val="sc51"/>
    <w:basedOn w:val="a1"/>
    <w:rsid w:val="00D2753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D2753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1">
    <w:name w:val="sc11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D2753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a1"/>
    <w:rsid w:val="00D2753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D27536"/>
    <w:rPr>
      <w:rFonts w:ascii="Courier New" w:hAnsi="Courier New" w:cs="Courier New" w:hint="default"/>
      <w:color w:val="008000"/>
      <w:sz w:val="20"/>
      <w:szCs w:val="20"/>
    </w:rPr>
  </w:style>
  <w:style w:type="paragraph" w:customStyle="1" w:styleId="msonormal0">
    <w:name w:val="msonormal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Cs w:val="24"/>
      <w:lang w:eastAsia="ru-RU"/>
    </w:rPr>
  </w:style>
  <w:style w:type="paragraph" w:customStyle="1" w:styleId="sc4">
    <w:name w:val="sc4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00"/>
      <w:szCs w:val="24"/>
      <w:lang w:eastAsia="ru-RU"/>
    </w:rPr>
  </w:style>
  <w:style w:type="paragraph" w:customStyle="1" w:styleId="sc6">
    <w:name w:val="sc6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808080"/>
      <w:szCs w:val="24"/>
      <w:lang w:eastAsia="ru-RU"/>
    </w:rPr>
  </w:style>
  <w:style w:type="paragraph" w:customStyle="1" w:styleId="sc10">
    <w:name w:val="sc10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b/>
      <w:bCs/>
      <w:szCs w:val="24"/>
      <w:lang w:eastAsia="ru-RU"/>
    </w:rPr>
  </w:style>
  <w:style w:type="character" w:customStyle="1" w:styleId="sc01">
    <w:name w:val="sc01"/>
    <w:basedOn w:val="a1"/>
    <w:rsid w:val="00D27536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61">
    <w:name w:val="sc61"/>
    <w:basedOn w:val="a1"/>
    <w:rsid w:val="00D27536"/>
    <w:rPr>
      <w:rFonts w:ascii="Courier New" w:hAnsi="Courier New" w:cs="Courier New" w:hint="default"/>
      <w:color w:val="808080"/>
      <w:sz w:val="20"/>
      <w:szCs w:val="20"/>
      <w:shd w:val="clear" w:color="auto" w:fill="F2F4FF"/>
    </w:rPr>
  </w:style>
  <w:style w:type="character" w:customStyle="1" w:styleId="sc13">
    <w:name w:val="sc13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styleId="afff3">
    <w:name w:val="Unresolved Mention"/>
    <w:basedOn w:val="a1"/>
    <w:uiPriority w:val="99"/>
    <w:semiHidden/>
    <w:unhideWhenUsed/>
    <w:rsid w:val="00D27536"/>
    <w:rPr>
      <w:color w:val="808080"/>
      <w:shd w:val="clear" w:color="auto" w:fill="E6E6E6"/>
    </w:rPr>
  </w:style>
  <w:style w:type="character" w:styleId="HTML1">
    <w:name w:val="HTML Typewriter"/>
    <w:basedOn w:val="a1"/>
    <w:uiPriority w:val="99"/>
    <w:semiHidden/>
    <w:unhideWhenUsed/>
    <w:rsid w:val="00D27536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1"/>
    <w:rsid w:val="00D27536"/>
  </w:style>
  <w:style w:type="character" w:customStyle="1" w:styleId="token">
    <w:name w:val="token"/>
    <w:basedOn w:val="a1"/>
    <w:rsid w:val="00D27536"/>
  </w:style>
  <w:style w:type="character" w:styleId="HTML2">
    <w:name w:val="HTML Code"/>
    <w:basedOn w:val="a1"/>
    <w:uiPriority w:val="99"/>
    <w:semiHidden/>
    <w:unhideWhenUsed/>
    <w:rsid w:val="00D27536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1"/>
    <w:rsid w:val="00D27536"/>
  </w:style>
  <w:style w:type="character" w:customStyle="1" w:styleId="setting">
    <w:name w:val="setting"/>
    <w:basedOn w:val="a1"/>
    <w:rsid w:val="00D27536"/>
  </w:style>
  <w:style w:type="character" w:customStyle="1" w:styleId="value">
    <w:name w:val="value"/>
    <w:basedOn w:val="a1"/>
    <w:rsid w:val="00D27536"/>
  </w:style>
  <w:style w:type="character" w:customStyle="1" w:styleId="operator">
    <w:name w:val="operator"/>
    <w:basedOn w:val="a1"/>
    <w:rsid w:val="00D27536"/>
  </w:style>
  <w:style w:type="character" w:customStyle="1" w:styleId="string">
    <w:name w:val="string"/>
    <w:basedOn w:val="a1"/>
    <w:rsid w:val="00D27536"/>
  </w:style>
  <w:style w:type="character" w:customStyle="1" w:styleId="comment">
    <w:name w:val="comment"/>
    <w:basedOn w:val="a1"/>
    <w:rsid w:val="00D27536"/>
  </w:style>
  <w:style w:type="character" w:customStyle="1" w:styleId="number">
    <w:name w:val="number"/>
    <w:basedOn w:val="a1"/>
    <w:rsid w:val="00D27536"/>
  </w:style>
  <w:style w:type="character" w:customStyle="1" w:styleId="hljs-comment">
    <w:name w:val="hljs-comment"/>
    <w:basedOn w:val="a1"/>
    <w:rsid w:val="00D27536"/>
  </w:style>
  <w:style w:type="character" w:customStyle="1" w:styleId="hljs-function">
    <w:name w:val="hljs-function"/>
    <w:basedOn w:val="a1"/>
    <w:rsid w:val="00D27536"/>
  </w:style>
  <w:style w:type="character" w:customStyle="1" w:styleId="hljs-keyword">
    <w:name w:val="hljs-keyword"/>
    <w:basedOn w:val="a1"/>
    <w:rsid w:val="00D27536"/>
  </w:style>
  <w:style w:type="character" w:customStyle="1" w:styleId="hljs-title">
    <w:name w:val="hljs-title"/>
    <w:basedOn w:val="a1"/>
    <w:rsid w:val="00D27536"/>
  </w:style>
  <w:style w:type="character" w:customStyle="1" w:styleId="hljs-params">
    <w:name w:val="hljs-params"/>
    <w:basedOn w:val="a1"/>
    <w:rsid w:val="00D27536"/>
  </w:style>
  <w:style w:type="character" w:customStyle="1" w:styleId="hljs-string">
    <w:name w:val="hljs-string"/>
    <w:basedOn w:val="a1"/>
    <w:rsid w:val="00D27536"/>
  </w:style>
  <w:style w:type="character" w:customStyle="1" w:styleId="hljs-attribute">
    <w:name w:val="hljs-attribute"/>
    <w:basedOn w:val="a1"/>
    <w:rsid w:val="00D27536"/>
  </w:style>
  <w:style w:type="character" w:customStyle="1" w:styleId="hljs-number">
    <w:name w:val="hljs-number"/>
    <w:basedOn w:val="a1"/>
    <w:rsid w:val="00D27536"/>
  </w:style>
  <w:style w:type="character" w:customStyle="1" w:styleId="hljs-section">
    <w:name w:val="hljs-section"/>
    <w:basedOn w:val="a1"/>
    <w:rsid w:val="00D27536"/>
  </w:style>
  <w:style w:type="paragraph" w:customStyle="1" w:styleId="sc1">
    <w:name w:val="sc1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008000"/>
      <w:szCs w:val="24"/>
      <w:lang w:eastAsia="ru-RU"/>
    </w:rPr>
  </w:style>
  <w:style w:type="paragraph" w:customStyle="1" w:styleId="sc2">
    <w:name w:val="sc2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00"/>
      <w:szCs w:val="24"/>
      <w:lang w:eastAsia="ru-RU"/>
    </w:rPr>
  </w:style>
  <w:style w:type="paragraph" w:customStyle="1" w:styleId="sc3">
    <w:name w:val="sc3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808080"/>
      <w:szCs w:val="24"/>
      <w:lang w:eastAsia="ru-RU"/>
    </w:rPr>
  </w:style>
  <w:style w:type="paragraph" w:customStyle="1" w:styleId="sc5">
    <w:name w:val="sc5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b/>
      <w:bCs/>
      <w:color w:val="0000FF"/>
      <w:szCs w:val="24"/>
      <w:lang w:eastAsia="ru-RU"/>
    </w:rPr>
  </w:style>
  <w:style w:type="paragraph" w:customStyle="1" w:styleId="sc9">
    <w:name w:val="sc9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FF"/>
      <w:szCs w:val="24"/>
      <w:lang w:eastAsia="ru-RU"/>
    </w:rPr>
  </w:style>
  <w:style w:type="paragraph" w:customStyle="1" w:styleId="sc12">
    <w:name w:val="sc12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008000"/>
      <w:szCs w:val="24"/>
      <w:lang w:eastAsia="ru-RU"/>
    </w:rPr>
  </w:style>
  <w:style w:type="character" w:customStyle="1" w:styleId="sc91">
    <w:name w:val="sc91"/>
    <w:basedOn w:val="a1"/>
    <w:rsid w:val="00D27536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31">
    <w:name w:val="sc31"/>
    <w:basedOn w:val="a1"/>
    <w:rsid w:val="00D2753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1">
    <w:name w:val="sc121"/>
    <w:basedOn w:val="a1"/>
    <w:rsid w:val="00D27536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27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57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264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psurvey.com/editor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1054;&#1090;&#1095;&#1077;&#1090;&#1099;\218%2011J\II%20&#1090;&#1086;&#1084;\templates\&#1054;&#1087;&#1080;&#1089;&#1072;&#1085;&#1080;&#1077;%20&#1087;&#1088;&#1086;&#1075;&#1088;&#1072;&#1084;&#1084;&#1099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73C6B-ECC7-44BD-80FB-5E157CE4F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Описание программы</Template>
  <TotalTime>0</TotalTime>
  <Pages>15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/>
  <cp:lastModifiedBy/>
  <cp:revision>1</cp:revision>
  <dcterms:created xsi:type="dcterms:W3CDTF">2019-12-26T11:22:00Z</dcterms:created>
  <dcterms:modified xsi:type="dcterms:W3CDTF">2019-12-26T09:55:00Z</dcterms:modified>
</cp:coreProperties>
</file>